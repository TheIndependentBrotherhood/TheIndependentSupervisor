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bookmarkStart w:id="0" w:name="_GoBack"/>
      <w:bookmarkEnd w:id="0"/>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33AF84E5" w:rsidR="0090347F" w:rsidRPr="009B1E60" w:rsidRDefault="0090347F">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de</w:t>
                      </w:r>
                      <w:r>
                        <w:rPr>
                          <w:rFonts w:ascii="Gill Sans MT" w:hAnsi="Gill Sans MT"/>
                          <w:b/>
                          <w:color w:val="F0A22E" w:themeColor="accent1"/>
                          <w:sz w:val="72"/>
                          <w:szCs w:val="80"/>
                        </w:rPr>
                        <w:t xml:space="preserve"> spécification</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90347F" w:rsidRPr="009B1E60" w:rsidRDefault="0090347F">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sdt>
      <w:sdtPr>
        <w:rPr>
          <w:rFonts w:asciiTheme="minorHAnsi" w:eastAsiaTheme="minorEastAsia" w:hAnsiTheme="minorHAnsi" w:cstheme="minorBidi"/>
          <w:color w:val="auto"/>
          <w:sz w:val="24"/>
          <w:szCs w:val="24"/>
        </w:rPr>
        <w:id w:val="1073003437"/>
        <w:docPartObj>
          <w:docPartGallery w:val="Table of Contents"/>
          <w:docPartUnique/>
        </w:docPartObj>
      </w:sdtPr>
      <w:sdtEndPr>
        <w:rPr>
          <w:b/>
          <w:bCs/>
        </w:rPr>
      </w:sdtEndPr>
      <w:sdtContent>
        <w:p w14:paraId="586CD96F" w14:textId="77777777" w:rsidR="009B1E60" w:rsidRDefault="009B1E60">
          <w:pPr>
            <w:pStyle w:val="En-ttedetabledesmatires"/>
          </w:pPr>
          <w:r>
            <w:t>Table des matières</w:t>
          </w:r>
        </w:p>
        <w:p w14:paraId="07D9B08B" w14:textId="4C6703B2" w:rsidR="00BD124C" w:rsidRDefault="009B1E60">
          <w:pPr>
            <w:pStyle w:val="TM1"/>
            <w:tabs>
              <w:tab w:val="left" w:pos="480"/>
              <w:tab w:val="right" w:leader="dot" w:pos="9062"/>
            </w:tabs>
            <w:rPr>
              <w:noProof/>
              <w:sz w:val="22"/>
              <w:szCs w:val="22"/>
            </w:rPr>
          </w:pPr>
          <w:r>
            <w:rPr>
              <w:b/>
              <w:bCs/>
            </w:rPr>
            <w:fldChar w:fldCharType="begin"/>
          </w:r>
          <w:r>
            <w:rPr>
              <w:b/>
              <w:bCs/>
            </w:rPr>
            <w:instrText xml:space="preserve"> TOC \o "1-3" \h \z \u </w:instrText>
          </w:r>
          <w:r>
            <w:rPr>
              <w:b/>
              <w:bCs/>
            </w:rPr>
            <w:fldChar w:fldCharType="separate"/>
          </w:r>
          <w:hyperlink w:anchor="_Toc529262241" w:history="1">
            <w:r w:rsidR="00BD124C" w:rsidRPr="004105CE">
              <w:rPr>
                <w:rStyle w:val="Lienhypertexte"/>
                <w:noProof/>
              </w:rPr>
              <w:t>I.</w:t>
            </w:r>
            <w:r w:rsidR="00BD124C">
              <w:rPr>
                <w:noProof/>
                <w:sz w:val="22"/>
                <w:szCs w:val="22"/>
              </w:rPr>
              <w:tab/>
            </w:r>
            <w:r w:rsidR="00BD124C" w:rsidRPr="004105CE">
              <w:rPr>
                <w:rStyle w:val="Lienhypertexte"/>
                <w:noProof/>
              </w:rPr>
              <w:t>Cahier de spécification système</w:t>
            </w:r>
            <w:r w:rsidR="00BD124C">
              <w:rPr>
                <w:noProof/>
                <w:webHidden/>
              </w:rPr>
              <w:tab/>
            </w:r>
            <w:r w:rsidR="00BD124C">
              <w:rPr>
                <w:noProof/>
                <w:webHidden/>
              </w:rPr>
              <w:fldChar w:fldCharType="begin"/>
            </w:r>
            <w:r w:rsidR="00BD124C">
              <w:rPr>
                <w:noProof/>
                <w:webHidden/>
              </w:rPr>
              <w:instrText xml:space="preserve"> PAGEREF _Toc529262241 \h </w:instrText>
            </w:r>
            <w:r w:rsidR="00BD124C">
              <w:rPr>
                <w:noProof/>
                <w:webHidden/>
              </w:rPr>
            </w:r>
            <w:r w:rsidR="00BD124C">
              <w:rPr>
                <w:noProof/>
                <w:webHidden/>
              </w:rPr>
              <w:fldChar w:fldCharType="separate"/>
            </w:r>
            <w:r w:rsidR="004A1F4F">
              <w:rPr>
                <w:noProof/>
                <w:webHidden/>
              </w:rPr>
              <w:t>4</w:t>
            </w:r>
            <w:r w:rsidR="00BD124C">
              <w:rPr>
                <w:noProof/>
                <w:webHidden/>
              </w:rPr>
              <w:fldChar w:fldCharType="end"/>
            </w:r>
          </w:hyperlink>
        </w:p>
        <w:p w14:paraId="45567041" w14:textId="783BBE2C" w:rsidR="00BD124C" w:rsidRDefault="00BD124C">
          <w:pPr>
            <w:pStyle w:val="TM2"/>
            <w:tabs>
              <w:tab w:val="left" w:pos="660"/>
              <w:tab w:val="right" w:leader="dot" w:pos="9062"/>
            </w:tabs>
            <w:rPr>
              <w:noProof/>
              <w:sz w:val="22"/>
              <w:szCs w:val="22"/>
            </w:rPr>
          </w:pPr>
          <w:hyperlink w:anchor="_Toc529262242" w:history="1">
            <w:r w:rsidRPr="004105CE">
              <w:rPr>
                <w:rStyle w:val="Lienhypertexte"/>
                <w:noProof/>
              </w:rPr>
              <w:t>1.</w:t>
            </w:r>
            <w:r>
              <w:rPr>
                <w:noProof/>
                <w:sz w:val="22"/>
                <w:szCs w:val="22"/>
              </w:rPr>
              <w:tab/>
            </w:r>
            <w:r w:rsidRPr="004105CE">
              <w:rPr>
                <w:rStyle w:val="Lienhypertexte"/>
                <w:noProof/>
              </w:rPr>
              <w:t>Introduction</w:t>
            </w:r>
            <w:r>
              <w:rPr>
                <w:noProof/>
                <w:webHidden/>
              </w:rPr>
              <w:tab/>
            </w:r>
            <w:r>
              <w:rPr>
                <w:noProof/>
                <w:webHidden/>
              </w:rPr>
              <w:fldChar w:fldCharType="begin"/>
            </w:r>
            <w:r>
              <w:rPr>
                <w:noProof/>
                <w:webHidden/>
              </w:rPr>
              <w:instrText xml:space="preserve"> PAGEREF _Toc529262242 \h </w:instrText>
            </w:r>
            <w:r>
              <w:rPr>
                <w:noProof/>
                <w:webHidden/>
              </w:rPr>
            </w:r>
            <w:r>
              <w:rPr>
                <w:noProof/>
                <w:webHidden/>
              </w:rPr>
              <w:fldChar w:fldCharType="separate"/>
            </w:r>
            <w:r w:rsidR="004A1F4F">
              <w:rPr>
                <w:noProof/>
                <w:webHidden/>
              </w:rPr>
              <w:t>4</w:t>
            </w:r>
            <w:r>
              <w:rPr>
                <w:noProof/>
                <w:webHidden/>
              </w:rPr>
              <w:fldChar w:fldCharType="end"/>
            </w:r>
          </w:hyperlink>
        </w:p>
        <w:p w14:paraId="201D4A74" w14:textId="1B8664EB" w:rsidR="00BD124C" w:rsidRDefault="00BD124C">
          <w:pPr>
            <w:pStyle w:val="TM2"/>
            <w:tabs>
              <w:tab w:val="left" w:pos="660"/>
              <w:tab w:val="right" w:leader="dot" w:pos="9062"/>
            </w:tabs>
            <w:rPr>
              <w:noProof/>
              <w:sz w:val="22"/>
              <w:szCs w:val="22"/>
            </w:rPr>
          </w:pPr>
          <w:hyperlink w:anchor="_Toc529262243" w:history="1">
            <w:r w:rsidRPr="004105CE">
              <w:rPr>
                <w:rStyle w:val="Lienhypertexte"/>
                <w:noProof/>
              </w:rPr>
              <w:t>2.</w:t>
            </w:r>
            <w:r>
              <w:rPr>
                <w:noProof/>
                <w:sz w:val="22"/>
                <w:szCs w:val="22"/>
              </w:rPr>
              <w:tab/>
            </w:r>
            <w:r w:rsidRPr="004105CE">
              <w:rPr>
                <w:rStyle w:val="Lienhypertexte"/>
                <w:noProof/>
              </w:rPr>
              <w:t>Contexte de la réalisation</w:t>
            </w:r>
            <w:r>
              <w:rPr>
                <w:noProof/>
                <w:webHidden/>
              </w:rPr>
              <w:tab/>
            </w:r>
            <w:r>
              <w:rPr>
                <w:noProof/>
                <w:webHidden/>
              </w:rPr>
              <w:fldChar w:fldCharType="begin"/>
            </w:r>
            <w:r>
              <w:rPr>
                <w:noProof/>
                <w:webHidden/>
              </w:rPr>
              <w:instrText xml:space="preserve"> PAGEREF _Toc529262243 \h </w:instrText>
            </w:r>
            <w:r>
              <w:rPr>
                <w:noProof/>
                <w:webHidden/>
              </w:rPr>
            </w:r>
            <w:r>
              <w:rPr>
                <w:noProof/>
                <w:webHidden/>
              </w:rPr>
              <w:fldChar w:fldCharType="separate"/>
            </w:r>
            <w:r w:rsidR="004A1F4F">
              <w:rPr>
                <w:noProof/>
                <w:webHidden/>
              </w:rPr>
              <w:t>5</w:t>
            </w:r>
            <w:r>
              <w:rPr>
                <w:noProof/>
                <w:webHidden/>
              </w:rPr>
              <w:fldChar w:fldCharType="end"/>
            </w:r>
          </w:hyperlink>
        </w:p>
        <w:p w14:paraId="1EBDF9A4" w14:textId="092576F2" w:rsidR="00BD124C" w:rsidRDefault="00BD124C">
          <w:pPr>
            <w:pStyle w:val="TM3"/>
            <w:tabs>
              <w:tab w:val="left" w:pos="1100"/>
              <w:tab w:val="right" w:leader="dot" w:pos="9062"/>
            </w:tabs>
            <w:rPr>
              <w:noProof/>
              <w:sz w:val="22"/>
              <w:szCs w:val="22"/>
            </w:rPr>
          </w:pPr>
          <w:hyperlink w:anchor="_Toc529262244" w:history="1">
            <w:r w:rsidRPr="004105CE">
              <w:rPr>
                <w:rStyle w:val="Lienhypertexte"/>
                <w:noProof/>
              </w:rPr>
              <w:t>a)</w:t>
            </w:r>
            <w:r>
              <w:rPr>
                <w:noProof/>
                <w:sz w:val="22"/>
                <w:szCs w:val="22"/>
              </w:rPr>
              <w:tab/>
            </w:r>
            <w:r w:rsidRPr="004105CE">
              <w:rPr>
                <w:rStyle w:val="Lienhypertexte"/>
                <w:noProof/>
              </w:rPr>
              <w:t>Contexte</w:t>
            </w:r>
            <w:r>
              <w:rPr>
                <w:noProof/>
                <w:webHidden/>
              </w:rPr>
              <w:tab/>
            </w:r>
            <w:r>
              <w:rPr>
                <w:noProof/>
                <w:webHidden/>
              </w:rPr>
              <w:fldChar w:fldCharType="begin"/>
            </w:r>
            <w:r>
              <w:rPr>
                <w:noProof/>
                <w:webHidden/>
              </w:rPr>
              <w:instrText xml:space="preserve"> PAGEREF _Toc529262244 \h </w:instrText>
            </w:r>
            <w:r>
              <w:rPr>
                <w:noProof/>
                <w:webHidden/>
              </w:rPr>
            </w:r>
            <w:r>
              <w:rPr>
                <w:noProof/>
                <w:webHidden/>
              </w:rPr>
              <w:fldChar w:fldCharType="separate"/>
            </w:r>
            <w:r w:rsidR="004A1F4F">
              <w:rPr>
                <w:noProof/>
                <w:webHidden/>
              </w:rPr>
              <w:t>5</w:t>
            </w:r>
            <w:r>
              <w:rPr>
                <w:noProof/>
                <w:webHidden/>
              </w:rPr>
              <w:fldChar w:fldCharType="end"/>
            </w:r>
          </w:hyperlink>
        </w:p>
        <w:p w14:paraId="791ED693" w14:textId="2336768F" w:rsidR="00BD124C" w:rsidRDefault="00BD124C">
          <w:pPr>
            <w:pStyle w:val="TM3"/>
            <w:tabs>
              <w:tab w:val="left" w:pos="1100"/>
              <w:tab w:val="right" w:leader="dot" w:pos="9062"/>
            </w:tabs>
            <w:rPr>
              <w:noProof/>
              <w:sz w:val="22"/>
              <w:szCs w:val="22"/>
            </w:rPr>
          </w:pPr>
          <w:hyperlink w:anchor="_Toc529262245" w:history="1">
            <w:r w:rsidRPr="004105CE">
              <w:rPr>
                <w:rStyle w:val="Lienhypertexte"/>
                <w:noProof/>
              </w:rPr>
              <w:t>b)</w:t>
            </w:r>
            <w:r>
              <w:rPr>
                <w:noProof/>
                <w:sz w:val="22"/>
                <w:szCs w:val="22"/>
              </w:rPr>
              <w:tab/>
            </w:r>
            <w:r w:rsidRPr="004105CE">
              <w:rPr>
                <w:rStyle w:val="Lienhypertexte"/>
                <w:noProof/>
              </w:rPr>
              <w:t>Objectifs</w:t>
            </w:r>
            <w:r>
              <w:rPr>
                <w:noProof/>
                <w:webHidden/>
              </w:rPr>
              <w:tab/>
            </w:r>
            <w:r>
              <w:rPr>
                <w:noProof/>
                <w:webHidden/>
              </w:rPr>
              <w:fldChar w:fldCharType="begin"/>
            </w:r>
            <w:r>
              <w:rPr>
                <w:noProof/>
                <w:webHidden/>
              </w:rPr>
              <w:instrText xml:space="preserve"> PAGEREF _Toc529262245 \h </w:instrText>
            </w:r>
            <w:r>
              <w:rPr>
                <w:noProof/>
                <w:webHidden/>
              </w:rPr>
            </w:r>
            <w:r>
              <w:rPr>
                <w:noProof/>
                <w:webHidden/>
              </w:rPr>
              <w:fldChar w:fldCharType="separate"/>
            </w:r>
            <w:r w:rsidR="004A1F4F">
              <w:rPr>
                <w:noProof/>
                <w:webHidden/>
              </w:rPr>
              <w:t>6</w:t>
            </w:r>
            <w:r>
              <w:rPr>
                <w:noProof/>
                <w:webHidden/>
              </w:rPr>
              <w:fldChar w:fldCharType="end"/>
            </w:r>
          </w:hyperlink>
        </w:p>
        <w:p w14:paraId="2F1AC8FA" w14:textId="703D9CBF" w:rsidR="00BD124C" w:rsidRDefault="00BD124C">
          <w:pPr>
            <w:pStyle w:val="TM3"/>
            <w:tabs>
              <w:tab w:val="left" w:pos="880"/>
              <w:tab w:val="right" w:leader="dot" w:pos="9062"/>
            </w:tabs>
            <w:rPr>
              <w:noProof/>
              <w:sz w:val="22"/>
              <w:szCs w:val="22"/>
            </w:rPr>
          </w:pPr>
          <w:hyperlink w:anchor="_Toc529262246" w:history="1">
            <w:r w:rsidRPr="004105CE">
              <w:rPr>
                <w:rStyle w:val="Lienhypertexte"/>
                <w:noProof/>
              </w:rPr>
              <w:t>c)</w:t>
            </w:r>
            <w:r>
              <w:rPr>
                <w:noProof/>
                <w:sz w:val="22"/>
                <w:szCs w:val="22"/>
              </w:rPr>
              <w:tab/>
              <w:t xml:space="preserve">    </w:t>
            </w:r>
            <w:r w:rsidRPr="004105CE">
              <w:rPr>
                <w:rStyle w:val="Lienhypertexte"/>
                <w:noProof/>
              </w:rPr>
              <w:t>Hypothèses</w:t>
            </w:r>
            <w:r>
              <w:rPr>
                <w:noProof/>
                <w:webHidden/>
              </w:rPr>
              <w:tab/>
            </w:r>
            <w:r>
              <w:rPr>
                <w:noProof/>
                <w:webHidden/>
              </w:rPr>
              <w:fldChar w:fldCharType="begin"/>
            </w:r>
            <w:r>
              <w:rPr>
                <w:noProof/>
                <w:webHidden/>
              </w:rPr>
              <w:instrText xml:space="preserve"> PAGEREF _Toc529262246 \h </w:instrText>
            </w:r>
            <w:r>
              <w:rPr>
                <w:noProof/>
                <w:webHidden/>
              </w:rPr>
            </w:r>
            <w:r>
              <w:rPr>
                <w:noProof/>
                <w:webHidden/>
              </w:rPr>
              <w:fldChar w:fldCharType="separate"/>
            </w:r>
            <w:r w:rsidR="004A1F4F">
              <w:rPr>
                <w:noProof/>
                <w:webHidden/>
              </w:rPr>
              <w:t>6</w:t>
            </w:r>
            <w:r>
              <w:rPr>
                <w:noProof/>
                <w:webHidden/>
              </w:rPr>
              <w:fldChar w:fldCharType="end"/>
            </w:r>
          </w:hyperlink>
        </w:p>
        <w:p w14:paraId="319CF729" w14:textId="22B067EC" w:rsidR="00BD124C" w:rsidRDefault="00BD124C">
          <w:pPr>
            <w:pStyle w:val="TM3"/>
            <w:tabs>
              <w:tab w:val="left" w:pos="1100"/>
              <w:tab w:val="right" w:leader="dot" w:pos="9062"/>
            </w:tabs>
            <w:rPr>
              <w:noProof/>
              <w:sz w:val="22"/>
              <w:szCs w:val="22"/>
            </w:rPr>
          </w:pPr>
          <w:hyperlink w:anchor="_Toc529262247" w:history="1">
            <w:r w:rsidRPr="004105CE">
              <w:rPr>
                <w:rStyle w:val="Lienhypertexte"/>
                <w:noProof/>
              </w:rPr>
              <w:t>d)</w:t>
            </w:r>
            <w:r>
              <w:rPr>
                <w:noProof/>
                <w:sz w:val="22"/>
                <w:szCs w:val="22"/>
              </w:rPr>
              <w:tab/>
            </w:r>
            <w:r w:rsidRPr="004105CE">
              <w:rPr>
                <w:rStyle w:val="Lienhypertexte"/>
                <w:noProof/>
              </w:rPr>
              <w:t>Bases méthodologiques</w:t>
            </w:r>
            <w:r>
              <w:rPr>
                <w:noProof/>
                <w:webHidden/>
              </w:rPr>
              <w:tab/>
            </w:r>
            <w:r>
              <w:rPr>
                <w:noProof/>
                <w:webHidden/>
              </w:rPr>
              <w:fldChar w:fldCharType="begin"/>
            </w:r>
            <w:r>
              <w:rPr>
                <w:noProof/>
                <w:webHidden/>
              </w:rPr>
              <w:instrText xml:space="preserve"> PAGEREF _Toc529262247 \h </w:instrText>
            </w:r>
            <w:r>
              <w:rPr>
                <w:noProof/>
                <w:webHidden/>
              </w:rPr>
            </w:r>
            <w:r>
              <w:rPr>
                <w:noProof/>
                <w:webHidden/>
              </w:rPr>
              <w:fldChar w:fldCharType="separate"/>
            </w:r>
            <w:r w:rsidR="004A1F4F">
              <w:rPr>
                <w:noProof/>
                <w:webHidden/>
              </w:rPr>
              <w:t>6</w:t>
            </w:r>
            <w:r>
              <w:rPr>
                <w:noProof/>
                <w:webHidden/>
              </w:rPr>
              <w:fldChar w:fldCharType="end"/>
            </w:r>
          </w:hyperlink>
        </w:p>
        <w:p w14:paraId="6DC2BFA7" w14:textId="71438247" w:rsidR="00BD124C" w:rsidRDefault="00BD124C">
          <w:pPr>
            <w:pStyle w:val="TM2"/>
            <w:tabs>
              <w:tab w:val="left" w:pos="660"/>
              <w:tab w:val="right" w:leader="dot" w:pos="9062"/>
            </w:tabs>
            <w:rPr>
              <w:noProof/>
              <w:sz w:val="22"/>
              <w:szCs w:val="22"/>
            </w:rPr>
          </w:pPr>
          <w:hyperlink w:anchor="_Toc529262248" w:history="1">
            <w:r w:rsidRPr="004105CE">
              <w:rPr>
                <w:rStyle w:val="Lienhypertexte"/>
                <w:noProof/>
              </w:rPr>
              <w:t>3.</w:t>
            </w:r>
            <w:r>
              <w:rPr>
                <w:noProof/>
                <w:sz w:val="22"/>
                <w:szCs w:val="22"/>
              </w:rPr>
              <w:tab/>
            </w:r>
            <w:r w:rsidRPr="004105CE">
              <w:rPr>
                <w:rStyle w:val="Lienhypertexte"/>
                <w:noProof/>
              </w:rPr>
              <w:t>Description générale</w:t>
            </w:r>
            <w:r>
              <w:rPr>
                <w:noProof/>
                <w:webHidden/>
              </w:rPr>
              <w:tab/>
            </w:r>
            <w:r>
              <w:rPr>
                <w:noProof/>
                <w:webHidden/>
              </w:rPr>
              <w:fldChar w:fldCharType="begin"/>
            </w:r>
            <w:r>
              <w:rPr>
                <w:noProof/>
                <w:webHidden/>
              </w:rPr>
              <w:instrText xml:space="preserve"> PAGEREF _Toc529262248 \h </w:instrText>
            </w:r>
            <w:r>
              <w:rPr>
                <w:noProof/>
                <w:webHidden/>
              </w:rPr>
            </w:r>
            <w:r>
              <w:rPr>
                <w:noProof/>
                <w:webHidden/>
              </w:rPr>
              <w:fldChar w:fldCharType="separate"/>
            </w:r>
            <w:r w:rsidR="004A1F4F">
              <w:rPr>
                <w:noProof/>
                <w:webHidden/>
              </w:rPr>
              <w:t>7</w:t>
            </w:r>
            <w:r>
              <w:rPr>
                <w:noProof/>
                <w:webHidden/>
              </w:rPr>
              <w:fldChar w:fldCharType="end"/>
            </w:r>
          </w:hyperlink>
        </w:p>
        <w:p w14:paraId="633F48C0" w14:textId="3358E676" w:rsidR="00BD124C" w:rsidRDefault="00BD124C">
          <w:pPr>
            <w:pStyle w:val="TM3"/>
            <w:tabs>
              <w:tab w:val="left" w:pos="1100"/>
              <w:tab w:val="right" w:leader="dot" w:pos="9062"/>
            </w:tabs>
            <w:rPr>
              <w:noProof/>
              <w:sz w:val="22"/>
              <w:szCs w:val="22"/>
            </w:rPr>
          </w:pPr>
          <w:hyperlink w:anchor="_Toc529262249" w:history="1">
            <w:r w:rsidRPr="004105CE">
              <w:rPr>
                <w:rStyle w:val="Lienhypertexte"/>
                <w:noProof/>
              </w:rPr>
              <w:t>a)</w:t>
            </w:r>
            <w:r>
              <w:rPr>
                <w:noProof/>
                <w:sz w:val="22"/>
                <w:szCs w:val="22"/>
              </w:rPr>
              <w:tab/>
            </w:r>
            <w:r w:rsidRPr="004105CE">
              <w:rPr>
                <w:rStyle w:val="Lienhypertexte"/>
                <w:noProof/>
              </w:rPr>
              <w:t>Environnement du projet</w:t>
            </w:r>
            <w:r>
              <w:rPr>
                <w:noProof/>
                <w:webHidden/>
              </w:rPr>
              <w:tab/>
            </w:r>
            <w:r>
              <w:rPr>
                <w:noProof/>
                <w:webHidden/>
              </w:rPr>
              <w:fldChar w:fldCharType="begin"/>
            </w:r>
            <w:r>
              <w:rPr>
                <w:noProof/>
                <w:webHidden/>
              </w:rPr>
              <w:instrText xml:space="preserve"> PAGEREF _Toc529262249 \h </w:instrText>
            </w:r>
            <w:r>
              <w:rPr>
                <w:noProof/>
                <w:webHidden/>
              </w:rPr>
            </w:r>
            <w:r>
              <w:rPr>
                <w:noProof/>
                <w:webHidden/>
              </w:rPr>
              <w:fldChar w:fldCharType="separate"/>
            </w:r>
            <w:r w:rsidR="004A1F4F">
              <w:rPr>
                <w:noProof/>
                <w:webHidden/>
              </w:rPr>
              <w:t>7</w:t>
            </w:r>
            <w:r>
              <w:rPr>
                <w:noProof/>
                <w:webHidden/>
              </w:rPr>
              <w:fldChar w:fldCharType="end"/>
            </w:r>
          </w:hyperlink>
        </w:p>
        <w:p w14:paraId="0DD6DAED" w14:textId="0AD6063F" w:rsidR="00BD124C" w:rsidRDefault="00BD124C">
          <w:pPr>
            <w:pStyle w:val="TM3"/>
            <w:tabs>
              <w:tab w:val="left" w:pos="1100"/>
              <w:tab w:val="right" w:leader="dot" w:pos="9062"/>
            </w:tabs>
            <w:rPr>
              <w:noProof/>
              <w:sz w:val="22"/>
              <w:szCs w:val="22"/>
            </w:rPr>
          </w:pPr>
          <w:hyperlink w:anchor="_Toc529262250" w:history="1">
            <w:r w:rsidRPr="004105CE">
              <w:rPr>
                <w:rStyle w:val="Lienhypertexte"/>
                <w:noProof/>
              </w:rPr>
              <w:t>b)</w:t>
            </w:r>
            <w:r>
              <w:rPr>
                <w:noProof/>
                <w:sz w:val="22"/>
                <w:szCs w:val="22"/>
              </w:rPr>
              <w:tab/>
            </w:r>
            <w:r w:rsidRPr="004105CE">
              <w:rPr>
                <w:rStyle w:val="Lienhypertexte"/>
                <w:noProof/>
              </w:rPr>
              <w:t>Caractéristiques des utilisateurs</w:t>
            </w:r>
            <w:r>
              <w:rPr>
                <w:noProof/>
                <w:webHidden/>
              </w:rPr>
              <w:tab/>
            </w:r>
            <w:r>
              <w:rPr>
                <w:noProof/>
                <w:webHidden/>
              </w:rPr>
              <w:fldChar w:fldCharType="begin"/>
            </w:r>
            <w:r>
              <w:rPr>
                <w:noProof/>
                <w:webHidden/>
              </w:rPr>
              <w:instrText xml:space="preserve"> PAGEREF _Toc529262250 \h </w:instrText>
            </w:r>
            <w:r>
              <w:rPr>
                <w:noProof/>
                <w:webHidden/>
              </w:rPr>
            </w:r>
            <w:r>
              <w:rPr>
                <w:noProof/>
                <w:webHidden/>
              </w:rPr>
              <w:fldChar w:fldCharType="separate"/>
            </w:r>
            <w:r w:rsidR="004A1F4F">
              <w:rPr>
                <w:noProof/>
                <w:webHidden/>
              </w:rPr>
              <w:t>7</w:t>
            </w:r>
            <w:r>
              <w:rPr>
                <w:noProof/>
                <w:webHidden/>
              </w:rPr>
              <w:fldChar w:fldCharType="end"/>
            </w:r>
          </w:hyperlink>
        </w:p>
        <w:p w14:paraId="06995C2A" w14:textId="3C0D3367" w:rsidR="00BD124C" w:rsidRDefault="00BD124C">
          <w:pPr>
            <w:pStyle w:val="TM3"/>
            <w:tabs>
              <w:tab w:val="left" w:pos="880"/>
              <w:tab w:val="right" w:leader="dot" w:pos="9062"/>
            </w:tabs>
            <w:rPr>
              <w:noProof/>
              <w:sz w:val="22"/>
              <w:szCs w:val="22"/>
            </w:rPr>
          </w:pPr>
          <w:hyperlink w:anchor="_Toc529262251" w:history="1">
            <w:r w:rsidRPr="004105CE">
              <w:rPr>
                <w:rStyle w:val="Lienhypertexte"/>
                <w:noProof/>
              </w:rPr>
              <w:t>c)</w:t>
            </w:r>
            <w:r>
              <w:rPr>
                <w:noProof/>
                <w:sz w:val="22"/>
                <w:szCs w:val="22"/>
              </w:rPr>
              <w:tab/>
              <w:t xml:space="preserve">    </w:t>
            </w:r>
            <w:r w:rsidRPr="004105CE">
              <w:rPr>
                <w:rStyle w:val="Lienhypertexte"/>
                <w:noProof/>
              </w:rPr>
              <w:t>Fonctionnalités et structure générale du système</w:t>
            </w:r>
            <w:r>
              <w:rPr>
                <w:noProof/>
                <w:webHidden/>
              </w:rPr>
              <w:tab/>
            </w:r>
            <w:r>
              <w:rPr>
                <w:noProof/>
                <w:webHidden/>
              </w:rPr>
              <w:fldChar w:fldCharType="begin"/>
            </w:r>
            <w:r>
              <w:rPr>
                <w:noProof/>
                <w:webHidden/>
              </w:rPr>
              <w:instrText xml:space="preserve"> PAGEREF _Toc529262251 \h </w:instrText>
            </w:r>
            <w:r>
              <w:rPr>
                <w:noProof/>
                <w:webHidden/>
              </w:rPr>
            </w:r>
            <w:r>
              <w:rPr>
                <w:noProof/>
                <w:webHidden/>
              </w:rPr>
              <w:fldChar w:fldCharType="separate"/>
            </w:r>
            <w:r w:rsidR="004A1F4F">
              <w:rPr>
                <w:noProof/>
                <w:webHidden/>
              </w:rPr>
              <w:t>8</w:t>
            </w:r>
            <w:r>
              <w:rPr>
                <w:noProof/>
                <w:webHidden/>
              </w:rPr>
              <w:fldChar w:fldCharType="end"/>
            </w:r>
          </w:hyperlink>
        </w:p>
        <w:p w14:paraId="44717539" w14:textId="1942C522" w:rsidR="00BD124C" w:rsidRDefault="00BD124C">
          <w:pPr>
            <w:pStyle w:val="TM3"/>
            <w:tabs>
              <w:tab w:val="left" w:pos="1100"/>
              <w:tab w:val="right" w:leader="dot" w:pos="9062"/>
            </w:tabs>
            <w:rPr>
              <w:noProof/>
              <w:sz w:val="22"/>
              <w:szCs w:val="22"/>
            </w:rPr>
          </w:pPr>
          <w:hyperlink w:anchor="_Toc529262252" w:history="1">
            <w:r w:rsidRPr="004105CE">
              <w:rPr>
                <w:rStyle w:val="Lienhypertexte"/>
                <w:noProof/>
              </w:rPr>
              <w:t>d)</w:t>
            </w:r>
            <w:r>
              <w:rPr>
                <w:noProof/>
                <w:sz w:val="22"/>
                <w:szCs w:val="22"/>
              </w:rPr>
              <w:tab/>
            </w:r>
            <w:r w:rsidRPr="004105CE">
              <w:rPr>
                <w:rStyle w:val="Lienhypertexte"/>
                <w:noProof/>
              </w:rPr>
              <w:t>Contraintes de développement, d’exploitation et de maintenance</w:t>
            </w:r>
            <w:r>
              <w:rPr>
                <w:noProof/>
                <w:webHidden/>
              </w:rPr>
              <w:tab/>
            </w:r>
            <w:r>
              <w:rPr>
                <w:noProof/>
                <w:webHidden/>
              </w:rPr>
              <w:fldChar w:fldCharType="begin"/>
            </w:r>
            <w:r>
              <w:rPr>
                <w:noProof/>
                <w:webHidden/>
              </w:rPr>
              <w:instrText xml:space="preserve"> PAGEREF _Toc529262252 \h </w:instrText>
            </w:r>
            <w:r>
              <w:rPr>
                <w:noProof/>
                <w:webHidden/>
              </w:rPr>
            </w:r>
            <w:r>
              <w:rPr>
                <w:noProof/>
                <w:webHidden/>
              </w:rPr>
              <w:fldChar w:fldCharType="separate"/>
            </w:r>
            <w:r w:rsidR="004A1F4F">
              <w:rPr>
                <w:noProof/>
                <w:webHidden/>
              </w:rPr>
              <w:t>9</w:t>
            </w:r>
            <w:r>
              <w:rPr>
                <w:noProof/>
                <w:webHidden/>
              </w:rPr>
              <w:fldChar w:fldCharType="end"/>
            </w:r>
          </w:hyperlink>
        </w:p>
        <w:p w14:paraId="4FAAEDDD" w14:textId="33D91DB4" w:rsidR="00BD124C" w:rsidRDefault="00BD124C">
          <w:pPr>
            <w:pStyle w:val="TM2"/>
            <w:tabs>
              <w:tab w:val="left" w:pos="660"/>
              <w:tab w:val="right" w:leader="dot" w:pos="9062"/>
            </w:tabs>
            <w:rPr>
              <w:noProof/>
              <w:sz w:val="22"/>
              <w:szCs w:val="22"/>
            </w:rPr>
          </w:pPr>
          <w:hyperlink w:anchor="_Toc529262253" w:history="1">
            <w:r w:rsidRPr="004105CE">
              <w:rPr>
                <w:rStyle w:val="Lienhypertexte"/>
                <w:noProof/>
              </w:rPr>
              <w:t>4.</w:t>
            </w:r>
            <w:r>
              <w:rPr>
                <w:noProof/>
                <w:sz w:val="22"/>
                <w:szCs w:val="22"/>
              </w:rPr>
              <w:tab/>
            </w:r>
            <w:r w:rsidRPr="004105CE">
              <w:rPr>
                <w:rStyle w:val="Lienhypertexte"/>
                <w:noProof/>
              </w:rPr>
              <w:t>Description des interfaces externes du logiciel</w:t>
            </w:r>
            <w:r>
              <w:rPr>
                <w:noProof/>
                <w:webHidden/>
              </w:rPr>
              <w:tab/>
            </w:r>
            <w:r>
              <w:rPr>
                <w:noProof/>
                <w:webHidden/>
              </w:rPr>
              <w:fldChar w:fldCharType="begin"/>
            </w:r>
            <w:r>
              <w:rPr>
                <w:noProof/>
                <w:webHidden/>
              </w:rPr>
              <w:instrText xml:space="preserve"> PAGEREF _Toc529262253 \h </w:instrText>
            </w:r>
            <w:r>
              <w:rPr>
                <w:noProof/>
                <w:webHidden/>
              </w:rPr>
            </w:r>
            <w:r>
              <w:rPr>
                <w:noProof/>
                <w:webHidden/>
              </w:rPr>
              <w:fldChar w:fldCharType="separate"/>
            </w:r>
            <w:r w:rsidR="004A1F4F">
              <w:rPr>
                <w:noProof/>
                <w:webHidden/>
              </w:rPr>
              <w:t>10</w:t>
            </w:r>
            <w:r>
              <w:rPr>
                <w:noProof/>
                <w:webHidden/>
              </w:rPr>
              <w:fldChar w:fldCharType="end"/>
            </w:r>
          </w:hyperlink>
        </w:p>
        <w:p w14:paraId="6B740F2C" w14:textId="008745BC" w:rsidR="00BD124C" w:rsidRDefault="00BD124C">
          <w:pPr>
            <w:pStyle w:val="TM3"/>
            <w:tabs>
              <w:tab w:val="left" w:pos="1100"/>
              <w:tab w:val="right" w:leader="dot" w:pos="9062"/>
            </w:tabs>
            <w:rPr>
              <w:noProof/>
              <w:sz w:val="22"/>
              <w:szCs w:val="22"/>
            </w:rPr>
          </w:pPr>
          <w:hyperlink w:anchor="_Toc529262254" w:history="1">
            <w:r w:rsidRPr="004105CE">
              <w:rPr>
                <w:rStyle w:val="Lienhypertexte"/>
                <w:noProof/>
              </w:rPr>
              <w:t>a)</w:t>
            </w:r>
            <w:r>
              <w:rPr>
                <w:noProof/>
                <w:sz w:val="22"/>
                <w:szCs w:val="22"/>
              </w:rPr>
              <w:tab/>
            </w:r>
            <w:r w:rsidRPr="004105CE">
              <w:rPr>
                <w:rStyle w:val="Lienhypertexte"/>
                <w:noProof/>
              </w:rPr>
              <w:t>Interfaces homme/machine</w:t>
            </w:r>
            <w:r>
              <w:rPr>
                <w:noProof/>
                <w:webHidden/>
              </w:rPr>
              <w:tab/>
            </w:r>
            <w:r>
              <w:rPr>
                <w:noProof/>
                <w:webHidden/>
              </w:rPr>
              <w:fldChar w:fldCharType="begin"/>
            </w:r>
            <w:r>
              <w:rPr>
                <w:noProof/>
                <w:webHidden/>
              </w:rPr>
              <w:instrText xml:space="preserve"> PAGEREF _Toc529262254 \h </w:instrText>
            </w:r>
            <w:r>
              <w:rPr>
                <w:noProof/>
                <w:webHidden/>
              </w:rPr>
            </w:r>
            <w:r>
              <w:rPr>
                <w:noProof/>
                <w:webHidden/>
              </w:rPr>
              <w:fldChar w:fldCharType="separate"/>
            </w:r>
            <w:r w:rsidR="004A1F4F">
              <w:rPr>
                <w:noProof/>
                <w:webHidden/>
              </w:rPr>
              <w:t>10</w:t>
            </w:r>
            <w:r>
              <w:rPr>
                <w:noProof/>
                <w:webHidden/>
              </w:rPr>
              <w:fldChar w:fldCharType="end"/>
            </w:r>
          </w:hyperlink>
        </w:p>
        <w:p w14:paraId="5E770DA8" w14:textId="4F715483" w:rsidR="00BD124C" w:rsidRDefault="00BD124C">
          <w:pPr>
            <w:pStyle w:val="TM3"/>
            <w:tabs>
              <w:tab w:val="left" w:pos="1100"/>
              <w:tab w:val="right" w:leader="dot" w:pos="9062"/>
            </w:tabs>
            <w:rPr>
              <w:noProof/>
              <w:sz w:val="22"/>
              <w:szCs w:val="22"/>
            </w:rPr>
          </w:pPr>
          <w:hyperlink w:anchor="_Toc529262255" w:history="1">
            <w:r w:rsidRPr="004105CE">
              <w:rPr>
                <w:rStyle w:val="Lienhypertexte"/>
                <w:noProof/>
              </w:rPr>
              <w:t>b)</w:t>
            </w:r>
            <w:r>
              <w:rPr>
                <w:noProof/>
                <w:sz w:val="22"/>
                <w:szCs w:val="22"/>
              </w:rPr>
              <w:tab/>
            </w:r>
            <w:r w:rsidRPr="004105CE">
              <w:rPr>
                <w:rStyle w:val="Lienhypertexte"/>
                <w:noProof/>
              </w:rPr>
              <w:t>Interfaces logiciel/logiciel</w:t>
            </w:r>
            <w:r>
              <w:rPr>
                <w:noProof/>
                <w:webHidden/>
              </w:rPr>
              <w:tab/>
            </w:r>
            <w:r>
              <w:rPr>
                <w:noProof/>
                <w:webHidden/>
              </w:rPr>
              <w:fldChar w:fldCharType="begin"/>
            </w:r>
            <w:r>
              <w:rPr>
                <w:noProof/>
                <w:webHidden/>
              </w:rPr>
              <w:instrText xml:space="preserve"> PAGEREF _Toc529262255 \h </w:instrText>
            </w:r>
            <w:r>
              <w:rPr>
                <w:noProof/>
                <w:webHidden/>
              </w:rPr>
            </w:r>
            <w:r>
              <w:rPr>
                <w:noProof/>
                <w:webHidden/>
              </w:rPr>
              <w:fldChar w:fldCharType="separate"/>
            </w:r>
            <w:r w:rsidR="004A1F4F">
              <w:rPr>
                <w:noProof/>
                <w:webHidden/>
              </w:rPr>
              <w:t>10</w:t>
            </w:r>
            <w:r>
              <w:rPr>
                <w:noProof/>
                <w:webHidden/>
              </w:rPr>
              <w:fldChar w:fldCharType="end"/>
            </w:r>
          </w:hyperlink>
        </w:p>
        <w:p w14:paraId="1853DDD8" w14:textId="01BD3305" w:rsidR="00BD124C" w:rsidRDefault="00BD124C">
          <w:pPr>
            <w:pStyle w:val="TM2"/>
            <w:tabs>
              <w:tab w:val="left" w:pos="660"/>
              <w:tab w:val="right" w:leader="dot" w:pos="9062"/>
            </w:tabs>
            <w:rPr>
              <w:noProof/>
              <w:sz w:val="22"/>
              <w:szCs w:val="22"/>
            </w:rPr>
          </w:pPr>
          <w:hyperlink w:anchor="_Toc529262256" w:history="1">
            <w:r w:rsidRPr="004105CE">
              <w:rPr>
                <w:rStyle w:val="Lienhypertexte"/>
                <w:noProof/>
              </w:rPr>
              <w:t>5.</w:t>
            </w:r>
            <w:r>
              <w:rPr>
                <w:noProof/>
                <w:sz w:val="22"/>
                <w:szCs w:val="22"/>
              </w:rPr>
              <w:tab/>
            </w:r>
            <w:r w:rsidRPr="004105CE">
              <w:rPr>
                <w:rStyle w:val="Lienhypertexte"/>
                <w:noProof/>
              </w:rPr>
              <w:t>Architecture générale du système</w:t>
            </w:r>
            <w:r>
              <w:rPr>
                <w:noProof/>
                <w:webHidden/>
              </w:rPr>
              <w:tab/>
            </w:r>
            <w:r>
              <w:rPr>
                <w:noProof/>
                <w:webHidden/>
              </w:rPr>
              <w:fldChar w:fldCharType="begin"/>
            </w:r>
            <w:r>
              <w:rPr>
                <w:noProof/>
                <w:webHidden/>
              </w:rPr>
              <w:instrText xml:space="preserve"> PAGEREF _Toc529262256 \h </w:instrText>
            </w:r>
            <w:r>
              <w:rPr>
                <w:noProof/>
                <w:webHidden/>
              </w:rPr>
            </w:r>
            <w:r>
              <w:rPr>
                <w:noProof/>
                <w:webHidden/>
              </w:rPr>
              <w:fldChar w:fldCharType="separate"/>
            </w:r>
            <w:r w:rsidR="004A1F4F">
              <w:rPr>
                <w:noProof/>
                <w:webHidden/>
              </w:rPr>
              <w:t>11</w:t>
            </w:r>
            <w:r>
              <w:rPr>
                <w:noProof/>
                <w:webHidden/>
              </w:rPr>
              <w:fldChar w:fldCharType="end"/>
            </w:r>
          </w:hyperlink>
        </w:p>
        <w:p w14:paraId="64726BF4" w14:textId="097CE730" w:rsidR="00BD124C" w:rsidRDefault="00BD124C">
          <w:pPr>
            <w:pStyle w:val="TM2"/>
            <w:tabs>
              <w:tab w:val="left" w:pos="660"/>
              <w:tab w:val="right" w:leader="dot" w:pos="9062"/>
            </w:tabs>
            <w:rPr>
              <w:noProof/>
              <w:sz w:val="22"/>
              <w:szCs w:val="22"/>
            </w:rPr>
          </w:pPr>
          <w:hyperlink w:anchor="_Toc529262257" w:history="1">
            <w:r w:rsidRPr="004105CE">
              <w:rPr>
                <w:rStyle w:val="Lienhypertexte"/>
                <w:noProof/>
              </w:rPr>
              <w:t>6.</w:t>
            </w:r>
            <w:r>
              <w:rPr>
                <w:noProof/>
                <w:sz w:val="22"/>
                <w:szCs w:val="22"/>
              </w:rPr>
              <w:tab/>
            </w:r>
            <w:r w:rsidRPr="004105CE">
              <w:rPr>
                <w:rStyle w:val="Lienhypertexte"/>
                <w:noProof/>
              </w:rPr>
              <w:t>Description des fonctionnalités</w:t>
            </w:r>
            <w:r>
              <w:rPr>
                <w:noProof/>
                <w:webHidden/>
              </w:rPr>
              <w:tab/>
            </w:r>
            <w:r>
              <w:rPr>
                <w:noProof/>
                <w:webHidden/>
              </w:rPr>
              <w:fldChar w:fldCharType="begin"/>
            </w:r>
            <w:r>
              <w:rPr>
                <w:noProof/>
                <w:webHidden/>
              </w:rPr>
              <w:instrText xml:space="preserve"> PAGEREF _Toc529262257 \h </w:instrText>
            </w:r>
            <w:r>
              <w:rPr>
                <w:noProof/>
                <w:webHidden/>
              </w:rPr>
            </w:r>
            <w:r>
              <w:rPr>
                <w:noProof/>
                <w:webHidden/>
              </w:rPr>
              <w:fldChar w:fldCharType="separate"/>
            </w:r>
            <w:r w:rsidR="004A1F4F">
              <w:rPr>
                <w:noProof/>
                <w:webHidden/>
              </w:rPr>
              <w:t>12</w:t>
            </w:r>
            <w:r>
              <w:rPr>
                <w:noProof/>
                <w:webHidden/>
              </w:rPr>
              <w:fldChar w:fldCharType="end"/>
            </w:r>
          </w:hyperlink>
        </w:p>
        <w:p w14:paraId="14A44A3B" w14:textId="691487B6" w:rsidR="00BD124C" w:rsidRDefault="00BD124C">
          <w:pPr>
            <w:pStyle w:val="TM3"/>
            <w:tabs>
              <w:tab w:val="left" w:pos="1100"/>
              <w:tab w:val="right" w:leader="dot" w:pos="9062"/>
            </w:tabs>
            <w:rPr>
              <w:noProof/>
              <w:sz w:val="22"/>
              <w:szCs w:val="22"/>
            </w:rPr>
          </w:pPr>
          <w:hyperlink w:anchor="_Toc529262258" w:history="1">
            <w:r w:rsidRPr="004105CE">
              <w:rPr>
                <w:rStyle w:val="Lienhypertexte"/>
                <w:noProof/>
              </w:rPr>
              <w:t>a)</w:t>
            </w:r>
            <w:r>
              <w:rPr>
                <w:noProof/>
                <w:sz w:val="22"/>
                <w:szCs w:val="22"/>
              </w:rPr>
              <w:tab/>
            </w:r>
            <w:r w:rsidRPr="004105CE">
              <w:rPr>
                <w:rStyle w:val="Lienhypertexte"/>
                <w:noProof/>
              </w:rPr>
              <w:t>Définition de la fonction « Gestion d’utilisateur »</w:t>
            </w:r>
            <w:r>
              <w:rPr>
                <w:noProof/>
                <w:webHidden/>
              </w:rPr>
              <w:tab/>
            </w:r>
            <w:r>
              <w:rPr>
                <w:noProof/>
                <w:webHidden/>
              </w:rPr>
              <w:fldChar w:fldCharType="begin"/>
            </w:r>
            <w:r>
              <w:rPr>
                <w:noProof/>
                <w:webHidden/>
              </w:rPr>
              <w:instrText xml:space="preserve"> PAGEREF _Toc529262258 \h </w:instrText>
            </w:r>
            <w:r>
              <w:rPr>
                <w:noProof/>
                <w:webHidden/>
              </w:rPr>
            </w:r>
            <w:r>
              <w:rPr>
                <w:noProof/>
                <w:webHidden/>
              </w:rPr>
              <w:fldChar w:fldCharType="separate"/>
            </w:r>
            <w:r w:rsidR="004A1F4F">
              <w:rPr>
                <w:noProof/>
                <w:webHidden/>
              </w:rPr>
              <w:t>12</w:t>
            </w:r>
            <w:r>
              <w:rPr>
                <w:noProof/>
                <w:webHidden/>
              </w:rPr>
              <w:fldChar w:fldCharType="end"/>
            </w:r>
          </w:hyperlink>
        </w:p>
        <w:p w14:paraId="7DC0840F" w14:textId="5160F112" w:rsidR="00BD124C" w:rsidRDefault="00BD124C">
          <w:pPr>
            <w:pStyle w:val="TM3"/>
            <w:tabs>
              <w:tab w:val="left" w:pos="1100"/>
              <w:tab w:val="right" w:leader="dot" w:pos="9062"/>
            </w:tabs>
            <w:rPr>
              <w:noProof/>
              <w:sz w:val="22"/>
              <w:szCs w:val="22"/>
            </w:rPr>
          </w:pPr>
          <w:hyperlink w:anchor="_Toc529262259" w:history="1">
            <w:r w:rsidRPr="004105CE">
              <w:rPr>
                <w:rStyle w:val="Lienhypertexte"/>
                <w:noProof/>
              </w:rPr>
              <w:t>b)</w:t>
            </w:r>
            <w:r>
              <w:rPr>
                <w:noProof/>
                <w:sz w:val="22"/>
                <w:szCs w:val="22"/>
              </w:rPr>
              <w:tab/>
            </w:r>
            <w:r w:rsidRPr="004105CE">
              <w:rPr>
                <w:rStyle w:val="Lienhypertexte"/>
                <w:noProof/>
              </w:rPr>
              <w:t>Définition de la fonction « Gestion du parc »</w:t>
            </w:r>
            <w:r>
              <w:rPr>
                <w:noProof/>
                <w:webHidden/>
              </w:rPr>
              <w:tab/>
            </w:r>
            <w:r>
              <w:rPr>
                <w:noProof/>
                <w:webHidden/>
              </w:rPr>
              <w:fldChar w:fldCharType="begin"/>
            </w:r>
            <w:r>
              <w:rPr>
                <w:noProof/>
                <w:webHidden/>
              </w:rPr>
              <w:instrText xml:space="preserve"> PAGEREF _Toc529262259 \h </w:instrText>
            </w:r>
            <w:r>
              <w:rPr>
                <w:noProof/>
                <w:webHidden/>
              </w:rPr>
            </w:r>
            <w:r>
              <w:rPr>
                <w:noProof/>
                <w:webHidden/>
              </w:rPr>
              <w:fldChar w:fldCharType="separate"/>
            </w:r>
            <w:r w:rsidR="004A1F4F">
              <w:rPr>
                <w:noProof/>
                <w:webHidden/>
              </w:rPr>
              <w:t>13</w:t>
            </w:r>
            <w:r>
              <w:rPr>
                <w:noProof/>
                <w:webHidden/>
              </w:rPr>
              <w:fldChar w:fldCharType="end"/>
            </w:r>
          </w:hyperlink>
        </w:p>
        <w:p w14:paraId="5D97305A" w14:textId="02F58289" w:rsidR="00BD124C" w:rsidRDefault="00BD124C">
          <w:pPr>
            <w:pStyle w:val="TM3"/>
            <w:tabs>
              <w:tab w:val="left" w:pos="880"/>
              <w:tab w:val="right" w:leader="dot" w:pos="9062"/>
            </w:tabs>
            <w:rPr>
              <w:noProof/>
              <w:sz w:val="22"/>
              <w:szCs w:val="22"/>
            </w:rPr>
          </w:pPr>
          <w:hyperlink w:anchor="_Toc529262260" w:history="1">
            <w:r w:rsidRPr="004105CE">
              <w:rPr>
                <w:rStyle w:val="Lienhypertexte"/>
                <w:noProof/>
              </w:rPr>
              <w:t>c)</w:t>
            </w:r>
            <w:r>
              <w:rPr>
                <w:noProof/>
                <w:sz w:val="22"/>
                <w:szCs w:val="22"/>
              </w:rPr>
              <w:tab/>
              <w:t xml:space="preserve">    </w:t>
            </w:r>
            <w:r w:rsidRPr="004105CE">
              <w:rPr>
                <w:rStyle w:val="Lienhypertexte"/>
                <w:noProof/>
              </w:rPr>
              <w:t>Définition de la fonction « Consultation »</w:t>
            </w:r>
            <w:r>
              <w:rPr>
                <w:noProof/>
                <w:webHidden/>
              </w:rPr>
              <w:tab/>
            </w:r>
            <w:r>
              <w:rPr>
                <w:noProof/>
                <w:webHidden/>
              </w:rPr>
              <w:fldChar w:fldCharType="begin"/>
            </w:r>
            <w:r>
              <w:rPr>
                <w:noProof/>
                <w:webHidden/>
              </w:rPr>
              <w:instrText xml:space="preserve"> PAGEREF _Toc529262260 \h </w:instrText>
            </w:r>
            <w:r>
              <w:rPr>
                <w:noProof/>
                <w:webHidden/>
              </w:rPr>
            </w:r>
            <w:r>
              <w:rPr>
                <w:noProof/>
                <w:webHidden/>
              </w:rPr>
              <w:fldChar w:fldCharType="separate"/>
            </w:r>
            <w:r w:rsidR="004A1F4F">
              <w:rPr>
                <w:noProof/>
                <w:webHidden/>
              </w:rPr>
              <w:t>14</w:t>
            </w:r>
            <w:r>
              <w:rPr>
                <w:noProof/>
                <w:webHidden/>
              </w:rPr>
              <w:fldChar w:fldCharType="end"/>
            </w:r>
          </w:hyperlink>
        </w:p>
        <w:p w14:paraId="0C26E51C" w14:textId="7948654C" w:rsidR="00BD124C" w:rsidRDefault="00BD124C">
          <w:pPr>
            <w:pStyle w:val="TM3"/>
            <w:tabs>
              <w:tab w:val="left" w:pos="1100"/>
              <w:tab w:val="right" w:leader="dot" w:pos="9062"/>
            </w:tabs>
            <w:rPr>
              <w:noProof/>
              <w:sz w:val="22"/>
              <w:szCs w:val="22"/>
            </w:rPr>
          </w:pPr>
          <w:hyperlink w:anchor="_Toc529262261" w:history="1">
            <w:r w:rsidRPr="004105CE">
              <w:rPr>
                <w:rStyle w:val="Lienhypertexte"/>
                <w:noProof/>
              </w:rPr>
              <w:t>d)</w:t>
            </w:r>
            <w:r>
              <w:rPr>
                <w:noProof/>
                <w:sz w:val="22"/>
                <w:szCs w:val="22"/>
              </w:rPr>
              <w:tab/>
            </w:r>
            <w:r w:rsidRPr="004105CE">
              <w:rPr>
                <w:rStyle w:val="Lienhypertexte"/>
                <w:noProof/>
              </w:rPr>
              <w:t>Définition de la fonction « Maintenance &amp; Supervision »</w:t>
            </w:r>
            <w:r>
              <w:rPr>
                <w:noProof/>
                <w:webHidden/>
              </w:rPr>
              <w:tab/>
            </w:r>
            <w:r>
              <w:rPr>
                <w:noProof/>
                <w:webHidden/>
              </w:rPr>
              <w:fldChar w:fldCharType="begin"/>
            </w:r>
            <w:r>
              <w:rPr>
                <w:noProof/>
                <w:webHidden/>
              </w:rPr>
              <w:instrText xml:space="preserve"> PAGEREF _Toc529262261 \h </w:instrText>
            </w:r>
            <w:r>
              <w:rPr>
                <w:noProof/>
                <w:webHidden/>
              </w:rPr>
            </w:r>
            <w:r>
              <w:rPr>
                <w:noProof/>
                <w:webHidden/>
              </w:rPr>
              <w:fldChar w:fldCharType="separate"/>
            </w:r>
            <w:r w:rsidR="004A1F4F">
              <w:rPr>
                <w:noProof/>
                <w:webHidden/>
              </w:rPr>
              <w:t>15</w:t>
            </w:r>
            <w:r>
              <w:rPr>
                <w:noProof/>
                <w:webHidden/>
              </w:rPr>
              <w:fldChar w:fldCharType="end"/>
            </w:r>
          </w:hyperlink>
        </w:p>
        <w:p w14:paraId="4B3012AD" w14:textId="15FA85BA" w:rsidR="00BD124C" w:rsidRDefault="00BD124C">
          <w:pPr>
            <w:pStyle w:val="TM3"/>
            <w:tabs>
              <w:tab w:val="left" w:pos="1100"/>
              <w:tab w:val="right" w:leader="dot" w:pos="9062"/>
            </w:tabs>
            <w:rPr>
              <w:noProof/>
              <w:sz w:val="22"/>
              <w:szCs w:val="22"/>
            </w:rPr>
          </w:pPr>
          <w:hyperlink w:anchor="_Toc529262262" w:history="1">
            <w:r w:rsidRPr="004105CE">
              <w:rPr>
                <w:rStyle w:val="Lienhypertexte"/>
                <w:noProof/>
              </w:rPr>
              <w:t>e)</w:t>
            </w:r>
            <w:r>
              <w:rPr>
                <w:noProof/>
                <w:sz w:val="22"/>
                <w:szCs w:val="22"/>
              </w:rPr>
              <w:tab/>
            </w:r>
            <w:r w:rsidRPr="004105CE">
              <w:rPr>
                <w:rStyle w:val="Lienhypertexte"/>
                <w:noProof/>
              </w:rPr>
              <w:t>Définition de la fonction « Communication »</w:t>
            </w:r>
            <w:r>
              <w:rPr>
                <w:noProof/>
                <w:webHidden/>
              </w:rPr>
              <w:tab/>
            </w:r>
            <w:r>
              <w:rPr>
                <w:noProof/>
                <w:webHidden/>
              </w:rPr>
              <w:fldChar w:fldCharType="begin"/>
            </w:r>
            <w:r>
              <w:rPr>
                <w:noProof/>
                <w:webHidden/>
              </w:rPr>
              <w:instrText xml:space="preserve"> PAGEREF _Toc529262262 \h </w:instrText>
            </w:r>
            <w:r>
              <w:rPr>
                <w:noProof/>
                <w:webHidden/>
              </w:rPr>
            </w:r>
            <w:r>
              <w:rPr>
                <w:noProof/>
                <w:webHidden/>
              </w:rPr>
              <w:fldChar w:fldCharType="separate"/>
            </w:r>
            <w:r w:rsidR="004A1F4F">
              <w:rPr>
                <w:noProof/>
                <w:webHidden/>
              </w:rPr>
              <w:t>16</w:t>
            </w:r>
            <w:r>
              <w:rPr>
                <w:noProof/>
                <w:webHidden/>
              </w:rPr>
              <w:fldChar w:fldCharType="end"/>
            </w:r>
          </w:hyperlink>
        </w:p>
        <w:p w14:paraId="0E4956D6" w14:textId="7297EE77" w:rsidR="00BD124C" w:rsidRDefault="00BD124C">
          <w:pPr>
            <w:pStyle w:val="TM2"/>
            <w:tabs>
              <w:tab w:val="left" w:pos="660"/>
              <w:tab w:val="right" w:leader="dot" w:pos="9062"/>
            </w:tabs>
            <w:rPr>
              <w:noProof/>
              <w:sz w:val="22"/>
              <w:szCs w:val="22"/>
            </w:rPr>
          </w:pPr>
          <w:hyperlink w:anchor="_Toc529262263" w:history="1">
            <w:r w:rsidRPr="004105CE">
              <w:rPr>
                <w:rStyle w:val="Lienhypertexte"/>
                <w:noProof/>
              </w:rPr>
              <w:t>7.</w:t>
            </w:r>
            <w:r>
              <w:rPr>
                <w:noProof/>
                <w:sz w:val="22"/>
                <w:szCs w:val="22"/>
              </w:rPr>
              <w:tab/>
            </w:r>
            <w:r w:rsidRPr="004105CE">
              <w:rPr>
                <w:rStyle w:val="Lienhypertexte"/>
                <w:noProof/>
              </w:rPr>
              <w:t>Conditions de fonctionnement</w:t>
            </w:r>
            <w:r>
              <w:rPr>
                <w:noProof/>
                <w:webHidden/>
              </w:rPr>
              <w:tab/>
            </w:r>
            <w:r>
              <w:rPr>
                <w:noProof/>
                <w:webHidden/>
              </w:rPr>
              <w:fldChar w:fldCharType="begin"/>
            </w:r>
            <w:r>
              <w:rPr>
                <w:noProof/>
                <w:webHidden/>
              </w:rPr>
              <w:instrText xml:space="preserve"> PAGEREF _Toc529262263 \h </w:instrText>
            </w:r>
            <w:r>
              <w:rPr>
                <w:noProof/>
                <w:webHidden/>
              </w:rPr>
            </w:r>
            <w:r>
              <w:rPr>
                <w:noProof/>
                <w:webHidden/>
              </w:rPr>
              <w:fldChar w:fldCharType="separate"/>
            </w:r>
            <w:r w:rsidR="004A1F4F">
              <w:rPr>
                <w:noProof/>
                <w:webHidden/>
              </w:rPr>
              <w:t>17</w:t>
            </w:r>
            <w:r>
              <w:rPr>
                <w:noProof/>
                <w:webHidden/>
              </w:rPr>
              <w:fldChar w:fldCharType="end"/>
            </w:r>
          </w:hyperlink>
        </w:p>
        <w:p w14:paraId="2E94F702" w14:textId="3BC13799" w:rsidR="00BD124C" w:rsidRDefault="00BD124C">
          <w:pPr>
            <w:pStyle w:val="TM3"/>
            <w:tabs>
              <w:tab w:val="left" w:pos="1100"/>
              <w:tab w:val="right" w:leader="dot" w:pos="9062"/>
            </w:tabs>
            <w:rPr>
              <w:noProof/>
              <w:sz w:val="22"/>
              <w:szCs w:val="22"/>
            </w:rPr>
          </w:pPr>
          <w:hyperlink w:anchor="_Toc529262264" w:history="1">
            <w:r w:rsidRPr="004105CE">
              <w:rPr>
                <w:rStyle w:val="Lienhypertexte"/>
                <w:noProof/>
              </w:rPr>
              <w:t>a)</w:t>
            </w:r>
            <w:r>
              <w:rPr>
                <w:noProof/>
                <w:sz w:val="22"/>
                <w:szCs w:val="22"/>
              </w:rPr>
              <w:tab/>
            </w:r>
            <w:r w:rsidRPr="004105CE">
              <w:rPr>
                <w:rStyle w:val="Lienhypertexte"/>
                <w:noProof/>
              </w:rPr>
              <w:t>Performances</w:t>
            </w:r>
            <w:r>
              <w:rPr>
                <w:noProof/>
                <w:webHidden/>
              </w:rPr>
              <w:tab/>
            </w:r>
            <w:r>
              <w:rPr>
                <w:noProof/>
                <w:webHidden/>
              </w:rPr>
              <w:fldChar w:fldCharType="begin"/>
            </w:r>
            <w:r>
              <w:rPr>
                <w:noProof/>
                <w:webHidden/>
              </w:rPr>
              <w:instrText xml:space="preserve"> PAGEREF _Toc529262264 \h </w:instrText>
            </w:r>
            <w:r>
              <w:rPr>
                <w:noProof/>
                <w:webHidden/>
              </w:rPr>
            </w:r>
            <w:r>
              <w:rPr>
                <w:noProof/>
                <w:webHidden/>
              </w:rPr>
              <w:fldChar w:fldCharType="separate"/>
            </w:r>
            <w:r w:rsidR="004A1F4F">
              <w:rPr>
                <w:noProof/>
                <w:webHidden/>
              </w:rPr>
              <w:t>17</w:t>
            </w:r>
            <w:r>
              <w:rPr>
                <w:noProof/>
                <w:webHidden/>
              </w:rPr>
              <w:fldChar w:fldCharType="end"/>
            </w:r>
          </w:hyperlink>
        </w:p>
        <w:p w14:paraId="23D4C219" w14:textId="5C71C362" w:rsidR="00BD124C" w:rsidRDefault="00BD124C">
          <w:pPr>
            <w:pStyle w:val="TM3"/>
            <w:tabs>
              <w:tab w:val="left" w:pos="1100"/>
              <w:tab w:val="right" w:leader="dot" w:pos="9062"/>
            </w:tabs>
            <w:rPr>
              <w:noProof/>
              <w:sz w:val="22"/>
              <w:szCs w:val="22"/>
            </w:rPr>
          </w:pPr>
          <w:hyperlink w:anchor="_Toc529262265" w:history="1">
            <w:r w:rsidRPr="004105CE">
              <w:rPr>
                <w:rStyle w:val="Lienhypertexte"/>
                <w:noProof/>
              </w:rPr>
              <w:t>b)</w:t>
            </w:r>
            <w:r>
              <w:rPr>
                <w:noProof/>
                <w:sz w:val="22"/>
                <w:szCs w:val="22"/>
              </w:rPr>
              <w:tab/>
            </w:r>
            <w:r w:rsidRPr="004105CE">
              <w:rPr>
                <w:rStyle w:val="Lienhypertexte"/>
                <w:noProof/>
              </w:rPr>
              <w:t>Capacités</w:t>
            </w:r>
            <w:r>
              <w:rPr>
                <w:noProof/>
                <w:webHidden/>
              </w:rPr>
              <w:tab/>
            </w:r>
            <w:r>
              <w:rPr>
                <w:noProof/>
                <w:webHidden/>
              </w:rPr>
              <w:fldChar w:fldCharType="begin"/>
            </w:r>
            <w:r>
              <w:rPr>
                <w:noProof/>
                <w:webHidden/>
              </w:rPr>
              <w:instrText xml:space="preserve"> PAGEREF _Toc529262265 \h </w:instrText>
            </w:r>
            <w:r>
              <w:rPr>
                <w:noProof/>
                <w:webHidden/>
              </w:rPr>
            </w:r>
            <w:r>
              <w:rPr>
                <w:noProof/>
                <w:webHidden/>
              </w:rPr>
              <w:fldChar w:fldCharType="separate"/>
            </w:r>
            <w:r w:rsidR="004A1F4F">
              <w:rPr>
                <w:noProof/>
                <w:webHidden/>
              </w:rPr>
              <w:t>17</w:t>
            </w:r>
            <w:r>
              <w:rPr>
                <w:noProof/>
                <w:webHidden/>
              </w:rPr>
              <w:fldChar w:fldCharType="end"/>
            </w:r>
          </w:hyperlink>
        </w:p>
        <w:p w14:paraId="3426FFAA" w14:textId="1D44381E" w:rsidR="00BD124C" w:rsidRDefault="00BD124C">
          <w:pPr>
            <w:pStyle w:val="TM3"/>
            <w:tabs>
              <w:tab w:val="left" w:pos="880"/>
              <w:tab w:val="right" w:leader="dot" w:pos="9062"/>
            </w:tabs>
            <w:rPr>
              <w:noProof/>
              <w:sz w:val="22"/>
              <w:szCs w:val="22"/>
            </w:rPr>
          </w:pPr>
          <w:hyperlink w:anchor="_Toc529262266" w:history="1">
            <w:r w:rsidRPr="004105CE">
              <w:rPr>
                <w:rStyle w:val="Lienhypertexte"/>
                <w:noProof/>
              </w:rPr>
              <w:t>c)</w:t>
            </w:r>
            <w:r>
              <w:rPr>
                <w:noProof/>
                <w:sz w:val="22"/>
                <w:szCs w:val="22"/>
              </w:rPr>
              <w:tab/>
              <w:t xml:space="preserve">    </w:t>
            </w:r>
            <w:r w:rsidRPr="004105CE">
              <w:rPr>
                <w:rStyle w:val="Lienhypertexte"/>
                <w:noProof/>
              </w:rPr>
              <w:t>Modes de fonctionnement</w:t>
            </w:r>
            <w:r>
              <w:rPr>
                <w:noProof/>
                <w:webHidden/>
              </w:rPr>
              <w:tab/>
            </w:r>
            <w:r>
              <w:rPr>
                <w:noProof/>
                <w:webHidden/>
              </w:rPr>
              <w:fldChar w:fldCharType="begin"/>
            </w:r>
            <w:r>
              <w:rPr>
                <w:noProof/>
                <w:webHidden/>
              </w:rPr>
              <w:instrText xml:space="preserve"> PAGEREF _Toc529262266 \h </w:instrText>
            </w:r>
            <w:r>
              <w:rPr>
                <w:noProof/>
                <w:webHidden/>
              </w:rPr>
            </w:r>
            <w:r>
              <w:rPr>
                <w:noProof/>
                <w:webHidden/>
              </w:rPr>
              <w:fldChar w:fldCharType="separate"/>
            </w:r>
            <w:r w:rsidR="004A1F4F">
              <w:rPr>
                <w:noProof/>
                <w:webHidden/>
              </w:rPr>
              <w:t>17</w:t>
            </w:r>
            <w:r>
              <w:rPr>
                <w:noProof/>
                <w:webHidden/>
              </w:rPr>
              <w:fldChar w:fldCharType="end"/>
            </w:r>
          </w:hyperlink>
        </w:p>
        <w:p w14:paraId="572AFAA4" w14:textId="1F29C57A" w:rsidR="00BD124C" w:rsidRDefault="00BD124C">
          <w:pPr>
            <w:pStyle w:val="TM3"/>
            <w:tabs>
              <w:tab w:val="left" w:pos="1100"/>
              <w:tab w:val="right" w:leader="dot" w:pos="9062"/>
            </w:tabs>
            <w:rPr>
              <w:noProof/>
              <w:sz w:val="22"/>
              <w:szCs w:val="22"/>
            </w:rPr>
          </w:pPr>
          <w:hyperlink w:anchor="_Toc529262267" w:history="1">
            <w:r w:rsidRPr="004105CE">
              <w:rPr>
                <w:rStyle w:val="Lienhypertexte"/>
                <w:noProof/>
              </w:rPr>
              <w:t>d)</w:t>
            </w:r>
            <w:r>
              <w:rPr>
                <w:noProof/>
                <w:sz w:val="22"/>
                <w:szCs w:val="22"/>
              </w:rPr>
              <w:tab/>
            </w:r>
            <w:r w:rsidRPr="004105CE">
              <w:rPr>
                <w:rStyle w:val="Lienhypertexte"/>
                <w:noProof/>
              </w:rPr>
              <w:t>Contrôlabilité</w:t>
            </w:r>
            <w:r>
              <w:rPr>
                <w:noProof/>
                <w:webHidden/>
              </w:rPr>
              <w:tab/>
            </w:r>
            <w:r>
              <w:rPr>
                <w:noProof/>
                <w:webHidden/>
              </w:rPr>
              <w:fldChar w:fldCharType="begin"/>
            </w:r>
            <w:r>
              <w:rPr>
                <w:noProof/>
                <w:webHidden/>
              </w:rPr>
              <w:instrText xml:space="preserve"> PAGEREF _Toc529262267 \h </w:instrText>
            </w:r>
            <w:r>
              <w:rPr>
                <w:noProof/>
                <w:webHidden/>
              </w:rPr>
            </w:r>
            <w:r>
              <w:rPr>
                <w:noProof/>
                <w:webHidden/>
              </w:rPr>
              <w:fldChar w:fldCharType="separate"/>
            </w:r>
            <w:r w:rsidR="004A1F4F">
              <w:rPr>
                <w:noProof/>
                <w:webHidden/>
              </w:rPr>
              <w:t>17</w:t>
            </w:r>
            <w:r>
              <w:rPr>
                <w:noProof/>
                <w:webHidden/>
              </w:rPr>
              <w:fldChar w:fldCharType="end"/>
            </w:r>
          </w:hyperlink>
        </w:p>
        <w:p w14:paraId="26DE5646" w14:textId="5C914A3D" w:rsidR="00BD124C" w:rsidRDefault="00BD124C">
          <w:pPr>
            <w:pStyle w:val="TM3"/>
            <w:tabs>
              <w:tab w:val="left" w:pos="1100"/>
              <w:tab w:val="right" w:leader="dot" w:pos="9062"/>
            </w:tabs>
            <w:rPr>
              <w:noProof/>
              <w:sz w:val="22"/>
              <w:szCs w:val="22"/>
            </w:rPr>
          </w:pPr>
          <w:hyperlink w:anchor="_Toc529262268" w:history="1">
            <w:r w:rsidRPr="004105CE">
              <w:rPr>
                <w:rStyle w:val="Lienhypertexte"/>
                <w:noProof/>
              </w:rPr>
              <w:t>e)</w:t>
            </w:r>
            <w:r>
              <w:rPr>
                <w:noProof/>
                <w:sz w:val="22"/>
                <w:szCs w:val="22"/>
              </w:rPr>
              <w:tab/>
            </w:r>
            <w:r w:rsidRPr="004105CE">
              <w:rPr>
                <w:rStyle w:val="Lienhypertexte"/>
                <w:noProof/>
              </w:rPr>
              <w:t>Sécurité</w:t>
            </w:r>
            <w:r>
              <w:rPr>
                <w:noProof/>
                <w:webHidden/>
              </w:rPr>
              <w:tab/>
            </w:r>
            <w:r>
              <w:rPr>
                <w:noProof/>
                <w:webHidden/>
              </w:rPr>
              <w:fldChar w:fldCharType="begin"/>
            </w:r>
            <w:r>
              <w:rPr>
                <w:noProof/>
                <w:webHidden/>
              </w:rPr>
              <w:instrText xml:space="preserve"> PAGEREF _Toc529262268 \h </w:instrText>
            </w:r>
            <w:r>
              <w:rPr>
                <w:noProof/>
                <w:webHidden/>
              </w:rPr>
            </w:r>
            <w:r>
              <w:rPr>
                <w:noProof/>
                <w:webHidden/>
              </w:rPr>
              <w:fldChar w:fldCharType="separate"/>
            </w:r>
            <w:r w:rsidR="004A1F4F">
              <w:rPr>
                <w:noProof/>
                <w:webHidden/>
              </w:rPr>
              <w:t>17</w:t>
            </w:r>
            <w:r>
              <w:rPr>
                <w:noProof/>
                <w:webHidden/>
              </w:rPr>
              <w:fldChar w:fldCharType="end"/>
            </w:r>
          </w:hyperlink>
        </w:p>
        <w:p w14:paraId="3AA07619" w14:textId="606A0F87" w:rsidR="00BD124C" w:rsidRDefault="00BD124C">
          <w:pPr>
            <w:pStyle w:val="TM3"/>
            <w:tabs>
              <w:tab w:val="left" w:pos="880"/>
              <w:tab w:val="right" w:leader="dot" w:pos="9062"/>
            </w:tabs>
            <w:rPr>
              <w:noProof/>
              <w:sz w:val="22"/>
              <w:szCs w:val="22"/>
            </w:rPr>
          </w:pPr>
          <w:hyperlink w:anchor="_Toc529262269" w:history="1">
            <w:r w:rsidRPr="004105CE">
              <w:rPr>
                <w:rStyle w:val="Lienhypertexte"/>
                <w:noProof/>
              </w:rPr>
              <w:t>f)</w:t>
            </w:r>
            <w:r>
              <w:rPr>
                <w:noProof/>
                <w:sz w:val="22"/>
                <w:szCs w:val="22"/>
              </w:rPr>
              <w:tab/>
              <w:t xml:space="preserve">    </w:t>
            </w:r>
            <w:r w:rsidRPr="004105CE">
              <w:rPr>
                <w:rStyle w:val="Lienhypertexte"/>
                <w:noProof/>
              </w:rPr>
              <w:t>Conformité aux standards</w:t>
            </w:r>
            <w:r>
              <w:rPr>
                <w:noProof/>
                <w:webHidden/>
              </w:rPr>
              <w:tab/>
            </w:r>
            <w:r>
              <w:rPr>
                <w:noProof/>
                <w:webHidden/>
              </w:rPr>
              <w:fldChar w:fldCharType="begin"/>
            </w:r>
            <w:r>
              <w:rPr>
                <w:noProof/>
                <w:webHidden/>
              </w:rPr>
              <w:instrText xml:space="preserve"> PAGEREF _Toc529262269 \h </w:instrText>
            </w:r>
            <w:r>
              <w:rPr>
                <w:noProof/>
                <w:webHidden/>
              </w:rPr>
            </w:r>
            <w:r>
              <w:rPr>
                <w:noProof/>
                <w:webHidden/>
              </w:rPr>
              <w:fldChar w:fldCharType="separate"/>
            </w:r>
            <w:r w:rsidR="004A1F4F">
              <w:rPr>
                <w:noProof/>
                <w:webHidden/>
              </w:rPr>
              <w:t>17</w:t>
            </w:r>
            <w:r>
              <w:rPr>
                <w:noProof/>
                <w:webHidden/>
              </w:rPr>
              <w:fldChar w:fldCharType="end"/>
            </w:r>
          </w:hyperlink>
        </w:p>
        <w:p w14:paraId="38DF7F8A" w14:textId="14215122" w:rsidR="00BD124C" w:rsidRDefault="00BD124C">
          <w:pPr>
            <w:pStyle w:val="TM1"/>
            <w:tabs>
              <w:tab w:val="left" w:pos="480"/>
              <w:tab w:val="right" w:leader="dot" w:pos="9062"/>
            </w:tabs>
            <w:rPr>
              <w:noProof/>
              <w:sz w:val="22"/>
              <w:szCs w:val="22"/>
            </w:rPr>
          </w:pPr>
          <w:hyperlink w:anchor="_Toc529262270" w:history="1">
            <w:r w:rsidRPr="004105CE">
              <w:rPr>
                <w:rStyle w:val="Lienhypertexte"/>
                <w:noProof/>
              </w:rPr>
              <w:t>II.</w:t>
            </w:r>
            <w:r>
              <w:rPr>
                <w:noProof/>
                <w:sz w:val="22"/>
                <w:szCs w:val="22"/>
              </w:rPr>
              <w:tab/>
            </w:r>
            <w:r w:rsidRPr="004105CE">
              <w:rPr>
                <w:rStyle w:val="Lienhypertexte"/>
                <w:noProof/>
              </w:rPr>
              <w:t>Plan de développement</w:t>
            </w:r>
            <w:r>
              <w:rPr>
                <w:noProof/>
                <w:webHidden/>
              </w:rPr>
              <w:tab/>
            </w:r>
            <w:r>
              <w:rPr>
                <w:noProof/>
                <w:webHidden/>
              </w:rPr>
              <w:fldChar w:fldCharType="begin"/>
            </w:r>
            <w:r>
              <w:rPr>
                <w:noProof/>
                <w:webHidden/>
              </w:rPr>
              <w:instrText xml:space="preserve"> PAGEREF _Toc529262270 \h </w:instrText>
            </w:r>
            <w:r>
              <w:rPr>
                <w:noProof/>
                <w:webHidden/>
              </w:rPr>
            </w:r>
            <w:r>
              <w:rPr>
                <w:noProof/>
                <w:webHidden/>
              </w:rPr>
              <w:fldChar w:fldCharType="separate"/>
            </w:r>
            <w:r w:rsidR="004A1F4F">
              <w:rPr>
                <w:noProof/>
                <w:webHidden/>
              </w:rPr>
              <w:t>18</w:t>
            </w:r>
            <w:r>
              <w:rPr>
                <w:noProof/>
                <w:webHidden/>
              </w:rPr>
              <w:fldChar w:fldCharType="end"/>
            </w:r>
          </w:hyperlink>
        </w:p>
        <w:p w14:paraId="712C9E88" w14:textId="6D05544D" w:rsidR="00BD124C" w:rsidRDefault="00BD124C">
          <w:pPr>
            <w:pStyle w:val="TM2"/>
            <w:tabs>
              <w:tab w:val="left" w:pos="660"/>
              <w:tab w:val="right" w:leader="dot" w:pos="9062"/>
            </w:tabs>
            <w:rPr>
              <w:noProof/>
              <w:sz w:val="22"/>
              <w:szCs w:val="22"/>
            </w:rPr>
          </w:pPr>
          <w:hyperlink w:anchor="_Toc529262271" w:history="1">
            <w:r w:rsidRPr="004105CE">
              <w:rPr>
                <w:rStyle w:val="Lienhypertexte"/>
                <w:noProof/>
              </w:rPr>
              <w:t>1.</w:t>
            </w:r>
            <w:r>
              <w:rPr>
                <w:noProof/>
                <w:sz w:val="22"/>
                <w:szCs w:val="22"/>
              </w:rPr>
              <w:tab/>
            </w:r>
            <w:r w:rsidRPr="004105CE">
              <w:rPr>
                <w:rStyle w:val="Lienhypertexte"/>
                <w:noProof/>
              </w:rPr>
              <w:t>Découpage du projet en tâches</w:t>
            </w:r>
            <w:r>
              <w:rPr>
                <w:noProof/>
                <w:webHidden/>
              </w:rPr>
              <w:tab/>
            </w:r>
            <w:r>
              <w:rPr>
                <w:noProof/>
                <w:webHidden/>
              </w:rPr>
              <w:fldChar w:fldCharType="begin"/>
            </w:r>
            <w:r>
              <w:rPr>
                <w:noProof/>
                <w:webHidden/>
              </w:rPr>
              <w:instrText xml:space="preserve"> PAGEREF _Toc529262271 \h </w:instrText>
            </w:r>
            <w:r>
              <w:rPr>
                <w:noProof/>
                <w:webHidden/>
              </w:rPr>
            </w:r>
            <w:r>
              <w:rPr>
                <w:noProof/>
                <w:webHidden/>
              </w:rPr>
              <w:fldChar w:fldCharType="separate"/>
            </w:r>
            <w:r w:rsidR="004A1F4F">
              <w:rPr>
                <w:noProof/>
                <w:webHidden/>
              </w:rPr>
              <w:t>18</w:t>
            </w:r>
            <w:r>
              <w:rPr>
                <w:noProof/>
                <w:webHidden/>
              </w:rPr>
              <w:fldChar w:fldCharType="end"/>
            </w:r>
          </w:hyperlink>
        </w:p>
        <w:p w14:paraId="57CAB999" w14:textId="4C19E12E" w:rsidR="00BD124C" w:rsidRDefault="00BD124C">
          <w:pPr>
            <w:pStyle w:val="TM3"/>
            <w:tabs>
              <w:tab w:val="left" w:pos="1100"/>
              <w:tab w:val="right" w:leader="dot" w:pos="9062"/>
            </w:tabs>
            <w:rPr>
              <w:noProof/>
              <w:sz w:val="22"/>
              <w:szCs w:val="22"/>
            </w:rPr>
          </w:pPr>
          <w:hyperlink w:anchor="_Toc529262272" w:history="1">
            <w:r w:rsidRPr="004105CE">
              <w:rPr>
                <w:rStyle w:val="Lienhypertexte"/>
                <w:noProof/>
              </w:rPr>
              <w:t>a)</w:t>
            </w:r>
            <w:r>
              <w:rPr>
                <w:noProof/>
                <w:sz w:val="22"/>
                <w:szCs w:val="22"/>
              </w:rPr>
              <w:tab/>
            </w:r>
            <w:r w:rsidRPr="004105CE">
              <w:rPr>
                <w:rStyle w:val="Lienhypertexte"/>
                <w:noProof/>
              </w:rPr>
              <w:t>Tâche « Cahier de spécifications »</w:t>
            </w:r>
            <w:r>
              <w:rPr>
                <w:noProof/>
                <w:webHidden/>
              </w:rPr>
              <w:tab/>
            </w:r>
            <w:r>
              <w:rPr>
                <w:noProof/>
                <w:webHidden/>
              </w:rPr>
              <w:fldChar w:fldCharType="begin"/>
            </w:r>
            <w:r>
              <w:rPr>
                <w:noProof/>
                <w:webHidden/>
              </w:rPr>
              <w:instrText xml:space="preserve"> PAGEREF _Toc529262272 \h </w:instrText>
            </w:r>
            <w:r>
              <w:rPr>
                <w:noProof/>
                <w:webHidden/>
              </w:rPr>
            </w:r>
            <w:r>
              <w:rPr>
                <w:noProof/>
                <w:webHidden/>
              </w:rPr>
              <w:fldChar w:fldCharType="separate"/>
            </w:r>
            <w:r w:rsidR="004A1F4F">
              <w:rPr>
                <w:noProof/>
                <w:webHidden/>
              </w:rPr>
              <w:t>18</w:t>
            </w:r>
            <w:r>
              <w:rPr>
                <w:noProof/>
                <w:webHidden/>
              </w:rPr>
              <w:fldChar w:fldCharType="end"/>
            </w:r>
          </w:hyperlink>
        </w:p>
        <w:p w14:paraId="173EF588" w14:textId="1A72078B" w:rsidR="00BD124C" w:rsidRDefault="00BD124C">
          <w:pPr>
            <w:pStyle w:val="TM3"/>
            <w:tabs>
              <w:tab w:val="left" w:pos="1100"/>
              <w:tab w:val="right" w:leader="dot" w:pos="9062"/>
            </w:tabs>
            <w:rPr>
              <w:noProof/>
              <w:sz w:val="22"/>
              <w:szCs w:val="22"/>
            </w:rPr>
          </w:pPr>
          <w:hyperlink w:anchor="_Toc529262273" w:history="1">
            <w:r w:rsidRPr="004105CE">
              <w:rPr>
                <w:rStyle w:val="Lienhypertexte"/>
                <w:noProof/>
              </w:rPr>
              <w:t>b)</w:t>
            </w:r>
            <w:r>
              <w:rPr>
                <w:noProof/>
                <w:sz w:val="22"/>
                <w:szCs w:val="22"/>
              </w:rPr>
              <w:tab/>
            </w:r>
            <w:r w:rsidRPr="004105CE">
              <w:rPr>
                <w:rStyle w:val="Lienhypertexte"/>
                <w:noProof/>
              </w:rPr>
              <w:t>Tâche « Cahier d’analyse »</w:t>
            </w:r>
            <w:r>
              <w:rPr>
                <w:noProof/>
                <w:webHidden/>
              </w:rPr>
              <w:tab/>
            </w:r>
            <w:r>
              <w:rPr>
                <w:noProof/>
                <w:webHidden/>
              </w:rPr>
              <w:fldChar w:fldCharType="begin"/>
            </w:r>
            <w:r>
              <w:rPr>
                <w:noProof/>
                <w:webHidden/>
              </w:rPr>
              <w:instrText xml:space="preserve"> PAGEREF _Toc529262273 \h </w:instrText>
            </w:r>
            <w:r>
              <w:rPr>
                <w:noProof/>
                <w:webHidden/>
              </w:rPr>
            </w:r>
            <w:r>
              <w:rPr>
                <w:noProof/>
                <w:webHidden/>
              </w:rPr>
              <w:fldChar w:fldCharType="separate"/>
            </w:r>
            <w:r w:rsidR="004A1F4F">
              <w:rPr>
                <w:noProof/>
                <w:webHidden/>
              </w:rPr>
              <w:t>19</w:t>
            </w:r>
            <w:r>
              <w:rPr>
                <w:noProof/>
                <w:webHidden/>
              </w:rPr>
              <w:fldChar w:fldCharType="end"/>
            </w:r>
          </w:hyperlink>
        </w:p>
        <w:p w14:paraId="655E18CD" w14:textId="1BCC2FC1" w:rsidR="00BD124C" w:rsidRDefault="00BD124C">
          <w:pPr>
            <w:pStyle w:val="TM3"/>
            <w:tabs>
              <w:tab w:val="left" w:pos="880"/>
              <w:tab w:val="right" w:leader="dot" w:pos="9062"/>
            </w:tabs>
            <w:rPr>
              <w:noProof/>
              <w:sz w:val="22"/>
              <w:szCs w:val="22"/>
            </w:rPr>
          </w:pPr>
          <w:hyperlink w:anchor="_Toc529262274" w:history="1">
            <w:r w:rsidRPr="004105CE">
              <w:rPr>
                <w:rStyle w:val="Lienhypertexte"/>
                <w:noProof/>
              </w:rPr>
              <w:t>c)</w:t>
            </w:r>
            <w:r>
              <w:rPr>
                <w:noProof/>
                <w:sz w:val="22"/>
                <w:szCs w:val="22"/>
              </w:rPr>
              <w:tab/>
              <w:t xml:space="preserve">    </w:t>
            </w:r>
            <w:r w:rsidRPr="004105CE">
              <w:rPr>
                <w:rStyle w:val="Lienhypertexte"/>
                <w:noProof/>
              </w:rPr>
              <w:t>Tâche « Étude &amp; Mise en place »</w:t>
            </w:r>
            <w:r>
              <w:rPr>
                <w:noProof/>
                <w:webHidden/>
              </w:rPr>
              <w:tab/>
            </w:r>
            <w:r>
              <w:rPr>
                <w:noProof/>
                <w:webHidden/>
              </w:rPr>
              <w:fldChar w:fldCharType="begin"/>
            </w:r>
            <w:r>
              <w:rPr>
                <w:noProof/>
                <w:webHidden/>
              </w:rPr>
              <w:instrText xml:space="preserve"> PAGEREF _Toc529262274 \h </w:instrText>
            </w:r>
            <w:r>
              <w:rPr>
                <w:noProof/>
                <w:webHidden/>
              </w:rPr>
            </w:r>
            <w:r>
              <w:rPr>
                <w:noProof/>
                <w:webHidden/>
              </w:rPr>
              <w:fldChar w:fldCharType="separate"/>
            </w:r>
            <w:r w:rsidR="004A1F4F">
              <w:rPr>
                <w:noProof/>
                <w:webHidden/>
              </w:rPr>
              <w:t>20</w:t>
            </w:r>
            <w:r>
              <w:rPr>
                <w:noProof/>
                <w:webHidden/>
              </w:rPr>
              <w:fldChar w:fldCharType="end"/>
            </w:r>
          </w:hyperlink>
        </w:p>
        <w:p w14:paraId="65EA6BBA" w14:textId="49DA5CC9" w:rsidR="00BD124C" w:rsidRDefault="00BD124C">
          <w:pPr>
            <w:pStyle w:val="TM3"/>
            <w:tabs>
              <w:tab w:val="left" w:pos="1100"/>
              <w:tab w:val="right" w:leader="dot" w:pos="9062"/>
            </w:tabs>
            <w:rPr>
              <w:noProof/>
              <w:sz w:val="22"/>
              <w:szCs w:val="22"/>
            </w:rPr>
          </w:pPr>
          <w:hyperlink w:anchor="_Toc529262275" w:history="1">
            <w:r w:rsidRPr="004105CE">
              <w:rPr>
                <w:rStyle w:val="Lienhypertexte"/>
                <w:noProof/>
              </w:rPr>
              <w:t>d)</w:t>
            </w:r>
            <w:r>
              <w:rPr>
                <w:noProof/>
                <w:sz w:val="22"/>
                <w:szCs w:val="22"/>
              </w:rPr>
              <w:tab/>
            </w:r>
            <w:r w:rsidRPr="004105CE">
              <w:rPr>
                <w:rStyle w:val="Lienhypertexte"/>
                <w:noProof/>
              </w:rPr>
              <w:t>Tâche « Réalisation de l’application Web »</w:t>
            </w:r>
            <w:r>
              <w:rPr>
                <w:noProof/>
                <w:webHidden/>
              </w:rPr>
              <w:tab/>
            </w:r>
            <w:r>
              <w:rPr>
                <w:noProof/>
                <w:webHidden/>
              </w:rPr>
              <w:fldChar w:fldCharType="begin"/>
            </w:r>
            <w:r>
              <w:rPr>
                <w:noProof/>
                <w:webHidden/>
              </w:rPr>
              <w:instrText xml:space="preserve"> PAGEREF _Toc529262275 \h </w:instrText>
            </w:r>
            <w:r>
              <w:rPr>
                <w:noProof/>
                <w:webHidden/>
              </w:rPr>
            </w:r>
            <w:r>
              <w:rPr>
                <w:noProof/>
                <w:webHidden/>
              </w:rPr>
              <w:fldChar w:fldCharType="separate"/>
            </w:r>
            <w:r w:rsidR="004A1F4F">
              <w:rPr>
                <w:noProof/>
                <w:webHidden/>
              </w:rPr>
              <w:t>21</w:t>
            </w:r>
            <w:r>
              <w:rPr>
                <w:noProof/>
                <w:webHidden/>
              </w:rPr>
              <w:fldChar w:fldCharType="end"/>
            </w:r>
          </w:hyperlink>
        </w:p>
        <w:p w14:paraId="6D33B70D" w14:textId="32232726" w:rsidR="00BD124C" w:rsidRDefault="00BD124C">
          <w:pPr>
            <w:pStyle w:val="TM2"/>
            <w:tabs>
              <w:tab w:val="left" w:pos="660"/>
              <w:tab w:val="right" w:leader="dot" w:pos="9062"/>
            </w:tabs>
            <w:rPr>
              <w:noProof/>
              <w:sz w:val="22"/>
              <w:szCs w:val="22"/>
            </w:rPr>
          </w:pPr>
          <w:hyperlink w:anchor="_Toc529262276" w:history="1">
            <w:r w:rsidRPr="004105CE">
              <w:rPr>
                <w:rStyle w:val="Lienhypertexte"/>
                <w:noProof/>
              </w:rPr>
              <w:t>2.</w:t>
            </w:r>
            <w:r>
              <w:rPr>
                <w:noProof/>
                <w:sz w:val="22"/>
                <w:szCs w:val="22"/>
              </w:rPr>
              <w:tab/>
            </w:r>
            <w:r w:rsidRPr="004105CE">
              <w:rPr>
                <w:rStyle w:val="Lienhypertexte"/>
                <w:noProof/>
              </w:rPr>
              <w:t>Planning</w:t>
            </w:r>
            <w:r>
              <w:rPr>
                <w:noProof/>
                <w:webHidden/>
              </w:rPr>
              <w:tab/>
            </w:r>
            <w:r>
              <w:rPr>
                <w:noProof/>
                <w:webHidden/>
              </w:rPr>
              <w:fldChar w:fldCharType="begin"/>
            </w:r>
            <w:r>
              <w:rPr>
                <w:noProof/>
                <w:webHidden/>
              </w:rPr>
              <w:instrText xml:space="preserve"> PAGEREF _Toc529262276 \h </w:instrText>
            </w:r>
            <w:r>
              <w:rPr>
                <w:noProof/>
                <w:webHidden/>
              </w:rPr>
            </w:r>
            <w:r>
              <w:rPr>
                <w:noProof/>
                <w:webHidden/>
              </w:rPr>
              <w:fldChar w:fldCharType="separate"/>
            </w:r>
            <w:r w:rsidR="004A1F4F">
              <w:rPr>
                <w:noProof/>
                <w:webHidden/>
              </w:rPr>
              <w:t>22</w:t>
            </w:r>
            <w:r>
              <w:rPr>
                <w:noProof/>
                <w:webHidden/>
              </w:rPr>
              <w:fldChar w:fldCharType="end"/>
            </w:r>
          </w:hyperlink>
        </w:p>
        <w:p w14:paraId="3B0461E3" w14:textId="1ACB4F5F" w:rsidR="009B1E60" w:rsidRDefault="009B1E60">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bookmarkStart w:id="1" w:name="_Toc243976953"/>
      <w:r>
        <w:br w:type="page"/>
      </w:r>
    </w:p>
    <w:p w14:paraId="1AD57774" w14:textId="1CD8F1FF" w:rsidR="00FB3C76" w:rsidRDefault="00FB3C76" w:rsidP="00BC20CA">
      <w:pPr>
        <w:pStyle w:val="Titre10"/>
        <w:numPr>
          <w:ilvl w:val="0"/>
          <w:numId w:val="15"/>
        </w:numPr>
      </w:pPr>
      <w:bookmarkStart w:id="2" w:name="_Toc529262241"/>
      <w:r>
        <w:lastRenderedPageBreak/>
        <w:t>Cahier de spécification système</w:t>
      </w:r>
      <w:bookmarkEnd w:id="2"/>
    </w:p>
    <w:p w14:paraId="49CE946D" w14:textId="117F4617" w:rsidR="000D1381" w:rsidRDefault="000D1381" w:rsidP="00BC20CA">
      <w:pPr>
        <w:pStyle w:val="Titre20"/>
        <w:numPr>
          <w:ilvl w:val="0"/>
          <w:numId w:val="17"/>
        </w:numPr>
      </w:pPr>
      <w:bookmarkStart w:id="3" w:name="_Toc529262242"/>
      <w:r>
        <w:t>Introduction</w:t>
      </w:r>
      <w:bookmarkEnd w:id="1"/>
      <w:bookmarkEnd w:id="3"/>
    </w:p>
    <w:p w14:paraId="52F4D0AF" w14:textId="77777777" w:rsidR="0073600F" w:rsidRDefault="0073600F" w:rsidP="00180336">
      <w:pPr>
        <w:jc w:val="both"/>
        <w:rPr>
          <w:rStyle w:val="fontstyle01"/>
        </w:rPr>
      </w:pPr>
    </w:p>
    <w:p w14:paraId="5294806A" w14:textId="590C9674"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divertissante en proposant diverses activités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d'équipe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02097C6D" w:rsidR="00180336" w:rsidRPr="00180336" w:rsidRDefault="00180336" w:rsidP="00180336">
      <w:pPr>
        <w:pStyle w:val="Paragraphedeliste"/>
        <w:numPr>
          <w:ilvl w:val="0"/>
          <w:numId w:val="24"/>
        </w:numPr>
        <w:jc w:val="both"/>
        <w:rPr>
          <w:rStyle w:val="fontstyle01"/>
        </w:rPr>
      </w:pPr>
      <w:r w:rsidRPr="00180336">
        <w:rPr>
          <w:rStyle w:val="fontstyle01"/>
        </w:rPr>
        <w:t>Brandon SIMON-VERMOT : Chef de projet</w:t>
      </w:r>
      <w:r>
        <w:rPr>
          <w:rStyle w:val="fontstyle01"/>
        </w:rPr>
        <w:t xml:space="preserve"> &amp; Client</w:t>
      </w:r>
    </w:p>
    <w:p w14:paraId="2FF68722" w14:textId="410ECBE9" w:rsidR="00180336" w:rsidRPr="00180336" w:rsidRDefault="00180336" w:rsidP="00180336">
      <w:pPr>
        <w:pStyle w:val="Paragraphedeliste"/>
        <w:numPr>
          <w:ilvl w:val="0"/>
          <w:numId w:val="24"/>
        </w:numPr>
        <w:jc w:val="both"/>
        <w:rPr>
          <w:rStyle w:val="fontstyle01"/>
        </w:rPr>
      </w:pPr>
      <w:r w:rsidRPr="00180336">
        <w:rPr>
          <w:rStyle w:val="fontstyle01"/>
        </w:rPr>
        <w:t>Ameur SOUKHAL : Encadrant de projet</w:t>
      </w:r>
    </w:p>
    <w:p w14:paraId="1520F756" w14:textId="7F27FEC7" w:rsidR="000D1381" w:rsidRDefault="00180336" w:rsidP="00180336">
      <w:pPr>
        <w:pStyle w:val="Paragraphedeliste"/>
        <w:numPr>
          <w:ilvl w:val="0"/>
          <w:numId w:val="24"/>
        </w:numPr>
        <w:jc w:val="both"/>
        <w:rPr>
          <w:rStyle w:val="fontstyle01"/>
        </w:rPr>
      </w:pPr>
      <w:r w:rsidRPr="00180336">
        <w:rPr>
          <w:rStyle w:val="fontstyle01"/>
        </w:rPr>
        <w:t>Membres de l'équipe The Independent Gamers : Utilisateurs principau</w:t>
      </w:r>
      <w:r>
        <w:rPr>
          <w:rStyle w:val="fontstyle01"/>
        </w:rPr>
        <w:t>x</w:t>
      </w:r>
    </w:p>
    <w:p w14:paraId="15941E95" w14:textId="77777777" w:rsidR="009320A4" w:rsidRDefault="009320A4" w:rsidP="000D1381"/>
    <w:p w14:paraId="706774DD" w14:textId="77777777" w:rsidR="005E59BA" w:rsidRDefault="005E59BA">
      <w:pPr>
        <w:rPr>
          <w:rFonts w:asciiTheme="majorHAnsi" w:eastAsiaTheme="majorEastAsia" w:hAnsiTheme="majorHAnsi" w:cstheme="majorBidi"/>
          <w:color w:val="C77C0E" w:themeColor="accent1" w:themeShade="BF"/>
          <w:sz w:val="26"/>
          <w:szCs w:val="26"/>
        </w:rPr>
      </w:pPr>
      <w:bookmarkStart w:id="4" w:name="_Toc243976954"/>
      <w:r>
        <w:br w:type="page"/>
      </w:r>
    </w:p>
    <w:p w14:paraId="2CBD5AA3" w14:textId="58A29628" w:rsidR="000D1381" w:rsidRDefault="000D1381" w:rsidP="00BC20CA">
      <w:pPr>
        <w:pStyle w:val="Titre20"/>
        <w:numPr>
          <w:ilvl w:val="0"/>
          <w:numId w:val="17"/>
        </w:numPr>
      </w:pPr>
      <w:bookmarkStart w:id="5" w:name="_Toc529262243"/>
      <w:r>
        <w:lastRenderedPageBreak/>
        <w:t>Contexte de la réalisation</w:t>
      </w:r>
      <w:bookmarkEnd w:id="4"/>
      <w:bookmarkEnd w:id="5"/>
    </w:p>
    <w:p w14:paraId="2624AE83" w14:textId="242449CA" w:rsidR="00555B71" w:rsidRPr="00BD4370" w:rsidRDefault="000D1381" w:rsidP="00BD4370">
      <w:pPr>
        <w:pStyle w:val="Titre30"/>
        <w:numPr>
          <w:ilvl w:val="0"/>
          <w:numId w:val="19"/>
        </w:numPr>
        <w:rPr>
          <w:rStyle w:val="fontstyle01"/>
          <w:rFonts w:asciiTheme="majorHAnsi" w:hAnsiTheme="majorHAnsi"/>
          <w:color w:val="845209" w:themeColor="accent1" w:themeShade="7F"/>
        </w:rPr>
      </w:pPr>
      <w:bookmarkStart w:id="6" w:name="_Toc243976955"/>
      <w:bookmarkStart w:id="7" w:name="_Toc529262244"/>
      <w:r>
        <w:t>Contexte</w:t>
      </w:r>
      <w:bookmarkEnd w:id="6"/>
      <w:bookmarkEnd w:id="7"/>
    </w:p>
    <w:p w14:paraId="212F5D7B" w14:textId="56583625" w:rsidR="00555B71" w:rsidRDefault="00555B71" w:rsidP="00493894">
      <w:pPr>
        <w:jc w:val="both"/>
        <w:rPr>
          <w:rStyle w:val="fontstyle01"/>
        </w:rPr>
      </w:pPr>
    </w:p>
    <w:p w14:paraId="112206CE" w14:textId="29B6635B" w:rsidR="00DB4BB8" w:rsidRDefault="00DB4BB8" w:rsidP="00493894">
      <w:pPr>
        <w:jc w:val="both"/>
        <w:rPr>
          <w:rStyle w:val="fontstyle01"/>
        </w:rPr>
      </w:pPr>
      <w:r>
        <w:rPr>
          <w:rStyle w:val="fontstyle01"/>
          <w:noProof/>
        </w:rPr>
        <w:drawing>
          <wp:inline distT="0" distB="0" distL="0" distR="0" wp14:anchorId="550E6AE8" wp14:editId="25281FBF">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7F9AB943" w14:textId="77777777" w:rsidR="00DB4BB8" w:rsidRDefault="00DB4BB8" w:rsidP="00493894">
      <w:pPr>
        <w:jc w:val="both"/>
        <w:rPr>
          <w:rStyle w:val="fontstyle01"/>
        </w:rPr>
      </w:pPr>
    </w:p>
    <w:p w14:paraId="2D4B5BD2" w14:textId="220C15D3" w:rsidR="005E59BA" w:rsidRDefault="005E59BA" w:rsidP="00493894">
      <w:pPr>
        <w:jc w:val="both"/>
        <w:rPr>
          <w:rStyle w:val="fontstyle01"/>
        </w:rPr>
      </w:pPr>
      <w:r>
        <w:rPr>
          <w:rStyle w:val="fontstyle01"/>
        </w:rPr>
        <w:t xml:space="preserve">Chaque serveur de jeu, chaque application, </w:t>
      </w:r>
      <w:r w:rsidR="00DB4BB8">
        <w:rPr>
          <w:rStyle w:val="fontstyle01"/>
        </w:rPr>
        <w:t xml:space="preserve">présent sur le serveur dédié, qui </w:t>
      </w:r>
      <w:r w:rsidR="0029285D">
        <w:rPr>
          <w:rStyle w:val="fontstyle01"/>
        </w:rPr>
        <w:t>est actuellement</w:t>
      </w:r>
      <w:r w:rsidR="00DB4BB8">
        <w:rPr>
          <w:rStyle w:val="fontstyle01"/>
        </w:rPr>
        <w:t xml:space="preserve"> sous </w:t>
      </w:r>
      <w:proofErr w:type="spellStart"/>
      <w:r w:rsidR="00DB4BB8">
        <w:rPr>
          <w:rStyle w:val="fontstyle01"/>
        </w:rPr>
        <w:t>Lubuntu</w:t>
      </w:r>
      <w:proofErr w:type="spellEnd"/>
      <w:r w:rsidR="00DB4BB8">
        <w:rPr>
          <w:rStyle w:val="fontstyle01"/>
        </w:rPr>
        <w:t xml:space="preserve">, </w:t>
      </w:r>
      <w:r>
        <w:rPr>
          <w:rStyle w:val="fontstyle01"/>
        </w:rPr>
        <w:t>a donc besoin d'être maintenu,</w:t>
      </w:r>
      <w:r>
        <w:rPr>
          <w:rFonts w:ascii="Rockwell" w:hAnsi="Rockwell"/>
          <w:color w:val="000000"/>
        </w:rPr>
        <w:t xml:space="preserve"> </w:t>
      </w:r>
      <w:r>
        <w:rPr>
          <w:rStyle w:val="fontstyle01"/>
        </w:rPr>
        <w:t>d'être redémarré s'il y a une erreur, via des lignes de commandes.</w:t>
      </w:r>
      <w:r w:rsidR="00DB4BB8">
        <w:rPr>
          <w:rStyle w:val="fontstyle01"/>
        </w:rPr>
        <w:t xml:space="preserve"> Cela demande du temps et un accès au serveur via une application de télémaintenance ou via un hyperviseur, actuellement KVM.</w:t>
      </w:r>
    </w:p>
    <w:p w14:paraId="22E820BC" w14:textId="77777777" w:rsidR="005E59BA" w:rsidRDefault="005E59BA" w:rsidP="00493894">
      <w:pPr>
        <w:jc w:val="both"/>
        <w:rPr>
          <w:rStyle w:val="fontstyle01"/>
        </w:rPr>
      </w:pPr>
    </w:p>
    <w:p w14:paraId="5A3249B7" w14:textId="63E6CBA9" w:rsidR="0090347F" w:rsidRDefault="005E59BA" w:rsidP="005E59BA">
      <w:pPr>
        <w:jc w:val="center"/>
        <w:rPr>
          <w:rStyle w:val="fontstyle01"/>
        </w:rPr>
      </w:pPr>
      <w:r>
        <w:rPr>
          <w:rFonts w:ascii="Rockwell" w:hAnsi="Rockwell"/>
          <w:noProof/>
          <w:color w:val="000000"/>
        </w:rPr>
        <w:drawing>
          <wp:inline distT="0" distB="0" distL="0" distR="0" wp14:anchorId="282006D6" wp14:editId="1E8E1976">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4407E116" w14:textId="77777777" w:rsidR="005E59BA" w:rsidRDefault="005E59BA" w:rsidP="00493894">
      <w:pPr>
        <w:jc w:val="both"/>
        <w:rPr>
          <w:rStyle w:val="fontstyle01"/>
        </w:rPr>
      </w:pPr>
    </w:p>
    <w:p w14:paraId="12212240" w14:textId="05D391E5" w:rsidR="0090347F" w:rsidRPr="005E59BA" w:rsidRDefault="005E59BA" w:rsidP="00004D40">
      <w:pPr>
        <w:jc w:val="both"/>
        <w:rPr>
          <w:rFonts w:ascii="Rockwell" w:hAnsi="Rockwell"/>
          <w:color w:val="000000"/>
        </w:rPr>
      </w:pPr>
      <w:r>
        <w:rPr>
          <w:rStyle w:val="fontstyle01"/>
        </w:rPr>
        <w:t>L</w:t>
      </w:r>
      <w:r w:rsidR="00180336">
        <w:rPr>
          <w:rStyle w:val="fontstyle01"/>
        </w:rPr>
        <w:t>'intérêt de</w:t>
      </w:r>
      <w:r w:rsidR="00493894">
        <w:rPr>
          <w:rFonts w:ascii="Rockwell" w:hAnsi="Rockwell"/>
          <w:color w:val="000000"/>
        </w:rPr>
        <w:t xml:space="preserve"> </w:t>
      </w:r>
      <w:r w:rsidR="00180336">
        <w:rPr>
          <w:rStyle w:val="fontstyle01"/>
        </w:rPr>
        <w:t>ce projet,</w:t>
      </w:r>
      <w:r>
        <w:rPr>
          <w:rStyle w:val="fontstyle01"/>
        </w:rPr>
        <w:t xml:space="preserve"> est de</w:t>
      </w:r>
      <w:r w:rsidR="00180336">
        <w:rPr>
          <w:rStyle w:val="fontstyle01"/>
        </w:rPr>
        <w:t xml:space="preserve"> superviser les serveurs</w:t>
      </w:r>
      <w:r w:rsidR="00493894">
        <w:rPr>
          <w:rStyle w:val="fontstyle01"/>
        </w:rPr>
        <w:t xml:space="preserve"> </w:t>
      </w:r>
      <w:r w:rsidR="00180336">
        <w:rPr>
          <w:rStyle w:val="fontstyle01"/>
        </w:rPr>
        <w:t>de jeux et offrir la possibilité de les mettre à jour</w:t>
      </w:r>
      <w:r w:rsidR="00493894">
        <w:rPr>
          <w:rFonts w:ascii="Rockwell" w:hAnsi="Rockwell"/>
          <w:color w:val="000000"/>
        </w:rPr>
        <w:t xml:space="preserve"> </w:t>
      </w:r>
      <w:r w:rsidR="00180336">
        <w:rPr>
          <w:rStyle w:val="fontstyle01"/>
        </w:rPr>
        <w:t xml:space="preserve">automatiquement, de les maintenir. </w:t>
      </w:r>
      <w:r w:rsidR="00357566">
        <w:rPr>
          <w:rStyle w:val="fontstyle01"/>
        </w:rPr>
        <w:t>Ce projet part de zéro, aucun site Web et les outils liés (serveur Web, BDD, …) ne sont déjà installés sur le serveur dédié</w:t>
      </w:r>
      <w:r w:rsidR="00CA0D8E">
        <w:rPr>
          <w:rStyle w:val="fontstyle01"/>
        </w:rPr>
        <w:t xml:space="preserve">, </w:t>
      </w:r>
      <w:r w:rsidR="00357566">
        <w:rPr>
          <w:rStyle w:val="fontstyle01"/>
        </w:rPr>
        <w:t xml:space="preserve">seuls les serveurs de jeux sont actuellement présents. </w:t>
      </w:r>
      <w:r w:rsidR="00180336">
        <w:rPr>
          <w:rStyle w:val="fontstyle01"/>
        </w:rPr>
        <w:t>Cette application web permettra donc de</w:t>
      </w:r>
      <w:r w:rsidR="00493894">
        <w:rPr>
          <w:rFonts w:ascii="Rockwell" w:hAnsi="Rockwell"/>
          <w:color w:val="000000"/>
        </w:rPr>
        <w:t xml:space="preserve"> </w:t>
      </w:r>
      <w:r w:rsidR="00180336">
        <w:rPr>
          <w:rStyle w:val="fontstyle01"/>
        </w:rPr>
        <w:t>pouvoir exécuter des commandes grâce aux informations enregistrer par les</w:t>
      </w:r>
      <w:r w:rsidR="00493894">
        <w:rPr>
          <w:rFonts w:ascii="Rockwell" w:hAnsi="Rockwell"/>
          <w:color w:val="000000"/>
        </w:rPr>
        <w:t xml:space="preserve"> </w:t>
      </w:r>
      <w:r w:rsidR="00180336">
        <w:rPr>
          <w:rStyle w:val="fontstyle01"/>
        </w:rPr>
        <w:t>administrateurs de l’application. Notamment les informations autour de chaque</w:t>
      </w:r>
      <w:r w:rsidR="00493894">
        <w:rPr>
          <w:rFonts w:ascii="Rockwell" w:hAnsi="Rockwell"/>
          <w:color w:val="000000"/>
        </w:rPr>
        <w:t xml:space="preserve"> </w:t>
      </w:r>
      <w:r w:rsidR="00180336">
        <w:rPr>
          <w:rStyle w:val="fontstyle01"/>
        </w:rPr>
        <w:t>serveur de jeu (emplacement du dossier du serveur, commande de lancement,</w:t>
      </w:r>
      <w:r w:rsidR="00493894">
        <w:rPr>
          <w:rFonts w:ascii="Rockwell" w:hAnsi="Rockwell"/>
          <w:color w:val="000000"/>
        </w:rPr>
        <w:t xml:space="preserve"> </w:t>
      </w:r>
      <w:r w:rsidR="00180336">
        <w:rPr>
          <w:rStyle w:val="fontstyle01"/>
        </w:rPr>
        <w:t>commande de sauvegarde)</w:t>
      </w:r>
      <w:r w:rsidR="00004D40">
        <w:rPr>
          <w:rStyle w:val="fontstyle01"/>
        </w:rPr>
        <w:t>.</w:t>
      </w:r>
      <w:bookmarkStart w:id="8" w:name="_Toc243976956"/>
      <w:r w:rsidR="0090347F">
        <w:br w:type="page"/>
      </w:r>
    </w:p>
    <w:p w14:paraId="20D8DC53" w14:textId="7CBA4CCC" w:rsidR="000D1381" w:rsidRDefault="000D1381" w:rsidP="00BC20CA">
      <w:pPr>
        <w:pStyle w:val="Titre30"/>
        <w:numPr>
          <w:ilvl w:val="0"/>
          <w:numId w:val="19"/>
        </w:numPr>
      </w:pPr>
      <w:bookmarkStart w:id="9" w:name="_Toc529262245"/>
      <w:r>
        <w:lastRenderedPageBreak/>
        <w:t>Objectifs</w:t>
      </w:r>
      <w:bookmarkEnd w:id="8"/>
      <w:bookmarkEnd w:id="9"/>
    </w:p>
    <w:p w14:paraId="6E8D5592" w14:textId="77777777" w:rsidR="00555B71" w:rsidRDefault="00555B71" w:rsidP="000D1381"/>
    <w:p w14:paraId="3A892AD4" w14:textId="2F9547A4" w:rsidR="000D1381" w:rsidRDefault="00493894" w:rsidP="000D1381">
      <w:r>
        <w:t>Les objectifs du projet seront de fournir une application Web « </w:t>
      </w:r>
      <w:proofErr w:type="spellStart"/>
      <w:r>
        <w:t>from</w:t>
      </w:r>
      <w:proofErr w:type="spellEnd"/>
      <w:r>
        <w:t xml:space="preserve"> scratch »</w:t>
      </w:r>
      <w:r w:rsidR="00357566">
        <w:t>, ainsi que tous les outils liés (serveur Web, BDD, …),</w:t>
      </w:r>
      <w:r>
        <w:t xml:space="preserve"> avec ces fonctionnalités présentes :</w:t>
      </w:r>
    </w:p>
    <w:p w14:paraId="0DEC05F0" w14:textId="7FBCEBDA" w:rsidR="009320A4" w:rsidRDefault="009320A4" w:rsidP="000D1381"/>
    <w:p w14:paraId="1F60ED4B" w14:textId="77777777" w:rsidR="00493894" w:rsidRDefault="00493894" w:rsidP="00493894">
      <w:pPr>
        <w:pStyle w:val="Paragraphedeliste"/>
        <w:numPr>
          <w:ilvl w:val="0"/>
          <w:numId w:val="25"/>
        </w:numPr>
      </w:pPr>
      <w:r>
        <w:t>Gestion du parc d'application (ajout, suppression d'un serveur de jeux)</w:t>
      </w:r>
    </w:p>
    <w:p w14:paraId="05EF8B7C" w14:textId="4C01BEE6" w:rsidR="00493894" w:rsidRDefault="00493894" w:rsidP="0044445F">
      <w:pPr>
        <w:pStyle w:val="Paragraphedeliste"/>
        <w:numPr>
          <w:ilvl w:val="0"/>
          <w:numId w:val="25"/>
        </w:numPr>
      </w:pPr>
      <w:r>
        <w:t xml:space="preserve">Superviser des serveurs de jeux (redémarrage auto. </w:t>
      </w:r>
      <w:proofErr w:type="gramStart"/>
      <w:r>
        <w:t>en</w:t>
      </w:r>
      <w:proofErr w:type="gramEnd"/>
      <w:r>
        <w:t xml:space="preserve"> cas de crash)</w:t>
      </w:r>
    </w:p>
    <w:p w14:paraId="51C6D469" w14:textId="3C1DC864" w:rsidR="00493894" w:rsidRDefault="00493894" w:rsidP="00493894">
      <w:pPr>
        <w:pStyle w:val="Paragraphedeliste"/>
        <w:numPr>
          <w:ilvl w:val="0"/>
          <w:numId w:val="25"/>
        </w:numPr>
      </w:pPr>
      <w:r>
        <w:t>Maintenir les serveurs de jeux (start/stop/update)</w:t>
      </w:r>
    </w:p>
    <w:p w14:paraId="53CF9B1B" w14:textId="41A438C5" w:rsidR="00493894" w:rsidRDefault="00493894" w:rsidP="00493894">
      <w:pPr>
        <w:pStyle w:val="Paragraphedeliste"/>
        <w:numPr>
          <w:ilvl w:val="0"/>
          <w:numId w:val="25"/>
        </w:numPr>
      </w:pPr>
      <w:r>
        <w:t>Prévenir la maintenance d'un serveur (Flux RSS, Mail, Twitter, ...)</w:t>
      </w:r>
    </w:p>
    <w:p w14:paraId="5E7E4847" w14:textId="6BD84F09" w:rsidR="00493894" w:rsidRDefault="00493894" w:rsidP="00493894">
      <w:pPr>
        <w:pStyle w:val="Paragraphedeliste"/>
        <w:numPr>
          <w:ilvl w:val="0"/>
          <w:numId w:val="25"/>
        </w:numPr>
      </w:pPr>
      <w:r>
        <w:t>Gestion d'utilisateurs (Administrateurs, Utilisateurs)</w:t>
      </w:r>
    </w:p>
    <w:p w14:paraId="2DA7B418" w14:textId="0B8D2791" w:rsidR="00493894" w:rsidRDefault="00493894" w:rsidP="00493894">
      <w:pPr>
        <w:pStyle w:val="Paragraphedeliste"/>
        <w:numPr>
          <w:ilvl w:val="0"/>
          <w:numId w:val="25"/>
        </w:numPr>
      </w:pPr>
      <w:r>
        <w:t>Consultation des performances du serveur dédié</w:t>
      </w:r>
    </w:p>
    <w:p w14:paraId="3C271625" w14:textId="5D3DDC8E" w:rsidR="00493894" w:rsidRPr="00555B71" w:rsidRDefault="00493894" w:rsidP="0044445F">
      <w:pPr>
        <w:pStyle w:val="Paragraphedeliste"/>
        <w:numPr>
          <w:ilvl w:val="0"/>
          <w:numId w:val="25"/>
        </w:numPr>
        <w:rPr>
          <w:rFonts w:asciiTheme="majorHAnsi" w:eastAsiaTheme="majorEastAsia" w:hAnsiTheme="majorHAnsi" w:cstheme="majorBidi"/>
          <w:color w:val="845209" w:themeColor="accent1" w:themeShade="7F"/>
        </w:rPr>
      </w:pPr>
      <w:r>
        <w:t>Gestion des ressources du serveur dédié (arrêt d’applications si besoin)</w:t>
      </w:r>
      <w:bookmarkStart w:id="10" w:name="_Toc243976957"/>
    </w:p>
    <w:p w14:paraId="19159F94" w14:textId="1C2BB9B5" w:rsidR="00BD4370" w:rsidRDefault="00BD4370">
      <w:pPr>
        <w:rPr>
          <w:rFonts w:asciiTheme="majorHAnsi" w:eastAsiaTheme="majorEastAsia" w:hAnsiTheme="majorHAnsi" w:cstheme="majorBidi"/>
          <w:color w:val="845209" w:themeColor="accent1" w:themeShade="7F"/>
        </w:rPr>
      </w:pPr>
    </w:p>
    <w:p w14:paraId="314D0B8A" w14:textId="264262B3" w:rsidR="00482FFB" w:rsidRDefault="000D1381" w:rsidP="000D1381">
      <w:pPr>
        <w:pStyle w:val="Titre30"/>
        <w:numPr>
          <w:ilvl w:val="0"/>
          <w:numId w:val="19"/>
        </w:numPr>
      </w:pPr>
      <w:bookmarkStart w:id="11" w:name="_Toc529262246"/>
      <w:r>
        <w:t>Hypothèses</w:t>
      </w:r>
      <w:bookmarkEnd w:id="10"/>
      <w:bookmarkEnd w:id="11"/>
    </w:p>
    <w:p w14:paraId="5BD13C26" w14:textId="77777777" w:rsidR="00312576" w:rsidRPr="00312576" w:rsidRDefault="00312576" w:rsidP="00312576"/>
    <w:p w14:paraId="3B1B1ABC" w14:textId="7C7FFB24" w:rsidR="00482FFB" w:rsidRPr="00555B71" w:rsidRDefault="00482FFB" w:rsidP="00482FFB">
      <w:pPr>
        <w:jc w:val="both"/>
      </w:pPr>
      <w:r>
        <w:t>Il est nécessaire au projet d’avoir un accès à Internet, afin de prendre le contrôle du serveur dédié et pouvoir déployer le projet. Il n’est cependant pas nécessaire au développement du projet, puisqu’il</w:t>
      </w:r>
      <w:r w:rsidR="0069246F">
        <w:t xml:space="preserve"> est</w:t>
      </w:r>
      <w:r>
        <w:t xml:space="preserve"> possible de développer un projet web sur n’importe quel ordinateur muni d’un éditeur de texte. Cet accès Internet est nécessaire pour accéder à l’application depuis n’importe quelle plateforme.</w:t>
      </w:r>
    </w:p>
    <w:p w14:paraId="657C94B4" w14:textId="77777777" w:rsidR="009320A4" w:rsidRDefault="009320A4" w:rsidP="000D1381"/>
    <w:p w14:paraId="35F0286C" w14:textId="0637E79E" w:rsidR="003B37FE" w:rsidRDefault="000D1381" w:rsidP="000D1381">
      <w:pPr>
        <w:pStyle w:val="Titre30"/>
        <w:numPr>
          <w:ilvl w:val="0"/>
          <w:numId w:val="19"/>
        </w:numPr>
      </w:pPr>
      <w:bookmarkStart w:id="12" w:name="_Toc243976958"/>
      <w:bookmarkStart w:id="13" w:name="_Toc529262247"/>
      <w:r>
        <w:t>Bases méthodologiques</w:t>
      </w:r>
      <w:bookmarkEnd w:id="12"/>
      <w:bookmarkEnd w:id="13"/>
    </w:p>
    <w:p w14:paraId="29BD48F4" w14:textId="77777777" w:rsidR="00312576" w:rsidRPr="00312576" w:rsidRDefault="00312576" w:rsidP="00312576"/>
    <w:p w14:paraId="41F843DC" w14:textId="53809B13" w:rsidR="003B37FE" w:rsidRPr="00555B71" w:rsidRDefault="003B37FE" w:rsidP="003B37FE">
      <w:pPr>
        <w:jc w:val="both"/>
      </w:pPr>
      <w:r>
        <w:t>Dans le cadre de ce projet, des langages axés développement Web seront utilisés avec une méthode de développement adaptatifs</w:t>
      </w:r>
      <w:r w:rsidR="00F53135">
        <w:t>,</w:t>
      </w:r>
      <w:r>
        <w:t xml:space="preserve"> dans le but d’obtenir un livrable utilisable depuis n’importe </w:t>
      </w:r>
      <w:r w:rsidR="00C36FF1">
        <w:t>quel navigateur</w:t>
      </w:r>
      <w:r>
        <w:t xml:space="preserve"> depuis n’importe quelle plateforme</w:t>
      </w:r>
      <w:r w:rsidR="0044445F">
        <w:t xml:space="preserve"> avec des résolutions variable</w:t>
      </w:r>
      <w:r>
        <w:t xml:space="preserve"> (Windows, Linux, Mac, Android, iOS, …).</w:t>
      </w:r>
    </w:p>
    <w:p w14:paraId="33A6A8EC" w14:textId="77777777" w:rsidR="009320A4" w:rsidRDefault="009320A4" w:rsidP="000D1381"/>
    <w:p w14:paraId="355ABD45" w14:textId="77777777" w:rsidR="00BD4370" w:rsidRDefault="00BD4370">
      <w:pPr>
        <w:rPr>
          <w:rFonts w:asciiTheme="majorHAnsi" w:eastAsiaTheme="majorEastAsia" w:hAnsiTheme="majorHAnsi" w:cstheme="majorBidi"/>
          <w:color w:val="C77C0E" w:themeColor="accent1" w:themeShade="BF"/>
          <w:sz w:val="26"/>
          <w:szCs w:val="26"/>
        </w:rPr>
      </w:pPr>
      <w:bookmarkStart w:id="14" w:name="_Toc243976959"/>
      <w:r>
        <w:br w:type="page"/>
      </w:r>
    </w:p>
    <w:p w14:paraId="5F288818" w14:textId="5FB17177" w:rsidR="000D1381" w:rsidRDefault="000D1381" w:rsidP="00BC20CA">
      <w:pPr>
        <w:pStyle w:val="Titre20"/>
        <w:numPr>
          <w:ilvl w:val="0"/>
          <w:numId w:val="17"/>
        </w:numPr>
      </w:pPr>
      <w:bookmarkStart w:id="15" w:name="_Toc529262248"/>
      <w:r>
        <w:lastRenderedPageBreak/>
        <w:t>Description générale</w:t>
      </w:r>
      <w:bookmarkEnd w:id="14"/>
      <w:bookmarkEnd w:id="15"/>
    </w:p>
    <w:p w14:paraId="30F9D70A" w14:textId="018A36B5" w:rsidR="000D1381" w:rsidRDefault="000D1381" w:rsidP="00BC20CA">
      <w:pPr>
        <w:pStyle w:val="Titre30"/>
        <w:numPr>
          <w:ilvl w:val="0"/>
          <w:numId w:val="18"/>
        </w:numPr>
      </w:pPr>
      <w:bookmarkStart w:id="16" w:name="_Toc243976960"/>
      <w:bookmarkStart w:id="17" w:name="_Ref242978127"/>
      <w:bookmarkStart w:id="18" w:name="_Toc529262249"/>
      <w:r>
        <w:t>Environnement du projet</w:t>
      </w:r>
      <w:bookmarkEnd w:id="16"/>
      <w:bookmarkEnd w:id="17"/>
      <w:bookmarkEnd w:id="18"/>
    </w:p>
    <w:p w14:paraId="46B3971A" w14:textId="1B08E82C" w:rsidR="001A13AD" w:rsidRDefault="001A13AD" w:rsidP="009320A4"/>
    <w:p w14:paraId="43B153E5" w14:textId="72E946E2" w:rsidR="00AA246D" w:rsidRDefault="00555B71" w:rsidP="00BD4370">
      <w:pPr>
        <w:jc w:val="both"/>
      </w:pPr>
      <w:r>
        <w:t>Les applications cibles sont compatible avec un système d’exploitation Linux</w:t>
      </w:r>
      <w:r w:rsidR="002174B3">
        <w:t xml:space="preserve"> principalement</w:t>
      </w:r>
      <w:r>
        <w:t xml:space="preserve">, plusieurs systèmes d’exploitation sont disponibles. </w:t>
      </w:r>
      <w:r w:rsidR="00AA246D">
        <w:t>Le livrable du projet devra être déployable sur le serveur dédié fourni, dont voici les caractéristiques :</w:t>
      </w:r>
    </w:p>
    <w:p w14:paraId="094FA9D0" w14:textId="50323B0C" w:rsidR="00AA246D" w:rsidRDefault="00AA246D" w:rsidP="009320A4"/>
    <w:p w14:paraId="321014D3" w14:textId="61863DC0" w:rsidR="00AA246D" w:rsidRDefault="00AA246D" w:rsidP="009320A4">
      <w:r>
        <w:rPr>
          <w:rStyle w:val="fontstyle01"/>
        </w:rPr>
        <w:t>Le serveur dédié est composé de :</w:t>
      </w:r>
      <w:r>
        <w:rPr>
          <w:rFonts w:ascii="Rockwell" w:hAnsi="Rockwell"/>
          <w:color w:val="000000"/>
        </w:rPr>
        <w:br/>
      </w:r>
      <w:r>
        <w:rPr>
          <w:rStyle w:val="fontstyle21"/>
        </w:rPr>
        <w:sym w:font="Wingdings" w:char="F0FC"/>
      </w:r>
      <w:r>
        <w:rPr>
          <w:rStyle w:val="fontstyle21"/>
        </w:rPr>
        <w:t></w:t>
      </w:r>
      <w:r>
        <w:rPr>
          <w:rStyle w:val="fontstyle01"/>
        </w:rPr>
        <w:t xml:space="preserve">Host : </w:t>
      </w:r>
      <w:r>
        <w:rPr>
          <w:rStyle w:val="fontstyle01"/>
          <w:color w:val="AD1F1F"/>
        </w:rPr>
        <w:t>Online.net</w:t>
      </w:r>
      <w:r>
        <w:rPr>
          <w:rFonts w:ascii="Rockwell" w:hAnsi="Rockwell"/>
          <w:color w:val="AD1F1F"/>
        </w:rPr>
        <w:br/>
      </w:r>
      <w:r>
        <w:rPr>
          <w:rStyle w:val="fontstyle21"/>
        </w:rPr>
        <w:sym w:font="Wingdings" w:char="F0FC"/>
      </w:r>
      <w:r>
        <w:rPr>
          <w:rStyle w:val="fontstyle21"/>
        </w:rPr>
        <w:t></w:t>
      </w:r>
      <w:r>
        <w:rPr>
          <w:rStyle w:val="fontstyle01"/>
        </w:rPr>
        <w:t xml:space="preserve">CPU : </w:t>
      </w:r>
      <w:r>
        <w:rPr>
          <w:rStyle w:val="fontstyle31"/>
        </w:rPr>
        <w:t xml:space="preserve">Intel® Xeon® D-1531 </w:t>
      </w:r>
      <w:r>
        <w:rPr>
          <w:rStyle w:val="fontstyle01"/>
        </w:rPr>
        <w:t xml:space="preserve">(6 </w:t>
      </w:r>
      <w:proofErr w:type="spellStart"/>
      <w:r>
        <w:rPr>
          <w:rStyle w:val="fontstyle01"/>
        </w:rPr>
        <w:t>cores</w:t>
      </w:r>
      <w:proofErr w:type="spellEnd"/>
      <w:r>
        <w:rPr>
          <w:rStyle w:val="fontstyle01"/>
        </w:rPr>
        <w:t>, 12 threads, 2.2GHz)</w:t>
      </w:r>
      <w:r>
        <w:rPr>
          <w:rFonts w:ascii="Rockwell" w:hAnsi="Rockwell"/>
          <w:color w:val="000000"/>
        </w:rPr>
        <w:br/>
      </w:r>
      <w:r>
        <w:rPr>
          <w:rStyle w:val="fontstyle21"/>
        </w:rPr>
        <w:sym w:font="Wingdings" w:char="F0FC"/>
      </w:r>
      <w:r>
        <w:rPr>
          <w:rStyle w:val="fontstyle21"/>
        </w:rPr>
        <w:t></w:t>
      </w:r>
      <w:r>
        <w:rPr>
          <w:rStyle w:val="fontstyle01"/>
        </w:rPr>
        <w:t>RAM : 32GB</w:t>
      </w:r>
      <w:r>
        <w:rPr>
          <w:rFonts w:ascii="Rockwell" w:hAnsi="Rockwell"/>
          <w:color w:val="000000"/>
        </w:rPr>
        <w:br/>
      </w:r>
      <w:r>
        <w:rPr>
          <w:rStyle w:val="fontstyle21"/>
        </w:rPr>
        <w:sym w:font="Wingdings" w:char="F0FC"/>
      </w:r>
      <w:r>
        <w:rPr>
          <w:rStyle w:val="fontstyle21"/>
        </w:rPr>
        <w:t></w:t>
      </w:r>
      <w:r>
        <w:rPr>
          <w:rStyle w:val="fontstyle01"/>
        </w:rPr>
        <w:t>Stockage : 2</w:t>
      </w:r>
      <w:r w:rsidR="009D583A">
        <w:rPr>
          <w:rStyle w:val="fontstyle01"/>
        </w:rPr>
        <w:t xml:space="preserve"> </w:t>
      </w:r>
      <w:r>
        <w:rPr>
          <w:rStyle w:val="fontstyle01"/>
        </w:rPr>
        <w:t>x</w:t>
      </w:r>
      <w:r w:rsidR="009D583A">
        <w:rPr>
          <w:rStyle w:val="fontstyle01"/>
        </w:rPr>
        <w:t xml:space="preserve"> </w:t>
      </w:r>
      <w:r>
        <w:rPr>
          <w:rStyle w:val="fontstyle01"/>
        </w:rPr>
        <w:t>250GB SSD</w:t>
      </w:r>
      <w:r>
        <w:rPr>
          <w:rFonts w:ascii="Rockwell" w:hAnsi="Rockwell"/>
          <w:color w:val="000000"/>
        </w:rPr>
        <w:br/>
      </w:r>
      <w:r>
        <w:rPr>
          <w:rStyle w:val="fontstyle21"/>
        </w:rPr>
        <w:sym w:font="Wingdings" w:char="F0FC"/>
      </w:r>
      <w:r>
        <w:rPr>
          <w:rStyle w:val="fontstyle21"/>
        </w:rPr>
        <w:t></w:t>
      </w:r>
      <w:r>
        <w:rPr>
          <w:rStyle w:val="fontstyle01"/>
        </w:rPr>
        <w:t xml:space="preserve">Server distributions : Ubuntu, Debian, CentOS, Windows, </w:t>
      </w:r>
      <w:proofErr w:type="spellStart"/>
      <w:r>
        <w:rPr>
          <w:rStyle w:val="fontstyle01"/>
        </w:rPr>
        <w:t>Archlinux</w:t>
      </w:r>
      <w:proofErr w:type="spellEnd"/>
      <w:r>
        <w:rPr>
          <w:rStyle w:val="fontstyle01"/>
        </w:rPr>
        <w:t xml:space="preserve">, FreeBSD, </w:t>
      </w:r>
      <w:proofErr w:type="spellStart"/>
      <w:r>
        <w:rPr>
          <w:rStyle w:val="fontstyle01"/>
        </w:rPr>
        <w:t>Fedora</w:t>
      </w:r>
      <w:proofErr w:type="spellEnd"/>
      <w:r>
        <w:rPr>
          <w:rFonts w:ascii="Rockwell" w:hAnsi="Rockwell"/>
          <w:color w:val="000000"/>
        </w:rPr>
        <w:br/>
      </w:r>
      <w:r>
        <w:rPr>
          <w:rStyle w:val="fontstyle21"/>
        </w:rPr>
        <w:sym w:font="Wingdings" w:char="F0FC"/>
      </w:r>
      <w:r>
        <w:rPr>
          <w:rStyle w:val="fontstyle21"/>
        </w:rPr>
        <w:t></w:t>
      </w:r>
      <w:proofErr w:type="spellStart"/>
      <w:r>
        <w:rPr>
          <w:rStyle w:val="fontstyle01"/>
        </w:rPr>
        <w:t>Virtualization</w:t>
      </w:r>
      <w:proofErr w:type="spellEnd"/>
      <w:r>
        <w:rPr>
          <w:rStyle w:val="fontstyle01"/>
        </w:rPr>
        <w:t xml:space="preserve"> distributions : ESXi, </w:t>
      </w:r>
      <w:proofErr w:type="spellStart"/>
      <w:r>
        <w:rPr>
          <w:rStyle w:val="fontstyle01"/>
        </w:rPr>
        <w:t>Proxmox</w:t>
      </w:r>
      <w:proofErr w:type="spellEnd"/>
      <w:r>
        <w:rPr>
          <w:rStyle w:val="fontstyle01"/>
        </w:rPr>
        <w:t>, CoreOS</w:t>
      </w:r>
      <w:r>
        <w:rPr>
          <w:rFonts w:ascii="Rockwell" w:hAnsi="Rockwell"/>
          <w:color w:val="000000"/>
        </w:rPr>
        <w:br/>
      </w:r>
      <w:r>
        <w:rPr>
          <w:rStyle w:val="fontstyle21"/>
        </w:rPr>
        <w:sym w:font="Wingdings" w:char="F0FC"/>
      </w:r>
      <w:r>
        <w:rPr>
          <w:rStyle w:val="fontstyle21"/>
        </w:rPr>
        <w:t></w:t>
      </w:r>
      <w:r>
        <w:rPr>
          <w:rStyle w:val="fontstyle01"/>
        </w:rPr>
        <w:t xml:space="preserve">Panel distributions : </w:t>
      </w:r>
      <w:proofErr w:type="spellStart"/>
      <w:r>
        <w:rPr>
          <w:rStyle w:val="fontstyle01"/>
        </w:rPr>
        <w:t>cPanel</w:t>
      </w:r>
      <w:proofErr w:type="spellEnd"/>
      <w:r>
        <w:rPr>
          <w:rFonts w:ascii="Rockwell" w:hAnsi="Rockwell"/>
          <w:color w:val="000000"/>
        </w:rPr>
        <w:br/>
      </w:r>
      <w:r>
        <w:rPr>
          <w:rStyle w:val="fontstyle21"/>
        </w:rPr>
        <w:sym w:font="Wingdings" w:char="F0FC"/>
      </w:r>
      <w:r>
        <w:rPr>
          <w:rStyle w:val="fontstyle21"/>
        </w:rPr>
        <w:t></w:t>
      </w:r>
      <w:r>
        <w:rPr>
          <w:rStyle w:val="fontstyle01"/>
        </w:rPr>
        <w:t xml:space="preserve">Desktop distributions : </w:t>
      </w:r>
      <w:proofErr w:type="spellStart"/>
      <w:r>
        <w:rPr>
          <w:rStyle w:val="fontstyle01"/>
        </w:rPr>
        <w:t>Xubuntu</w:t>
      </w:r>
      <w:proofErr w:type="spellEnd"/>
      <w:r>
        <w:rPr>
          <w:rStyle w:val="fontstyle01"/>
        </w:rPr>
        <w:t xml:space="preserve">, </w:t>
      </w:r>
      <w:proofErr w:type="spellStart"/>
      <w:r>
        <w:rPr>
          <w:rStyle w:val="fontstyle01"/>
        </w:rPr>
        <w:t>Lubuntu</w:t>
      </w:r>
      <w:proofErr w:type="spellEnd"/>
    </w:p>
    <w:p w14:paraId="563A4716" w14:textId="751BCE24" w:rsidR="001A13AD" w:rsidRDefault="001A13AD">
      <w:pPr>
        <w:rPr>
          <w:rFonts w:asciiTheme="majorHAnsi" w:eastAsiaTheme="majorEastAsia" w:hAnsiTheme="majorHAnsi" w:cstheme="majorBidi"/>
          <w:color w:val="845209" w:themeColor="accent1" w:themeShade="7F"/>
        </w:rPr>
      </w:pPr>
      <w:bookmarkStart w:id="19" w:name="_Toc243976961"/>
      <w:bookmarkStart w:id="20" w:name="_Ref242978159"/>
    </w:p>
    <w:p w14:paraId="71D07222" w14:textId="736B3EF3" w:rsidR="00875CE5" w:rsidRDefault="000D1381" w:rsidP="00BD4370">
      <w:pPr>
        <w:pStyle w:val="Titre30"/>
        <w:numPr>
          <w:ilvl w:val="0"/>
          <w:numId w:val="18"/>
        </w:numPr>
      </w:pPr>
      <w:bookmarkStart w:id="21" w:name="_Toc529262250"/>
      <w:r>
        <w:t>Caractéristiques des utilisateurs</w:t>
      </w:r>
      <w:bookmarkEnd w:id="19"/>
      <w:bookmarkEnd w:id="20"/>
      <w:bookmarkEnd w:id="21"/>
    </w:p>
    <w:p w14:paraId="745AEFE1" w14:textId="77777777" w:rsidR="00BD4370" w:rsidRPr="00BD4370" w:rsidRDefault="00BD4370" w:rsidP="00BD4370"/>
    <w:p w14:paraId="1D52494A" w14:textId="1CC0C70C" w:rsidR="00875CE5" w:rsidRDefault="00875CE5" w:rsidP="00875CE5">
      <w:pPr>
        <w:jc w:val="both"/>
      </w:pPr>
      <w:r>
        <w:t>Dans cette application web, il y aura deux niveaux d’utilisateur :</w:t>
      </w:r>
    </w:p>
    <w:p w14:paraId="4B06618C" w14:textId="0189ADCA" w:rsidR="00875CE5" w:rsidRDefault="00875CE5" w:rsidP="00875CE5">
      <w:pPr>
        <w:pStyle w:val="Paragraphedeliste"/>
        <w:numPr>
          <w:ilvl w:val="0"/>
          <w:numId w:val="27"/>
        </w:numPr>
        <w:jc w:val="both"/>
      </w:pPr>
      <w:r>
        <w:t>Utilisateur basique</w:t>
      </w:r>
    </w:p>
    <w:p w14:paraId="19DCC161" w14:textId="7F34170F" w:rsidR="00875CE5" w:rsidRDefault="00875CE5" w:rsidP="00875CE5">
      <w:pPr>
        <w:pStyle w:val="Paragraphedeliste"/>
        <w:numPr>
          <w:ilvl w:val="0"/>
          <w:numId w:val="27"/>
        </w:numPr>
        <w:jc w:val="both"/>
      </w:pPr>
      <w:r>
        <w:t>Administrateur</w:t>
      </w:r>
    </w:p>
    <w:p w14:paraId="3BECD809" w14:textId="77777777" w:rsidR="00875CE5" w:rsidRDefault="00875CE5" w:rsidP="00875CE5">
      <w:pPr>
        <w:jc w:val="both"/>
      </w:pPr>
    </w:p>
    <w:p w14:paraId="6FDBCA89" w14:textId="168529DA" w:rsidR="00875CE5" w:rsidRDefault="00875CE5" w:rsidP="00875CE5">
      <w:pPr>
        <w:jc w:val="both"/>
      </w:pPr>
      <w:r>
        <w:t>Les utilisateurs (basiques et administrateurs) de l’application sont des membres de l’équipe de joueurs, ils possèdent donc un minimum de connaissance de l’informatique, avec des niveaux variables.</w:t>
      </w:r>
    </w:p>
    <w:p w14:paraId="5000F524" w14:textId="4FC938F3" w:rsidR="00875CE5" w:rsidRDefault="00875CE5" w:rsidP="00875CE5">
      <w:pPr>
        <w:jc w:val="both"/>
      </w:pPr>
    </w:p>
    <w:p w14:paraId="759A9811" w14:textId="2C036CF9" w:rsidR="00875CE5" w:rsidRDefault="00875CE5" w:rsidP="00875CE5">
      <w:pPr>
        <w:jc w:val="both"/>
      </w:pPr>
      <w:r>
        <w:t>Les utilisateurs basiques auront accès en lecture seule au parc d’application, ce qui permettra donc de consulter l’état des serveurs. Ils peuvent cependant accéder à une partie communication avec les administrateurs pour soumettre des idées de modification ou d’ajout d’une application.</w:t>
      </w:r>
    </w:p>
    <w:p w14:paraId="244BE6A7" w14:textId="0EDC6452" w:rsidR="00875CE5" w:rsidRDefault="00875CE5" w:rsidP="00875CE5">
      <w:pPr>
        <w:jc w:val="both"/>
      </w:pPr>
    </w:p>
    <w:p w14:paraId="3801547D" w14:textId="2DB010F7" w:rsidR="00875CE5" w:rsidRDefault="00875CE5" w:rsidP="00875CE5">
      <w:pPr>
        <w:jc w:val="both"/>
      </w:pPr>
      <w:r>
        <w:t>Les administrateurs pourront quant à eux, pouvoir modifier depuis l’application web, le parc d’application (ajout, modification, suppression d’une application), configurer le redémarrage automatique des applications</w:t>
      </w:r>
      <w:r w:rsidR="000454E5">
        <w:t>, ainsi que gérer les utilisateurs et leurs droits</w:t>
      </w:r>
      <w:r>
        <w:t>.</w:t>
      </w:r>
    </w:p>
    <w:p w14:paraId="09D73FFE" w14:textId="546897DC" w:rsidR="001A13AD" w:rsidRDefault="001A13AD" w:rsidP="001A13AD"/>
    <w:p w14:paraId="4B96BBBF" w14:textId="77777777" w:rsidR="001A13AD" w:rsidRPr="001A13AD" w:rsidRDefault="001A13AD" w:rsidP="001A13AD"/>
    <w:p w14:paraId="537BFB45" w14:textId="77777777" w:rsidR="00BD4370" w:rsidRDefault="00BD4370">
      <w:pPr>
        <w:rPr>
          <w:rFonts w:asciiTheme="majorHAnsi" w:eastAsiaTheme="majorEastAsia" w:hAnsiTheme="majorHAnsi" w:cstheme="majorBidi"/>
          <w:color w:val="845209" w:themeColor="accent1" w:themeShade="7F"/>
        </w:rPr>
      </w:pPr>
      <w:bookmarkStart w:id="22" w:name="_Toc243976962"/>
      <w:bookmarkStart w:id="23" w:name="_Ref242978105"/>
      <w:r>
        <w:br w:type="page"/>
      </w:r>
    </w:p>
    <w:p w14:paraId="6D1D8FBD" w14:textId="0828EB3E" w:rsidR="00E96387" w:rsidRDefault="000D1381" w:rsidP="000D1381">
      <w:pPr>
        <w:pStyle w:val="Titre30"/>
        <w:numPr>
          <w:ilvl w:val="0"/>
          <w:numId w:val="18"/>
        </w:numPr>
      </w:pPr>
      <w:bookmarkStart w:id="24" w:name="_Toc529262251"/>
      <w:r>
        <w:lastRenderedPageBreak/>
        <w:t>Fonctionnalités et structure générale du système</w:t>
      </w:r>
      <w:bookmarkEnd w:id="22"/>
      <w:bookmarkEnd w:id="23"/>
      <w:bookmarkEnd w:id="24"/>
    </w:p>
    <w:p w14:paraId="24D55715" w14:textId="77777777" w:rsidR="00C205EA" w:rsidRPr="00C205EA" w:rsidRDefault="00C205EA" w:rsidP="00C205EA"/>
    <w:p w14:paraId="21FC37F8" w14:textId="277A84E4" w:rsidR="00BF27A7" w:rsidRPr="00C205EA" w:rsidRDefault="00BF27A7" w:rsidP="00C205EA">
      <w:pPr>
        <w:jc w:val="both"/>
      </w:pPr>
      <w:r>
        <w:t>Peu importe l’utilisation et le niveau d’utilisateur, une authentification est nécessaire au préalable. Ci-dessous, on peut retrouver le diagramme de cas d’utilisation</w:t>
      </w:r>
      <w:r w:rsidR="00B217CF">
        <w:t xml:space="preserve"> général</w:t>
      </w:r>
      <w:r>
        <w:t> :</w:t>
      </w:r>
      <w:r>
        <w:rPr>
          <w:noProof/>
          <w:color w:val="FF0000"/>
        </w:rPr>
        <w:drawing>
          <wp:anchor distT="0" distB="0" distL="114300" distR="114300" simplePos="0" relativeHeight="251662336" behindDoc="0" locked="0" layoutInCell="1" allowOverlap="1" wp14:anchorId="0ED287C5" wp14:editId="358893F5">
            <wp:simplePos x="904875" y="2000250"/>
            <wp:positionH relativeFrom="margin">
              <wp:align>center</wp:align>
            </wp:positionH>
            <wp:positionV relativeFrom="margin">
              <wp:align>center</wp:align>
            </wp:positionV>
            <wp:extent cx="5753100" cy="4365953"/>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tretch>
                      <a:fillRect/>
                    </a:stretch>
                  </pic:blipFill>
                  <pic:spPr bwMode="auto">
                    <a:xfrm>
                      <a:off x="0" y="0"/>
                      <a:ext cx="5753100" cy="4365953"/>
                    </a:xfrm>
                    <a:prstGeom prst="rect">
                      <a:avLst/>
                    </a:prstGeom>
                    <a:noFill/>
                    <a:ln>
                      <a:noFill/>
                    </a:ln>
                  </pic:spPr>
                </pic:pic>
              </a:graphicData>
            </a:graphic>
          </wp:anchor>
        </w:drawing>
      </w:r>
    </w:p>
    <w:p w14:paraId="6412DDEE" w14:textId="77777777" w:rsidR="00E96387" w:rsidRPr="00E96387" w:rsidRDefault="00E96387" w:rsidP="00E96387"/>
    <w:p w14:paraId="3F5FE210" w14:textId="77777777" w:rsidR="00BD4370" w:rsidRDefault="00BD4370">
      <w:pPr>
        <w:rPr>
          <w:rFonts w:asciiTheme="majorHAnsi" w:eastAsiaTheme="majorEastAsia" w:hAnsiTheme="majorHAnsi" w:cstheme="majorBidi"/>
          <w:color w:val="845209" w:themeColor="accent1" w:themeShade="7F"/>
        </w:rPr>
      </w:pPr>
      <w:bookmarkStart w:id="25" w:name="_Toc243976963"/>
      <w:r>
        <w:br w:type="page"/>
      </w:r>
    </w:p>
    <w:p w14:paraId="3FD6830F" w14:textId="56636D2B" w:rsidR="000D1381" w:rsidRDefault="000D1381" w:rsidP="00BC20CA">
      <w:pPr>
        <w:pStyle w:val="Titre30"/>
        <w:numPr>
          <w:ilvl w:val="0"/>
          <w:numId w:val="18"/>
        </w:numPr>
      </w:pPr>
      <w:bookmarkStart w:id="26" w:name="_Toc529262252"/>
      <w:r>
        <w:lastRenderedPageBreak/>
        <w:t>Contraintes de développement, d’exploitation et de maintenance</w:t>
      </w:r>
      <w:bookmarkEnd w:id="25"/>
      <w:bookmarkEnd w:id="26"/>
    </w:p>
    <w:p w14:paraId="236EA38D" w14:textId="77777777" w:rsidR="000D1381" w:rsidRDefault="000D1381" w:rsidP="00FF50CD">
      <w:pPr>
        <w:pStyle w:val="Titre4"/>
        <w:ind w:left="1080" w:firstLine="336"/>
      </w:pPr>
      <w:r>
        <w:t>Contraintes de développement</w:t>
      </w:r>
    </w:p>
    <w:p w14:paraId="7E791079" w14:textId="45BCE443" w:rsidR="00625B53" w:rsidRDefault="00625B53" w:rsidP="00625B53"/>
    <w:p w14:paraId="42509D0A" w14:textId="19FB0BA6" w:rsidR="00184BB8" w:rsidRPr="00644854" w:rsidRDefault="006C42D6" w:rsidP="00644854">
      <w:pPr>
        <w:jc w:val="both"/>
      </w:pPr>
      <w:r>
        <w:t>Il y a peu de contraintes de développement, puisque la plupart des ordinateurs actuels dispose d’un éditeur de texte</w:t>
      </w:r>
      <w:r w:rsidR="00644854">
        <w:t xml:space="preserve"> et la possibilité d’obtenir (via une connexion Internet par exemple) un serveur web contenant le projet (ex : WAMP, LAMP, …)</w:t>
      </w:r>
      <w:r w:rsidR="001521A0">
        <w:t xml:space="preserve">, ce qui est le strict minimum pour </w:t>
      </w:r>
      <w:r w:rsidR="00644854">
        <w:t>développer l’application web</w:t>
      </w:r>
      <w:r>
        <w:t xml:space="preserve">. </w:t>
      </w:r>
      <w:r w:rsidR="00644854">
        <w:t xml:space="preserve">Le projet peut être développé en local afin d’obtenir un « serveur de test » et le serveur dédié serait le « serveur de production ». </w:t>
      </w:r>
      <w:r>
        <w:t>Cependant une contrainte de développement est présente pour rendre l’application « responsive »</w:t>
      </w:r>
      <w:r w:rsidR="00644854">
        <w:t>, afin de pouvoir afficher cette application correctement sur n’importe quelle navigateur web, sur n’importe quelle plateforme</w:t>
      </w:r>
      <w:r>
        <w:t>.</w:t>
      </w:r>
    </w:p>
    <w:p w14:paraId="4760DD68" w14:textId="77777777" w:rsidR="00184BB8" w:rsidRPr="00184BB8" w:rsidRDefault="00184BB8" w:rsidP="00184BB8"/>
    <w:p w14:paraId="7DB87602" w14:textId="63749FCD" w:rsidR="00644854" w:rsidRDefault="000D1381" w:rsidP="00BD4370">
      <w:pPr>
        <w:pStyle w:val="Titre4"/>
        <w:ind w:left="708" w:firstLine="708"/>
        <w:rPr>
          <w:b/>
          <w:sz w:val="18"/>
        </w:rPr>
      </w:pPr>
      <w:r>
        <w:t>Maintenance et évolution du système</w:t>
      </w:r>
    </w:p>
    <w:p w14:paraId="6940DB6A" w14:textId="77777777" w:rsidR="00BD4370" w:rsidRPr="00BD4370" w:rsidRDefault="00BD4370" w:rsidP="00BD4370"/>
    <w:p w14:paraId="53B646DF" w14:textId="2493A281" w:rsidR="00644854" w:rsidRPr="00184BB8" w:rsidRDefault="00644854" w:rsidP="00BB3AE8">
      <w:pPr>
        <w:jc w:val="both"/>
      </w:pPr>
      <w:r>
        <w:t>Ce projet fait partie de plus grande envergure, il est donc nécessaire d’obtenir une application web adaptative, afin de rendre le développement d’un autre projet plus facile, cela marche aussi pour des fonctionnalités qui peuvent être implémentés par la suite.</w:t>
      </w:r>
    </w:p>
    <w:p w14:paraId="064B1871" w14:textId="09F56339" w:rsidR="00184BB8" w:rsidRDefault="00184BB8" w:rsidP="009320A4">
      <w:pPr>
        <w:spacing w:before="200" w:after="200" w:line="276" w:lineRule="auto"/>
        <w:ind w:left="360"/>
        <w:contextualSpacing/>
        <w:jc w:val="both"/>
      </w:pPr>
    </w:p>
    <w:p w14:paraId="25EC2FB7" w14:textId="77777777" w:rsidR="00184BB8" w:rsidRDefault="00184BB8" w:rsidP="00184BB8"/>
    <w:p w14:paraId="5DF291F0" w14:textId="77777777" w:rsidR="00BD4370" w:rsidRDefault="00BD4370">
      <w:pPr>
        <w:rPr>
          <w:rFonts w:asciiTheme="majorHAnsi" w:eastAsiaTheme="majorEastAsia" w:hAnsiTheme="majorHAnsi" w:cstheme="majorBidi"/>
          <w:color w:val="C77C0E" w:themeColor="accent1" w:themeShade="BF"/>
          <w:sz w:val="26"/>
          <w:szCs w:val="26"/>
        </w:rPr>
      </w:pPr>
      <w:bookmarkStart w:id="27" w:name="_Toc243976964"/>
      <w:r>
        <w:br w:type="page"/>
      </w:r>
    </w:p>
    <w:p w14:paraId="709EDC0C" w14:textId="53A0E15D" w:rsidR="000D1381" w:rsidRDefault="000D1381" w:rsidP="00BC20CA">
      <w:pPr>
        <w:pStyle w:val="Titre20"/>
        <w:numPr>
          <w:ilvl w:val="0"/>
          <w:numId w:val="17"/>
        </w:numPr>
      </w:pPr>
      <w:bookmarkStart w:id="28" w:name="_Toc529262253"/>
      <w:r>
        <w:lastRenderedPageBreak/>
        <w:t>Description des interfaces externes du logiciel</w:t>
      </w:r>
      <w:bookmarkEnd w:id="27"/>
      <w:bookmarkEnd w:id="28"/>
    </w:p>
    <w:p w14:paraId="2886A6CD" w14:textId="3FAA9AE4" w:rsidR="000D1381" w:rsidRDefault="000D1381" w:rsidP="00BC20CA">
      <w:pPr>
        <w:pStyle w:val="Titre30"/>
        <w:numPr>
          <w:ilvl w:val="0"/>
          <w:numId w:val="20"/>
        </w:numPr>
      </w:pPr>
      <w:bookmarkStart w:id="29" w:name="_Toc243976966"/>
      <w:bookmarkStart w:id="30" w:name="_Toc529262254"/>
      <w:r>
        <w:t>Interfaces homme/machine</w:t>
      </w:r>
      <w:bookmarkEnd w:id="29"/>
      <w:bookmarkEnd w:id="30"/>
    </w:p>
    <w:p w14:paraId="0E0B636E" w14:textId="4AF3C140" w:rsidR="004A4BE4" w:rsidRDefault="004A4BE4" w:rsidP="000D1381"/>
    <w:p w14:paraId="4D0C8120" w14:textId="1A7E3CF6" w:rsidR="00BB3AE8" w:rsidRDefault="009F0ECB" w:rsidP="00BB3AE8">
      <w:pPr>
        <w:jc w:val="both"/>
      </w:pPr>
      <w:r>
        <w:t>Pour notre interface homme/machine, qui sera affiché sur n’importe quel navigateur web et n’importe quelle plateforme, il sera important que notre utilisateur puisse retrouver rapidement et facilement</w:t>
      </w:r>
      <w:r w:rsidR="00BB3AE8">
        <w:t xml:space="preserve"> ce qu’il cherche. Les alertes seront-elles aussi simplifiées pour l’utilisateur, pour comprendre un minimum l’information rencontrées, qu’elle soit une erreur ou non. Il est donc important qu’il y ait un maximum de choses transparentes pour l’utilisateur et que ce ne soit pas une tâche pénible, par exemple, afin qu’il puisse remonter facilement le moindre souci rencontré sur l’une des applications du parc.</w:t>
      </w:r>
    </w:p>
    <w:p w14:paraId="07E0233C" w14:textId="77777777" w:rsidR="00BB3AE8" w:rsidRDefault="00BB3AE8" w:rsidP="00BB3AE8">
      <w:pPr>
        <w:jc w:val="both"/>
      </w:pPr>
    </w:p>
    <w:p w14:paraId="0449A0E6" w14:textId="3DD58645" w:rsidR="009F0ECB" w:rsidRDefault="00BB3AE8" w:rsidP="00BB3AE8">
      <w:pPr>
        <w:jc w:val="both"/>
      </w:pPr>
      <w:r>
        <w:t>Une aide guidant notre utilisateur sera envisagée afin que peu importe le niveau en informatique de notre utilisateur, il sera utilisé toutes les fonctionnalités de l’application web.</w:t>
      </w:r>
    </w:p>
    <w:p w14:paraId="438CD5FD" w14:textId="77777777" w:rsidR="00BD4370" w:rsidRDefault="00BD4370" w:rsidP="00BB3AE8">
      <w:pPr>
        <w:jc w:val="both"/>
      </w:pPr>
    </w:p>
    <w:p w14:paraId="4979F840" w14:textId="5573224A" w:rsidR="00775D26" w:rsidRDefault="000D1381" w:rsidP="00BD4370">
      <w:pPr>
        <w:pStyle w:val="Titre30"/>
        <w:numPr>
          <w:ilvl w:val="0"/>
          <w:numId w:val="20"/>
        </w:numPr>
      </w:pPr>
      <w:bookmarkStart w:id="31" w:name="_Toc243976967"/>
      <w:bookmarkStart w:id="32" w:name="_Toc529262255"/>
      <w:r>
        <w:t>Interfaces logiciel/logicie</w:t>
      </w:r>
      <w:bookmarkEnd w:id="31"/>
      <w:r w:rsidR="00BD4370">
        <w:t>l</w:t>
      </w:r>
      <w:bookmarkEnd w:id="32"/>
    </w:p>
    <w:p w14:paraId="3CF7506B" w14:textId="77777777" w:rsidR="00BD4370" w:rsidRPr="00BD4370" w:rsidRDefault="00BD4370" w:rsidP="00BD4370"/>
    <w:p w14:paraId="0125FE79" w14:textId="32678157" w:rsidR="00775D26" w:rsidRDefault="00775D26" w:rsidP="00775D26">
      <w:pPr>
        <w:jc w:val="both"/>
      </w:pPr>
      <w:r>
        <w:t xml:space="preserve">Pour une application web fonctionnel, nous avons besoin d’une base de données. L’accès se fera directement via l’application. Elle sera quasiment toujours sollicitée, puisque nous l’utiliserons dans ces différentes actions : </w:t>
      </w:r>
    </w:p>
    <w:p w14:paraId="20946C0F" w14:textId="77777777" w:rsidR="00775D26" w:rsidRDefault="00775D26" w:rsidP="00775D26"/>
    <w:p w14:paraId="46C79FED" w14:textId="26C87697" w:rsidR="00775D26" w:rsidRDefault="00775D26" w:rsidP="00775D26">
      <w:pPr>
        <w:pStyle w:val="Paragraphedeliste"/>
        <w:numPr>
          <w:ilvl w:val="0"/>
          <w:numId w:val="28"/>
        </w:numPr>
      </w:pPr>
      <w:r>
        <w:t>Affichage du parc d’applications, de leurs statuts et de leurs configurations</w:t>
      </w:r>
    </w:p>
    <w:p w14:paraId="5CB610EA" w14:textId="2D9D54CA" w:rsidR="00775D26" w:rsidRDefault="00775D26" w:rsidP="00775D26">
      <w:pPr>
        <w:pStyle w:val="Paragraphedeliste"/>
        <w:numPr>
          <w:ilvl w:val="0"/>
          <w:numId w:val="28"/>
        </w:numPr>
      </w:pPr>
      <w:r>
        <w:t>Enregistrement des idées postés par les utilisateurs</w:t>
      </w:r>
    </w:p>
    <w:p w14:paraId="2389CCA2" w14:textId="737A46A2" w:rsidR="00775D26" w:rsidRDefault="00775D26" w:rsidP="00775D26">
      <w:pPr>
        <w:pStyle w:val="Paragraphedeliste"/>
        <w:numPr>
          <w:ilvl w:val="0"/>
          <w:numId w:val="28"/>
        </w:numPr>
      </w:pPr>
      <w:r>
        <w:t>Configuration de chaque application</w:t>
      </w:r>
    </w:p>
    <w:p w14:paraId="34F4B581" w14:textId="6F6843EC" w:rsidR="00775D26" w:rsidRPr="00775D26" w:rsidRDefault="00775D26" w:rsidP="00775D26">
      <w:pPr>
        <w:pStyle w:val="Paragraphedeliste"/>
        <w:numPr>
          <w:ilvl w:val="0"/>
          <w:numId w:val="28"/>
        </w:numPr>
      </w:pPr>
      <w:r>
        <w:t>…</w:t>
      </w:r>
    </w:p>
    <w:p w14:paraId="4A1761D5" w14:textId="77777777" w:rsidR="004A4BE4" w:rsidRDefault="004A4BE4" w:rsidP="004A4BE4">
      <w:pPr>
        <w:spacing w:before="200" w:after="200" w:line="276" w:lineRule="auto"/>
        <w:ind w:left="720"/>
        <w:contextualSpacing/>
        <w:jc w:val="both"/>
      </w:pPr>
    </w:p>
    <w:p w14:paraId="60173CD1" w14:textId="77777777" w:rsidR="00BD4370" w:rsidRDefault="00BD4370">
      <w:pPr>
        <w:rPr>
          <w:rFonts w:asciiTheme="majorHAnsi" w:eastAsiaTheme="majorEastAsia" w:hAnsiTheme="majorHAnsi" w:cstheme="majorBidi"/>
          <w:color w:val="C77C0E" w:themeColor="accent1" w:themeShade="BF"/>
          <w:sz w:val="26"/>
          <w:szCs w:val="26"/>
        </w:rPr>
      </w:pPr>
      <w:bookmarkStart w:id="33" w:name="_Toc243976968"/>
      <w:bookmarkStart w:id="34" w:name="_Ref242979424"/>
      <w:r>
        <w:br w:type="page"/>
      </w:r>
    </w:p>
    <w:p w14:paraId="6FC256AA" w14:textId="577EC99B" w:rsidR="004A4BE4" w:rsidRDefault="008D4B6B" w:rsidP="00BC20CA">
      <w:pPr>
        <w:pStyle w:val="Titre20"/>
        <w:numPr>
          <w:ilvl w:val="0"/>
          <w:numId w:val="17"/>
        </w:numPr>
      </w:pPr>
      <w:bookmarkStart w:id="35" w:name="_Toc529262256"/>
      <w:r>
        <w:rPr>
          <w:noProof/>
          <w:color w:val="FF0000"/>
        </w:rPr>
        <w:lastRenderedPageBreak/>
        <w:drawing>
          <wp:anchor distT="0" distB="0" distL="114300" distR="114300" simplePos="0" relativeHeight="251663360" behindDoc="0" locked="0" layoutInCell="1" allowOverlap="1" wp14:anchorId="63200E91" wp14:editId="36091EFE">
            <wp:simplePos x="0" y="0"/>
            <wp:positionH relativeFrom="margin">
              <wp:align>center</wp:align>
            </wp:positionH>
            <wp:positionV relativeFrom="margin">
              <wp:posOffset>295275</wp:posOffset>
            </wp:positionV>
            <wp:extent cx="6943725" cy="3890781"/>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anchor>
        </w:drawing>
      </w:r>
      <w:r w:rsidR="000D1381">
        <w:t>Architecture générale du système</w:t>
      </w:r>
      <w:bookmarkEnd w:id="33"/>
      <w:bookmarkEnd w:id="34"/>
      <w:bookmarkEnd w:id="35"/>
    </w:p>
    <w:p w14:paraId="10D92E41" w14:textId="0ECE80AD" w:rsidR="004A4BE4" w:rsidRDefault="000D1381" w:rsidP="003909E2">
      <w:pPr>
        <w:pStyle w:val="Titre20"/>
        <w:ind w:left="720"/>
      </w:pPr>
      <w:r>
        <w:t xml:space="preserve"> </w:t>
      </w:r>
    </w:p>
    <w:p w14:paraId="232B3083" w14:textId="77777777" w:rsidR="003909E2" w:rsidRPr="003909E2" w:rsidRDefault="003909E2" w:rsidP="003909E2"/>
    <w:p w14:paraId="608615CF" w14:textId="35E97DEB" w:rsidR="007265DC" w:rsidRDefault="00762F35" w:rsidP="00762F35">
      <w:pPr>
        <w:jc w:val="both"/>
      </w:pPr>
      <w:r>
        <w:t>Pour mieux représenter le projet, ci-dessus se trouve un schéma comprenant les différents acteurs et éléments constituant l’architecture générale du système</w:t>
      </w:r>
      <w:r w:rsidR="008F54AE">
        <w:t xml:space="preserve"> envisageable à la fin du projet</w:t>
      </w:r>
      <w:r>
        <w:t>. Dans un premier temps nos acteurs seront nos utilisateurs (administrateurs ou non), ils devront avoir une connexion Internet pour accéder à l’application Web, cette application est hébergée sur un serveur dédié appartenant au fournisseur Online.net.</w:t>
      </w:r>
    </w:p>
    <w:p w14:paraId="434B7D76" w14:textId="4218ED83" w:rsidR="00762F35" w:rsidRDefault="00762F35" w:rsidP="00762F35">
      <w:pPr>
        <w:jc w:val="both"/>
      </w:pPr>
    </w:p>
    <w:p w14:paraId="515C85AB" w14:textId="7B134A91" w:rsidR="00762F35" w:rsidRDefault="00762F35" w:rsidP="00762F35">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2E209097" w14:textId="3257CAB2" w:rsidR="00762F35" w:rsidRDefault="00762F35" w:rsidP="00762F35">
      <w:pPr>
        <w:jc w:val="both"/>
      </w:pPr>
    </w:p>
    <w:p w14:paraId="6D07E055" w14:textId="7A598B61" w:rsidR="00762F35" w:rsidRDefault="00762F35" w:rsidP="00762F35">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224A26A9" w14:textId="7F415310" w:rsidR="00762F35" w:rsidRDefault="00762F35" w:rsidP="00762F35">
      <w:pPr>
        <w:jc w:val="both"/>
      </w:pPr>
      <w:r>
        <w:t>L’application Web devra pouvoir envoyer des mails aux administrateurs pour les prévenir en cas de problème mais aussi pour toute demandes et suggestions envoyés par nos utilisateurs via l’application Web.</w:t>
      </w:r>
    </w:p>
    <w:p w14:paraId="3C79CE47" w14:textId="77777777" w:rsidR="008D4B6B" w:rsidRDefault="008D4B6B" w:rsidP="000D1381"/>
    <w:p w14:paraId="79A99DAF" w14:textId="77777777" w:rsidR="00762F35" w:rsidRDefault="00762F35">
      <w:pPr>
        <w:rPr>
          <w:rFonts w:asciiTheme="majorHAnsi" w:eastAsiaTheme="majorEastAsia" w:hAnsiTheme="majorHAnsi" w:cstheme="majorBidi"/>
          <w:color w:val="C77C0E" w:themeColor="accent1" w:themeShade="BF"/>
          <w:sz w:val="26"/>
          <w:szCs w:val="26"/>
        </w:rPr>
      </w:pPr>
      <w:bookmarkStart w:id="36" w:name="_Toc243976969"/>
      <w:bookmarkStart w:id="37" w:name="_Ref242979429"/>
      <w:r>
        <w:br w:type="page"/>
      </w:r>
    </w:p>
    <w:p w14:paraId="79D79AA1" w14:textId="7B7810B0" w:rsidR="004A4BE4" w:rsidRDefault="000D1381" w:rsidP="00706051">
      <w:pPr>
        <w:pStyle w:val="Titre20"/>
        <w:numPr>
          <w:ilvl w:val="0"/>
          <w:numId w:val="17"/>
        </w:numPr>
      </w:pPr>
      <w:bookmarkStart w:id="38" w:name="_Toc529262257"/>
      <w:r>
        <w:lastRenderedPageBreak/>
        <w:t>Description des fonction</w:t>
      </w:r>
      <w:bookmarkEnd w:id="36"/>
      <w:bookmarkEnd w:id="37"/>
      <w:r>
        <w:t>nalités</w:t>
      </w:r>
      <w:bookmarkEnd w:id="38"/>
    </w:p>
    <w:p w14:paraId="4825243A" w14:textId="77777777" w:rsidR="00706051" w:rsidRPr="00706051" w:rsidRDefault="00706051" w:rsidP="00706051"/>
    <w:p w14:paraId="4667AF3E" w14:textId="00D68647" w:rsidR="00A13263" w:rsidRDefault="00A13263" w:rsidP="00A13263">
      <w:pPr>
        <w:pStyle w:val="Titre30"/>
        <w:numPr>
          <w:ilvl w:val="0"/>
          <w:numId w:val="16"/>
        </w:numPr>
      </w:pPr>
      <w:bookmarkStart w:id="39" w:name="_Toc529262258"/>
      <w:r>
        <w:t>Définition de la fonction « Gestion d’utilisateur »</w:t>
      </w:r>
      <w:bookmarkEnd w:id="39"/>
    </w:p>
    <w:p w14:paraId="1C671D9E" w14:textId="3AE7FFE7" w:rsidR="00A13263" w:rsidRDefault="00A13263" w:rsidP="00A13263"/>
    <w:p w14:paraId="71512206" w14:textId="1FD3F3C8" w:rsidR="00A13263" w:rsidRDefault="00A13263" w:rsidP="00A13263">
      <w:pPr>
        <w:jc w:val="center"/>
      </w:pPr>
      <w:r>
        <w:rPr>
          <w:noProof/>
        </w:rPr>
        <w:drawing>
          <wp:inline distT="0" distB="0" distL="0" distR="0" wp14:anchorId="1A739FEC" wp14:editId="3579E1B0">
            <wp:extent cx="3438525" cy="2105025"/>
            <wp:effectExtent l="0" t="0" r="9525" b="9525"/>
            <wp:docPr id="11" name="Image 11" descr="E:\User\Minipomme\Downloads\Cas d'utilisation 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Minipomme\Downloads\Cas d'utilisation Utilisate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2105025"/>
                    </a:xfrm>
                    <a:prstGeom prst="rect">
                      <a:avLst/>
                    </a:prstGeom>
                    <a:noFill/>
                    <a:ln>
                      <a:noFill/>
                    </a:ln>
                  </pic:spPr>
                </pic:pic>
              </a:graphicData>
            </a:graphic>
          </wp:inline>
        </w:drawing>
      </w:r>
    </w:p>
    <w:p w14:paraId="38AFE8AA" w14:textId="77777777" w:rsidR="00A13263" w:rsidRPr="00A13263" w:rsidRDefault="00A13263" w:rsidP="00A13263"/>
    <w:p w14:paraId="27B60AAB" w14:textId="30C8EEBE" w:rsidR="00A13263" w:rsidRDefault="00A13263" w:rsidP="00A13263">
      <w:pPr>
        <w:pStyle w:val="Titre4"/>
        <w:ind w:left="708" w:firstLine="708"/>
      </w:pPr>
      <w:r>
        <w:t>Identification de la fonction « Gestion d’utilisateur »</w:t>
      </w:r>
    </w:p>
    <w:p w14:paraId="50E001F9" w14:textId="3CB887E5" w:rsidR="00A13263" w:rsidRDefault="00A13263" w:rsidP="00CA531C">
      <w:pPr>
        <w:jc w:val="both"/>
      </w:pPr>
    </w:p>
    <w:p w14:paraId="0E423F40" w14:textId="2F093E16" w:rsidR="00A13263" w:rsidRDefault="00BE02B0" w:rsidP="00CA531C">
      <w:pPr>
        <w:jc w:val="both"/>
      </w:pPr>
      <w:r>
        <w:t>La fonction « Gestion d’utilisateur » permettra d’ajouter ou éditer les droits d’un utilisateur afin d’accéder à l’application Web. Il sera possible de supprimer un utilisateur. Cette fonction fait partie des fonctions facultative</w:t>
      </w:r>
      <w:r w:rsidR="00CA531C">
        <w:t>. P</w:t>
      </w:r>
      <w:r>
        <w:t>uisqu’elle n’est pas obligatoire au bon fonctionnement du projet, c’est un plus pour nos utilisateurs mais pas indispensable. Cependant</w:t>
      </w:r>
      <w:r w:rsidR="00CA531C">
        <w:t>, les fonctions « Gestion du parc » et « Maintenance &amp; Supervision » doivent rester inaccessible pour les visiteurs.</w:t>
      </w:r>
    </w:p>
    <w:p w14:paraId="5D81C1B5" w14:textId="77777777" w:rsidR="00A13263" w:rsidRPr="00A13263" w:rsidRDefault="00A13263" w:rsidP="00A13263"/>
    <w:p w14:paraId="0DC3FFA4" w14:textId="43E96EBC" w:rsidR="00A13263" w:rsidRDefault="00A13263" w:rsidP="00A13263">
      <w:pPr>
        <w:pStyle w:val="Titre4"/>
        <w:ind w:left="708" w:firstLine="708"/>
      </w:pPr>
      <w:r>
        <w:t>Description de la fonction « Gestion d’utilisateur »</w:t>
      </w:r>
    </w:p>
    <w:p w14:paraId="3332EEED" w14:textId="77777777" w:rsidR="00A13263" w:rsidRPr="004A4BE4" w:rsidRDefault="00A13263" w:rsidP="00A13263"/>
    <w:p w14:paraId="1F0A2DFB" w14:textId="1103EF25" w:rsidR="00A13263" w:rsidRDefault="00CA531C" w:rsidP="00CA531C">
      <w:pPr>
        <w:spacing w:before="200" w:after="200" w:line="276" w:lineRule="auto"/>
        <w:contextualSpacing/>
        <w:jc w:val="both"/>
      </w:pPr>
      <w:r>
        <w:t>« Gestion d’utilisateur » est une fonction permettant d’attribuer des droits aux différents utilisateurs qui seront cré</w:t>
      </w:r>
      <w:r w:rsidR="00387D42">
        <w:t>é</w:t>
      </w:r>
      <w:r>
        <w:t xml:space="preserve"> et supprimés via cette même fonction. Ces droits permettront aux utilisateurs d’avoir accès à certains services. Il y a au minimum deux rôles présents, les utilisateurs basiques et les administrateurs. Les utilisateurs basiques obtiennent un rôle en « lecture seule », ils ne pourront pas utiliser de fonctions modifiant le parc d’applications présent sur le serveur dédié. Contrairement aux administrateurs qui pourront eux utiliser ces fonctions.</w:t>
      </w:r>
    </w:p>
    <w:p w14:paraId="3D8D3C2A" w14:textId="77777777" w:rsidR="006729E8" w:rsidRDefault="006729E8">
      <w:pPr>
        <w:rPr>
          <w:rFonts w:asciiTheme="majorHAnsi" w:eastAsiaTheme="majorEastAsia" w:hAnsiTheme="majorHAnsi" w:cstheme="majorBidi"/>
          <w:color w:val="845209" w:themeColor="accent1" w:themeShade="7F"/>
        </w:rPr>
      </w:pPr>
      <w:r>
        <w:br w:type="page"/>
      </w:r>
    </w:p>
    <w:p w14:paraId="3BCC7039" w14:textId="3E9A3919" w:rsidR="00A13263" w:rsidRDefault="00A13263" w:rsidP="00A13263">
      <w:pPr>
        <w:pStyle w:val="Titre30"/>
        <w:numPr>
          <w:ilvl w:val="0"/>
          <w:numId w:val="16"/>
        </w:numPr>
      </w:pPr>
      <w:bookmarkStart w:id="40" w:name="_Toc529262259"/>
      <w:r>
        <w:lastRenderedPageBreak/>
        <w:t>Définition de la fonction « Gestion du parc »</w:t>
      </w:r>
      <w:bookmarkEnd w:id="40"/>
    </w:p>
    <w:p w14:paraId="43B1A574" w14:textId="1125324E" w:rsidR="006729E8" w:rsidRDefault="006729E8" w:rsidP="006729E8"/>
    <w:p w14:paraId="5B0781AC" w14:textId="1B91ACAD" w:rsidR="006729E8" w:rsidRDefault="006729E8" w:rsidP="006729E8">
      <w:pPr>
        <w:jc w:val="center"/>
      </w:pPr>
      <w:r>
        <w:rPr>
          <w:noProof/>
        </w:rPr>
        <w:drawing>
          <wp:inline distT="0" distB="0" distL="0" distR="0" wp14:anchorId="19441C78" wp14:editId="76C5C133">
            <wp:extent cx="4152900" cy="2305050"/>
            <wp:effectExtent l="0" t="0" r="0" b="0"/>
            <wp:docPr id="12" name="Image 12" descr="E:\User\Minipomme\Downloads\Cas d'utilisation 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Minipomme\Downloads\Cas d'utilisation Ges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2900" cy="2305050"/>
                    </a:xfrm>
                    <a:prstGeom prst="rect">
                      <a:avLst/>
                    </a:prstGeom>
                    <a:noFill/>
                    <a:ln>
                      <a:noFill/>
                    </a:ln>
                  </pic:spPr>
                </pic:pic>
              </a:graphicData>
            </a:graphic>
          </wp:inline>
        </w:drawing>
      </w:r>
    </w:p>
    <w:p w14:paraId="781672E5" w14:textId="77777777" w:rsidR="006729E8" w:rsidRPr="006729E8" w:rsidRDefault="006729E8" w:rsidP="006729E8"/>
    <w:p w14:paraId="2CFA11DA" w14:textId="0943F638" w:rsidR="00A13263" w:rsidRDefault="00A13263" w:rsidP="00A13263">
      <w:pPr>
        <w:pStyle w:val="Titre4"/>
        <w:ind w:left="708" w:firstLine="708"/>
      </w:pPr>
      <w:r>
        <w:t>Identification de la fonction « Gestion du parc »</w:t>
      </w:r>
    </w:p>
    <w:p w14:paraId="108B9531" w14:textId="77777777" w:rsidR="00A13263" w:rsidRPr="004A4BE4" w:rsidRDefault="00A13263" w:rsidP="00A13263"/>
    <w:p w14:paraId="440E342D" w14:textId="37619DDE" w:rsidR="00B46F80" w:rsidRDefault="00B46F80" w:rsidP="007F137A">
      <w:pPr>
        <w:spacing w:before="200" w:after="200" w:line="276" w:lineRule="auto"/>
        <w:contextualSpacing/>
        <w:jc w:val="both"/>
      </w:pPr>
      <w:r>
        <w:t xml:space="preserve">La fonction « Gestion du parc » est lié à la gestion de notre parc d’applications, ce qui signifie qu’elle sera semblable à la fonction « Gestion d’utilisateur » mais on pourra ajouter et éditer la configuration d’une application et il sera possible d’en supprimer une. Cette fonction est primordiale au projet, puisque c’est </w:t>
      </w:r>
      <w:r w:rsidR="00801B71">
        <w:t xml:space="preserve">une partie importante </w:t>
      </w:r>
      <w:r>
        <w:t>de l’application Web.</w:t>
      </w:r>
    </w:p>
    <w:p w14:paraId="5A9C7F79" w14:textId="57E20A05" w:rsidR="00A13263" w:rsidRDefault="00A13263" w:rsidP="00A13263">
      <w:pPr>
        <w:pStyle w:val="Titre4"/>
        <w:ind w:left="708" w:firstLine="708"/>
      </w:pPr>
      <w:r>
        <w:t>Description de la fonction « Gestion du parc »</w:t>
      </w:r>
    </w:p>
    <w:p w14:paraId="40D33367" w14:textId="77777777" w:rsidR="00A13263" w:rsidRPr="004A4BE4" w:rsidRDefault="00A13263" w:rsidP="00A13263"/>
    <w:p w14:paraId="2431EF16" w14:textId="6789BF96" w:rsidR="006729E8" w:rsidRPr="00E579D9" w:rsidRDefault="00B46F80" w:rsidP="00E579D9">
      <w:pPr>
        <w:spacing w:before="200" w:after="200" w:line="276" w:lineRule="auto"/>
        <w:contextualSpacing/>
        <w:jc w:val="both"/>
      </w:pPr>
      <w:r>
        <w:t>Cette fonction permettra d’ajouter une application à notre parc, ou supprimer une application déjà existante. Ce parc d’applications correspond aux applications qui seront superviser par notre application Web. Il est possible d’éditer la configuration liée à une application, cela permet de modifier au minimum la commande de lancement permettant le démarrage de l’application, la commande permettant la mise à jour de l’application et la commande permettant l’arrêt de l’application. Il est donc possible de retrouver d’autres informations qui peuvent différer selon les applications.</w:t>
      </w:r>
      <w:r w:rsidR="006729E8">
        <w:br w:type="page"/>
      </w:r>
    </w:p>
    <w:p w14:paraId="68FC7185" w14:textId="0834261C" w:rsidR="006729E8" w:rsidRDefault="00A13263" w:rsidP="006729E8">
      <w:pPr>
        <w:pStyle w:val="Titre30"/>
        <w:numPr>
          <w:ilvl w:val="0"/>
          <w:numId w:val="16"/>
        </w:numPr>
      </w:pPr>
      <w:bookmarkStart w:id="41" w:name="_Toc529262260"/>
      <w:r>
        <w:lastRenderedPageBreak/>
        <w:t>Définition de la fonction « Consultation »</w:t>
      </w:r>
      <w:bookmarkEnd w:id="41"/>
    </w:p>
    <w:p w14:paraId="53A6A6E9" w14:textId="77777777" w:rsidR="00E579D9" w:rsidRPr="00E579D9" w:rsidRDefault="00E579D9" w:rsidP="00E579D9"/>
    <w:p w14:paraId="741305BF" w14:textId="0EAFD3FE" w:rsidR="006729E8" w:rsidRDefault="006729E8" w:rsidP="006729E8">
      <w:pPr>
        <w:jc w:val="center"/>
      </w:pPr>
      <w:r>
        <w:rPr>
          <w:noProof/>
        </w:rPr>
        <w:drawing>
          <wp:inline distT="0" distB="0" distL="0" distR="0" wp14:anchorId="07B3CF39" wp14:editId="7D7BBA87">
            <wp:extent cx="3438525" cy="1724025"/>
            <wp:effectExtent l="0" t="0" r="9525" b="9525"/>
            <wp:docPr id="13" name="Image 13" descr="E:\User\Minipomme\Downloads\Cas d'utilisation 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Minipomme\Downloads\Cas d'utilisation Consult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1724025"/>
                    </a:xfrm>
                    <a:prstGeom prst="rect">
                      <a:avLst/>
                    </a:prstGeom>
                    <a:noFill/>
                    <a:ln>
                      <a:noFill/>
                    </a:ln>
                  </pic:spPr>
                </pic:pic>
              </a:graphicData>
            </a:graphic>
          </wp:inline>
        </w:drawing>
      </w:r>
    </w:p>
    <w:p w14:paraId="0EE0E997" w14:textId="77777777" w:rsidR="006729E8" w:rsidRPr="006729E8" w:rsidRDefault="006729E8" w:rsidP="006729E8"/>
    <w:p w14:paraId="2662E282" w14:textId="77777777" w:rsidR="00A13263" w:rsidRDefault="00A13263" w:rsidP="00A13263">
      <w:pPr>
        <w:pStyle w:val="Titre4"/>
        <w:ind w:left="708" w:firstLine="708"/>
      </w:pPr>
      <w:r>
        <w:t>Identification de la fonction « Consultation »</w:t>
      </w:r>
    </w:p>
    <w:p w14:paraId="3A984D46" w14:textId="77777777" w:rsidR="00A13263" w:rsidRPr="004A4BE4" w:rsidRDefault="00A13263" w:rsidP="00A13263"/>
    <w:p w14:paraId="7FD94B2C" w14:textId="03514A3D" w:rsidR="00A13263" w:rsidRDefault="007D5B36" w:rsidP="007D5B36">
      <w:pPr>
        <w:spacing w:before="200" w:after="200" w:line="276" w:lineRule="auto"/>
        <w:contextualSpacing/>
        <w:jc w:val="both"/>
      </w:pPr>
      <w:r>
        <w:t xml:space="preserve">Une fonction de « Consultation » permettra d’afficher </w:t>
      </w:r>
      <w:r w:rsidR="00C96683">
        <w:t>les informations liées</w:t>
      </w:r>
      <w:r>
        <w:t xml:space="preserve"> à chaque application de notre parc ou les performances</w:t>
      </w:r>
      <w:r w:rsidR="00C96683">
        <w:t xml:space="preserve"> en temps réel</w:t>
      </w:r>
      <w:r>
        <w:t xml:space="preserve"> du serveur dédié.</w:t>
      </w:r>
      <w:r w:rsidR="00C96683">
        <w:t xml:space="preserve"> Cette fonction est secondaire au projet, la consultation n’est pas nécessaire au bon fonctionnement de l’application Web cependant elle fait partie des attentes à la fin du projet.</w:t>
      </w:r>
    </w:p>
    <w:p w14:paraId="4E25C188" w14:textId="77777777" w:rsidR="00A13263" w:rsidRDefault="00A13263" w:rsidP="00A13263">
      <w:pPr>
        <w:pStyle w:val="Titre4"/>
        <w:ind w:left="708" w:firstLine="708"/>
      </w:pPr>
      <w:r>
        <w:t>Description de la fonction « Consultation »</w:t>
      </w:r>
    </w:p>
    <w:p w14:paraId="304315A8" w14:textId="77777777" w:rsidR="00A13263" w:rsidRPr="004A4BE4" w:rsidRDefault="00A13263" w:rsidP="00A13263"/>
    <w:p w14:paraId="4DD59D41" w14:textId="0633DB4E" w:rsidR="00C96683" w:rsidRDefault="00C96683" w:rsidP="00C96683">
      <w:pPr>
        <w:spacing w:before="200" w:after="200" w:line="276" w:lineRule="auto"/>
        <w:contextualSpacing/>
        <w:jc w:val="both"/>
      </w:pPr>
      <w:r>
        <w:t xml:space="preserve">Cette fonction permettra de consulter l’état de nos applications, afin de connaître celle qui sont en cours de fonctionnement, celle à l’arrêt au minimum. Les prochains arrêts pourront être indiqués. Pour la consultation des performances du serveur dédié l’affichage sera limité aux administrateurs, les informations </w:t>
      </w:r>
      <w:r w:rsidR="00190904">
        <w:t>disponibles seront le pourcentage d’utilisation de la RAM, du CPU, du stockage…</w:t>
      </w:r>
    </w:p>
    <w:p w14:paraId="6BA37DEA" w14:textId="77777777" w:rsidR="006729E8" w:rsidRDefault="006729E8">
      <w:pPr>
        <w:rPr>
          <w:rFonts w:asciiTheme="majorHAnsi" w:eastAsiaTheme="majorEastAsia" w:hAnsiTheme="majorHAnsi" w:cstheme="majorBidi"/>
          <w:color w:val="845209" w:themeColor="accent1" w:themeShade="7F"/>
        </w:rPr>
      </w:pPr>
      <w:r>
        <w:br w:type="page"/>
      </w:r>
    </w:p>
    <w:p w14:paraId="03B48851" w14:textId="0A646FFF" w:rsidR="00A13263" w:rsidRDefault="00A13263" w:rsidP="00A13263">
      <w:pPr>
        <w:pStyle w:val="Titre30"/>
        <w:numPr>
          <w:ilvl w:val="0"/>
          <w:numId w:val="16"/>
        </w:numPr>
      </w:pPr>
      <w:bookmarkStart w:id="42" w:name="_Toc529262261"/>
      <w:r>
        <w:lastRenderedPageBreak/>
        <w:t>Définition de la fonction « Maintenance &amp; Supervision »</w:t>
      </w:r>
      <w:bookmarkEnd w:id="42"/>
    </w:p>
    <w:p w14:paraId="4A29505E" w14:textId="2DFD11F9" w:rsidR="006729E8" w:rsidRDefault="006729E8" w:rsidP="006729E8"/>
    <w:p w14:paraId="60A73F8B" w14:textId="782F364C" w:rsidR="006729E8" w:rsidRDefault="006729E8" w:rsidP="006729E8">
      <w:pPr>
        <w:jc w:val="center"/>
      </w:pPr>
      <w:r>
        <w:rPr>
          <w:noProof/>
        </w:rPr>
        <w:drawing>
          <wp:inline distT="0" distB="0" distL="0" distR="0" wp14:anchorId="14E25DB5" wp14:editId="1D9F027D">
            <wp:extent cx="5762625" cy="2152650"/>
            <wp:effectExtent l="0" t="0" r="9525" b="0"/>
            <wp:docPr id="14" name="Image 14" descr="E:\User\Minipomme\Downloads\Cas d'utilisation Maintenance &amp; 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Minipomme\Downloads\Cas d'utilisation Maintenance &amp; Supervi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52650"/>
                    </a:xfrm>
                    <a:prstGeom prst="rect">
                      <a:avLst/>
                    </a:prstGeom>
                    <a:noFill/>
                    <a:ln>
                      <a:noFill/>
                    </a:ln>
                  </pic:spPr>
                </pic:pic>
              </a:graphicData>
            </a:graphic>
          </wp:inline>
        </w:drawing>
      </w:r>
    </w:p>
    <w:p w14:paraId="552E1434" w14:textId="77777777" w:rsidR="006729E8" w:rsidRPr="006729E8" w:rsidRDefault="006729E8" w:rsidP="006729E8"/>
    <w:p w14:paraId="3FDE3649" w14:textId="7D0C966D" w:rsidR="00A13263" w:rsidRDefault="00A13263" w:rsidP="00A13263">
      <w:pPr>
        <w:pStyle w:val="Titre4"/>
        <w:ind w:left="708" w:firstLine="708"/>
      </w:pPr>
      <w:r>
        <w:t>Identification de la fonction « Maintenance &amp; Supervision »</w:t>
      </w:r>
    </w:p>
    <w:p w14:paraId="6199F4EE" w14:textId="6DBA4459" w:rsidR="00A13263" w:rsidRDefault="00801B71" w:rsidP="00CB3476">
      <w:pPr>
        <w:spacing w:before="200" w:after="200" w:line="276" w:lineRule="auto"/>
        <w:contextualSpacing/>
        <w:jc w:val="both"/>
      </w:pPr>
      <w:r>
        <w:t xml:space="preserve">La fonction « Maintenance &amp; Supervision » est la partie la plus importante du projet, ce qui en fait une fonction primordiale, </w:t>
      </w:r>
      <w:r w:rsidR="00E557C3">
        <w:t>puisque c’est le cœur même de l’application Web. La partie « Maintenance » permet de gérer le statut des applications de notre parc. Cette dernière est liée à la partie « Supervision », puisqu’il sera possible de configurer le redémarrage automatique ou un arrêt programmé d’une application.</w:t>
      </w:r>
    </w:p>
    <w:p w14:paraId="6A564166" w14:textId="7E754DE7" w:rsidR="00A13263" w:rsidRDefault="00A13263" w:rsidP="00A13263">
      <w:pPr>
        <w:pStyle w:val="Titre4"/>
        <w:ind w:left="708" w:firstLine="708"/>
      </w:pPr>
      <w:r>
        <w:t>Description de la fonction « Maintenance &amp; Supervision »</w:t>
      </w:r>
    </w:p>
    <w:p w14:paraId="0A17D853" w14:textId="77777777" w:rsidR="00A13263" w:rsidRPr="004A4BE4" w:rsidRDefault="00A13263" w:rsidP="00A13263"/>
    <w:p w14:paraId="1D2F06F8" w14:textId="7FD26DC8" w:rsidR="00A13263" w:rsidRDefault="00E557C3" w:rsidP="00E557C3">
      <w:pPr>
        <w:spacing w:before="200" w:after="200" w:line="276" w:lineRule="auto"/>
        <w:contextualSpacing/>
        <w:jc w:val="both"/>
      </w:pPr>
      <w:r>
        <w:t>La fonction « Maintenance &amp; Supervision » pourra rendre possible de lancer et de stopper une application de notre parc mais aussi mettre à jour celle-ci, si besoin. Sans oublier le fait de pouvoir configurer son redémarrage automatique en cas de crash, ou autre raison mais aussi un arrêt programmé pour une mise à jour prochaine, par exemple.</w:t>
      </w:r>
    </w:p>
    <w:p w14:paraId="17557FC4" w14:textId="77777777" w:rsidR="006729E8" w:rsidRDefault="006729E8">
      <w:pPr>
        <w:rPr>
          <w:rFonts w:asciiTheme="majorHAnsi" w:eastAsiaTheme="majorEastAsia" w:hAnsiTheme="majorHAnsi" w:cstheme="majorBidi"/>
          <w:color w:val="845209" w:themeColor="accent1" w:themeShade="7F"/>
        </w:rPr>
      </w:pPr>
      <w:r>
        <w:br w:type="page"/>
      </w:r>
    </w:p>
    <w:p w14:paraId="5EEA6E7D" w14:textId="4642E6FD" w:rsidR="00A13263" w:rsidRDefault="00A13263" w:rsidP="00A13263">
      <w:pPr>
        <w:pStyle w:val="Titre30"/>
        <w:numPr>
          <w:ilvl w:val="0"/>
          <w:numId w:val="16"/>
        </w:numPr>
      </w:pPr>
      <w:bookmarkStart w:id="43" w:name="_Toc529262262"/>
      <w:r>
        <w:lastRenderedPageBreak/>
        <w:t xml:space="preserve">Définition de la fonction </w:t>
      </w:r>
      <w:r w:rsidR="006729E8">
        <w:t>« Communication »</w:t>
      </w:r>
      <w:bookmarkEnd w:id="43"/>
    </w:p>
    <w:p w14:paraId="0FA4489C" w14:textId="2C825433" w:rsidR="006729E8" w:rsidRDefault="006729E8" w:rsidP="006729E8"/>
    <w:p w14:paraId="1EE505F7" w14:textId="708D0D70" w:rsidR="006729E8" w:rsidRDefault="006729E8" w:rsidP="006729E8">
      <w:pPr>
        <w:jc w:val="center"/>
      </w:pPr>
      <w:r>
        <w:rPr>
          <w:noProof/>
        </w:rPr>
        <w:drawing>
          <wp:inline distT="0" distB="0" distL="0" distR="0" wp14:anchorId="78D6AAD6" wp14:editId="3215272F">
            <wp:extent cx="5753100" cy="3038475"/>
            <wp:effectExtent l="0" t="0" r="0" b="9525"/>
            <wp:docPr id="15" name="Image 15" descr="E:\User\Minipomme\Downloads\Cas d'utilisation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Minipomme\Downloads\Cas d'utilisation Commun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71B8A96D" w14:textId="77777777" w:rsidR="006729E8" w:rsidRPr="006729E8" w:rsidRDefault="006729E8" w:rsidP="006729E8"/>
    <w:p w14:paraId="629D95E3" w14:textId="044852AF" w:rsidR="00A13263" w:rsidRDefault="00A13263" w:rsidP="00A13263">
      <w:pPr>
        <w:pStyle w:val="Titre4"/>
        <w:ind w:left="708" w:firstLine="708"/>
      </w:pPr>
      <w:r>
        <w:t xml:space="preserve">Identification de la fonction « </w:t>
      </w:r>
      <w:r w:rsidR="006729E8">
        <w:t>Communication</w:t>
      </w:r>
      <w:r>
        <w:t xml:space="preserve"> »</w:t>
      </w:r>
    </w:p>
    <w:p w14:paraId="528C158F" w14:textId="77777777" w:rsidR="00A13263" w:rsidRPr="004A4BE4" w:rsidRDefault="00A13263" w:rsidP="00A13263"/>
    <w:p w14:paraId="6C1F174C" w14:textId="0947F58A" w:rsidR="00A13263" w:rsidRDefault="00BE2644" w:rsidP="00BE2644">
      <w:pPr>
        <w:spacing w:before="200" w:after="200" w:line="276" w:lineRule="auto"/>
        <w:contextualSpacing/>
        <w:jc w:val="both"/>
      </w:pPr>
      <w:r>
        <w:t>La fonction « Communication » sera une fonction facultative, elle permet dans différents cas de communiquer, soit via un mail ou par les réseaux sociaux. Ce n’est pas une fonction importante dans le fonctionnement de l’application Web.</w:t>
      </w:r>
    </w:p>
    <w:p w14:paraId="7FCDAEA0" w14:textId="5313F055" w:rsidR="00A13263" w:rsidRDefault="00A13263" w:rsidP="00A13263">
      <w:pPr>
        <w:pStyle w:val="Titre4"/>
        <w:ind w:left="708" w:firstLine="708"/>
      </w:pPr>
      <w:r>
        <w:t xml:space="preserve">Description de la fonction « </w:t>
      </w:r>
      <w:r w:rsidR="006729E8">
        <w:t>Communication</w:t>
      </w:r>
      <w:r>
        <w:t xml:space="preserve"> »</w:t>
      </w:r>
    </w:p>
    <w:p w14:paraId="10B11F3F" w14:textId="77777777" w:rsidR="00A13263" w:rsidRPr="004A4BE4" w:rsidRDefault="00A13263" w:rsidP="00A13263"/>
    <w:p w14:paraId="745102B2" w14:textId="714D5B5B" w:rsidR="00E129ED" w:rsidRPr="00407D01" w:rsidRDefault="00BE2644" w:rsidP="00407D01">
      <w:pPr>
        <w:jc w:val="both"/>
      </w:pPr>
      <w:bookmarkStart w:id="44" w:name="_Toc243976971"/>
      <w:r>
        <w:t>Si cette fonction n’est pas importante dans le fonctionnement de l’application Web, d’un point de vue utilisateur, elle peut l’être. Elle permet notamment à nos utilisateurs de communiquer des idées de développement mais aussi d’ajout ou modification d’une application, cette communication se fera par</w:t>
      </w:r>
      <w:r w:rsidR="00407D01">
        <w:t xml:space="preserve"> un mail qui sera communiqué aux administrateurs de l’application Web. Quant à nos administrateurs, ils pourront donc consulter ces idées via l’application Web. Le serveur dédié pourra prévenir </w:t>
      </w:r>
      <w:r w:rsidR="003A1CE7">
        <w:t>tous</w:t>
      </w:r>
      <w:r w:rsidR="00407D01">
        <w:t xml:space="preserve"> nos utilisateurs confondus via les réseaux sociaux (exemple Twitter) et/ou via un flux RSS de tout changement d’état d’une application ou de tout arrêt programmé.</w:t>
      </w:r>
      <w:r w:rsidR="00E129ED">
        <w:br w:type="page"/>
      </w:r>
    </w:p>
    <w:p w14:paraId="617B95CD" w14:textId="42EC7BE3" w:rsidR="000D1381" w:rsidRPr="00112387" w:rsidRDefault="000D1381" w:rsidP="000D1381">
      <w:pPr>
        <w:pStyle w:val="Titre20"/>
        <w:numPr>
          <w:ilvl w:val="0"/>
          <w:numId w:val="17"/>
        </w:numPr>
      </w:pPr>
      <w:bookmarkStart w:id="45" w:name="_Toc529262263"/>
      <w:r>
        <w:lastRenderedPageBreak/>
        <w:t>Conditions de fonctionnement</w:t>
      </w:r>
      <w:bookmarkEnd w:id="44"/>
      <w:bookmarkEnd w:id="45"/>
    </w:p>
    <w:p w14:paraId="6E5FC140" w14:textId="77777777" w:rsidR="004A4BE4" w:rsidRDefault="004A4BE4" w:rsidP="000D1381"/>
    <w:p w14:paraId="03C15511" w14:textId="37402E6A" w:rsidR="00C632AD" w:rsidRDefault="000D1381" w:rsidP="00E039F2">
      <w:pPr>
        <w:pStyle w:val="Titre30"/>
        <w:numPr>
          <w:ilvl w:val="0"/>
          <w:numId w:val="21"/>
        </w:numPr>
      </w:pPr>
      <w:bookmarkStart w:id="46" w:name="_Toc243976972"/>
      <w:bookmarkStart w:id="47" w:name="_Toc529262264"/>
      <w:r>
        <w:t>Performances</w:t>
      </w:r>
      <w:bookmarkEnd w:id="46"/>
      <w:bookmarkEnd w:id="47"/>
    </w:p>
    <w:p w14:paraId="34415DE4" w14:textId="77777777" w:rsidR="00E039F2" w:rsidRPr="00E039F2" w:rsidRDefault="00E039F2" w:rsidP="00E039F2"/>
    <w:p w14:paraId="02FEF3C0" w14:textId="27F1D692" w:rsidR="005A2477" w:rsidRDefault="005A2477" w:rsidP="00C632AD">
      <w:pPr>
        <w:jc w:val="both"/>
      </w:pPr>
      <w:r>
        <w:t>Du point de vue de l’utilisateur, il faut que l’interface d</w:t>
      </w:r>
      <w:r w:rsidR="00C632AD">
        <w:t xml:space="preserve">e l’application </w:t>
      </w:r>
      <w:r>
        <w:t xml:space="preserve">Web </w:t>
      </w:r>
      <w:r w:rsidR="00C632AD">
        <w:t>soit toujours disponible. Il doit donc toujours se passer quelque chose à l’appui ou à la modification d’une configuration.</w:t>
      </w:r>
    </w:p>
    <w:p w14:paraId="55AEEE5D" w14:textId="173A0581" w:rsidR="00C632AD" w:rsidRPr="00DC192F" w:rsidRDefault="00C632AD" w:rsidP="00C632AD">
      <w:pPr>
        <w:jc w:val="both"/>
      </w:pPr>
      <w:r>
        <w:t>Au niveau de la gestion de l’environnement, le serveur dédié devra toujours assez de capacité pour pouvoir tourner l’application Web.</w:t>
      </w:r>
    </w:p>
    <w:p w14:paraId="67783667" w14:textId="77777777" w:rsidR="004A4BE4" w:rsidRDefault="004A4BE4" w:rsidP="004A4BE4">
      <w:pPr>
        <w:spacing w:before="200" w:after="200" w:line="276" w:lineRule="auto"/>
        <w:ind w:left="720"/>
        <w:contextualSpacing/>
        <w:jc w:val="both"/>
      </w:pPr>
    </w:p>
    <w:p w14:paraId="30F639DF" w14:textId="657AE1F6" w:rsidR="00DC192F" w:rsidRDefault="000D1381" w:rsidP="001469A4">
      <w:pPr>
        <w:pStyle w:val="Titre30"/>
        <w:numPr>
          <w:ilvl w:val="0"/>
          <w:numId w:val="21"/>
        </w:numPr>
      </w:pPr>
      <w:bookmarkStart w:id="48" w:name="_Toc243976973"/>
      <w:bookmarkStart w:id="49" w:name="_Toc529262265"/>
      <w:r>
        <w:t>Capacités</w:t>
      </w:r>
      <w:bookmarkEnd w:id="48"/>
      <w:bookmarkEnd w:id="49"/>
    </w:p>
    <w:p w14:paraId="363B8C8F" w14:textId="77777777" w:rsidR="001469A4" w:rsidRPr="001469A4" w:rsidRDefault="001469A4" w:rsidP="001469A4"/>
    <w:p w14:paraId="6E65C2A5" w14:textId="3E8782F5" w:rsidR="00DC192F" w:rsidRPr="00184BB8" w:rsidRDefault="00DC192F" w:rsidP="001469A4">
      <w:pPr>
        <w:jc w:val="both"/>
      </w:pPr>
      <w:r>
        <w:t xml:space="preserve">Les limites de stockage et de performances seront fixées par le serveur dédié utilisé, ce serveur ne servira qu’à ce projet, il est donc possible d’utilisé le maximum des performances du serveur. </w:t>
      </w:r>
      <w:r w:rsidR="001469A4">
        <w:t xml:space="preserve">Étant limité par les performances d’un serveur, cela </w:t>
      </w:r>
      <w:r>
        <w:t>signifie qu’il n’y aura pas un nombre in</w:t>
      </w:r>
      <w:r w:rsidR="001469A4">
        <w:t>déterminable d’applications tournant en même temps sur le serveur, il faudra donc couper certaines applications pour en lancer d’autre.</w:t>
      </w:r>
    </w:p>
    <w:p w14:paraId="4C7CE44C" w14:textId="77777777" w:rsidR="004A4BE4" w:rsidRDefault="004A4BE4" w:rsidP="004A4BE4">
      <w:pPr>
        <w:spacing w:before="200" w:after="200" w:line="276" w:lineRule="auto"/>
        <w:ind w:left="720"/>
        <w:contextualSpacing/>
        <w:jc w:val="both"/>
      </w:pPr>
    </w:p>
    <w:p w14:paraId="7C6062BE" w14:textId="70C1F507" w:rsidR="000D1381" w:rsidRDefault="000D1381" w:rsidP="00BC20CA">
      <w:pPr>
        <w:pStyle w:val="Titre30"/>
        <w:numPr>
          <w:ilvl w:val="0"/>
          <w:numId w:val="21"/>
        </w:numPr>
      </w:pPr>
      <w:bookmarkStart w:id="50" w:name="_Toc243976974"/>
      <w:bookmarkStart w:id="51" w:name="_Toc529262266"/>
      <w:r>
        <w:t>Modes de fonctionnement</w:t>
      </w:r>
      <w:bookmarkEnd w:id="50"/>
      <w:bookmarkEnd w:id="51"/>
    </w:p>
    <w:p w14:paraId="73807AE7" w14:textId="77777777" w:rsidR="004A4BE4" w:rsidRDefault="004A4BE4" w:rsidP="000D1381"/>
    <w:p w14:paraId="331073EB" w14:textId="2F9ABCEF" w:rsidR="000D1381" w:rsidRPr="00184BB8" w:rsidRDefault="0043691E" w:rsidP="0043691E">
      <w:pPr>
        <w:jc w:val="both"/>
      </w:pPr>
      <w:r>
        <w:t>Le serveur dédié et l’application Web doivent continuer à fonctionner, même quand toutes les applications de notre parc sont éteintes.</w:t>
      </w:r>
    </w:p>
    <w:p w14:paraId="1AF1FBF6" w14:textId="77777777" w:rsidR="004A4BE4" w:rsidRDefault="004A4BE4" w:rsidP="004A4BE4">
      <w:pPr>
        <w:spacing w:before="200" w:after="200" w:line="276" w:lineRule="auto"/>
        <w:ind w:left="720"/>
        <w:contextualSpacing/>
        <w:jc w:val="both"/>
      </w:pPr>
    </w:p>
    <w:p w14:paraId="69F4312A" w14:textId="37609DB3" w:rsidR="00D60D47" w:rsidRDefault="000D1381" w:rsidP="000D1381">
      <w:pPr>
        <w:pStyle w:val="Titre30"/>
        <w:numPr>
          <w:ilvl w:val="0"/>
          <w:numId w:val="21"/>
        </w:numPr>
      </w:pPr>
      <w:bookmarkStart w:id="52" w:name="_Toc243976975"/>
      <w:bookmarkStart w:id="53" w:name="_Toc529262267"/>
      <w:r>
        <w:t>Contrôlabilité</w:t>
      </w:r>
      <w:bookmarkEnd w:id="52"/>
      <w:bookmarkEnd w:id="53"/>
    </w:p>
    <w:p w14:paraId="108EB798" w14:textId="77777777" w:rsidR="00E039F2" w:rsidRPr="00E039F2" w:rsidRDefault="00E039F2" w:rsidP="00E039F2"/>
    <w:p w14:paraId="133E83D4" w14:textId="61DDD149" w:rsidR="00D60D47" w:rsidRPr="00184BB8" w:rsidRDefault="00FF6A87" w:rsidP="00D60D47">
      <w:r>
        <w:t>Les informations de statuts pour chaque application, au moment d’un lancement, redémarrage ou l’arrêt doivent être consultable depuis l’application Web. Il sera possible en cas de besoin, d’accéder au fichier de log de chaque application (si le chemin est précisé dans la configuration de l’application).</w:t>
      </w:r>
    </w:p>
    <w:p w14:paraId="4023C69E" w14:textId="77777777" w:rsidR="004A4BE4" w:rsidRDefault="004A4BE4" w:rsidP="000D1381"/>
    <w:p w14:paraId="414713A4" w14:textId="5EE3D881" w:rsidR="000D1381" w:rsidRPr="001B1418" w:rsidRDefault="000D1381" w:rsidP="000D1381">
      <w:pPr>
        <w:pStyle w:val="Titre30"/>
        <w:numPr>
          <w:ilvl w:val="0"/>
          <w:numId w:val="21"/>
        </w:numPr>
      </w:pPr>
      <w:bookmarkStart w:id="54" w:name="_Toc243976976"/>
      <w:bookmarkStart w:id="55" w:name="_Toc529262268"/>
      <w:r>
        <w:t>Sécurité</w:t>
      </w:r>
      <w:bookmarkEnd w:id="54"/>
      <w:bookmarkEnd w:id="55"/>
      <w:r>
        <w:t xml:space="preserve"> </w:t>
      </w:r>
    </w:p>
    <w:p w14:paraId="00881993" w14:textId="03F0AC16" w:rsidR="004A4BE4" w:rsidRDefault="004A4BE4" w:rsidP="000D1381"/>
    <w:p w14:paraId="6A0B1930" w14:textId="2E5826B4" w:rsidR="001B1418" w:rsidRDefault="001B1418" w:rsidP="001B1418">
      <w:pPr>
        <w:jc w:val="both"/>
      </w:pPr>
      <w:r>
        <w:t>Deux types d’utilisateurs seront présent au minimum sur notre application Web. Pour les deux types d’utilisateurs devront se connecter via un identifiant et un mot de passe unique à chaque utilisateur.</w:t>
      </w:r>
    </w:p>
    <w:p w14:paraId="45D750E8" w14:textId="77777777" w:rsidR="004A4BE4" w:rsidRDefault="004A4BE4" w:rsidP="000D1381"/>
    <w:p w14:paraId="36FD44BF" w14:textId="45951C9A" w:rsidR="000D1381" w:rsidRDefault="000D1381" w:rsidP="00BC20CA">
      <w:pPr>
        <w:pStyle w:val="Titre30"/>
        <w:numPr>
          <w:ilvl w:val="0"/>
          <w:numId w:val="21"/>
        </w:numPr>
      </w:pPr>
      <w:bookmarkStart w:id="56" w:name="_Toc243976978"/>
      <w:bookmarkStart w:id="57" w:name="_Toc529262269"/>
      <w:r>
        <w:t>Conformité aux standards</w:t>
      </w:r>
      <w:bookmarkEnd w:id="56"/>
      <w:bookmarkEnd w:id="57"/>
    </w:p>
    <w:p w14:paraId="17103BF1" w14:textId="77777777" w:rsidR="004A4BE4" w:rsidRDefault="004A4BE4" w:rsidP="000D1381"/>
    <w:p w14:paraId="61E1DE91" w14:textId="306FB5E4" w:rsidR="000D1381" w:rsidRPr="00535D60" w:rsidRDefault="003901E4" w:rsidP="00535D60">
      <w:pPr>
        <w:jc w:val="both"/>
      </w:pPr>
      <w:r>
        <w:t>La création de l’application Web, sera sujet aux standards W3C ainsi qu’à la création d’un site qui sera avec un « responsive design », afin de permettre l’affichage sur toutes les plateformes.</w:t>
      </w:r>
    </w:p>
    <w:p w14:paraId="31245437" w14:textId="77777777" w:rsidR="000D1381" w:rsidRDefault="000D1381" w:rsidP="000D1381"/>
    <w:p w14:paraId="59BF9F44" w14:textId="77777777" w:rsidR="000D1381" w:rsidRDefault="000D1381" w:rsidP="000D1381"/>
    <w:p w14:paraId="274DD304" w14:textId="77777777" w:rsidR="000D1381" w:rsidRDefault="000D1381" w:rsidP="000D1381">
      <w:pPr>
        <w:sectPr w:rsidR="000D1381">
          <w:pgSz w:w="11906" w:h="16838"/>
          <w:pgMar w:top="1417" w:right="1417" w:bottom="1417" w:left="1417" w:header="708" w:footer="708" w:gutter="0"/>
          <w:cols w:space="720"/>
        </w:sectPr>
      </w:pPr>
    </w:p>
    <w:p w14:paraId="6FA4F5B9" w14:textId="256FCC4A" w:rsidR="000D1381" w:rsidRDefault="000D1381" w:rsidP="00BC20CA">
      <w:pPr>
        <w:pStyle w:val="Titre10"/>
        <w:numPr>
          <w:ilvl w:val="0"/>
          <w:numId w:val="15"/>
        </w:numPr>
      </w:pPr>
      <w:bookmarkStart w:id="58" w:name="_Ref243977111"/>
      <w:bookmarkStart w:id="59" w:name="_Toc243976980"/>
      <w:bookmarkStart w:id="60" w:name="_Toc529262270"/>
      <w:r w:rsidRPr="007B4887">
        <w:lastRenderedPageBreak/>
        <w:t>Plan</w:t>
      </w:r>
      <w:r>
        <w:t xml:space="preserve"> de développement</w:t>
      </w:r>
      <w:bookmarkEnd w:id="58"/>
      <w:bookmarkEnd w:id="59"/>
      <w:bookmarkEnd w:id="60"/>
    </w:p>
    <w:p w14:paraId="2673C008" w14:textId="0976761A" w:rsidR="000D1381" w:rsidRDefault="000D1381" w:rsidP="00BC20CA">
      <w:pPr>
        <w:pStyle w:val="Titre20"/>
        <w:numPr>
          <w:ilvl w:val="0"/>
          <w:numId w:val="22"/>
        </w:numPr>
      </w:pPr>
      <w:bookmarkStart w:id="61" w:name="_Toc243976981"/>
      <w:bookmarkStart w:id="62" w:name="_Toc529262271"/>
      <w:r>
        <w:t>Découpage du projet en tâches</w:t>
      </w:r>
      <w:bookmarkEnd w:id="61"/>
      <w:bookmarkEnd w:id="62"/>
    </w:p>
    <w:p w14:paraId="1AA7913C" w14:textId="77777777" w:rsidR="004A4BE4" w:rsidRPr="004A4BE4" w:rsidRDefault="004A4BE4" w:rsidP="004A4BE4"/>
    <w:p w14:paraId="66B1C497" w14:textId="4CBDEB6D" w:rsidR="00D33F3C" w:rsidRDefault="00D33F3C" w:rsidP="00D33F3C">
      <w:pPr>
        <w:pStyle w:val="Titre30"/>
        <w:numPr>
          <w:ilvl w:val="0"/>
          <w:numId w:val="29"/>
        </w:numPr>
      </w:pPr>
      <w:bookmarkStart w:id="63" w:name="_Toc529262272"/>
      <w:r>
        <w:t xml:space="preserve">Tâche </w:t>
      </w:r>
      <w:r w:rsidR="00BD206A">
        <w:t>« Cahier de spécifications »</w:t>
      </w:r>
      <w:bookmarkEnd w:id="63"/>
    </w:p>
    <w:p w14:paraId="45B99A5E" w14:textId="7AB3781C" w:rsidR="00D33F3C" w:rsidRDefault="00D33F3C" w:rsidP="00D33F3C">
      <w:pPr>
        <w:pStyle w:val="Titre4"/>
        <w:ind w:left="1416"/>
      </w:pPr>
      <w:r>
        <w:t>Description de la tâche</w:t>
      </w:r>
    </w:p>
    <w:p w14:paraId="5213D610" w14:textId="5E080272" w:rsidR="00D33F3C" w:rsidRDefault="00D33F3C" w:rsidP="00D33F3C"/>
    <w:p w14:paraId="050B5277" w14:textId="4AB8281B" w:rsidR="00D33F3C" w:rsidRDefault="00BD206A" w:rsidP="00BD206A">
      <w:pPr>
        <w:jc w:val="both"/>
      </w:pPr>
      <w:r>
        <w:t>Il s’agit de réaliser un planning pour le projet ainsi qu’un cahier de spécifications.</w:t>
      </w:r>
    </w:p>
    <w:p w14:paraId="7AEB71CC" w14:textId="77777777" w:rsidR="00D33F3C" w:rsidRPr="00D33F3C" w:rsidRDefault="00D33F3C" w:rsidP="00D33F3C"/>
    <w:p w14:paraId="31A54E66" w14:textId="136C0E0F" w:rsidR="00D33F3C" w:rsidRDefault="00D33F3C" w:rsidP="00D33F3C">
      <w:pPr>
        <w:pStyle w:val="Titre4"/>
        <w:ind w:left="1416"/>
      </w:pPr>
      <w:r>
        <w:t>Livrables</w:t>
      </w:r>
    </w:p>
    <w:p w14:paraId="33641CA2" w14:textId="22AB3BC2" w:rsidR="00D33F3C" w:rsidRDefault="00D33F3C" w:rsidP="00D33F3C"/>
    <w:p w14:paraId="1E205134" w14:textId="37762236" w:rsidR="00D33F3C" w:rsidRDefault="00BD206A" w:rsidP="00D33F3C">
      <w:r>
        <w:t>À l’issue de cette tâche, un document contenant ces deux informations sera remis.</w:t>
      </w:r>
    </w:p>
    <w:p w14:paraId="6FF4353B" w14:textId="77777777" w:rsidR="00D33F3C" w:rsidRPr="00D33F3C" w:rsidRDefault="00D33F3C" w:rsidP="00D33F3C"/>
    <w:p w14:paraId="237E288E" w14:textId="694AE016" w:rsidR="00D33F3C" w:rsidRDefault="00D33F3C" w:rsidP="00D33F3C">
      <w:pPr>
        <w:pStyle w:val="Titre4"/>
        <w:ind w:left="1416"/>
      </w:pPr>
      <w:r>
        <w:t>Estimation de charge</w:t>
      </w:r>
    </w:p>
    <w:p w14:paraId="7883927E" w14:textId="6A97D831" w:rsidR="00D33F3C" w:rsidRDefault="00D33F3C" w:rsidP="00D33F3C"/>
    <w:p w14:paraId="5E4DC9B5" w14:textId="4D680A18" w:rsidR="00D33F3C" w:rsidRDefault="00BD206A" w:rsidP="00D33F3C">
      <w:r>
        <w:t xml:space="preserve">La tâche est estimée </w:t>
      </w:r>
      <w:r w:rsidR="00E50C5B">
        <w:t>à 45 jours car on ne travaille pas sur le projet à temps plein.</w:t>
      </w:r>
    </w:p>
    <w:p w14:paraId="5A21DBD8" w14:textId="77777777" w:rsidR="00D33F3C" w:rsidRPr="00D33F3C" w:rsidRDefault="00D33F3C" w:rsidP="00D33F3C"/>
    <w:p w14:paraId="2EAC45AF" w14:textId="069BCBC9" w:rsidR="00D33F3C" w:rsidRDefault="00D33F3C" w:rsidP="00D33F3C">
      <w:pPr>
        <w:pStyle w:val="Titre4"/>
        <w:ind w:left="1416"/>
      </w:pPr>
      <w:r>
        <w:t>Contraintes temporelles</w:t>
      </w:r>
    </w:p>
    <w:p w14:paraId="6081110B" w14:textId="2B580FC4" w:rsidR="00D33F3C" w:rsidRDefault="00D33F3C" w:rsidP="000D1381"/>
    <w:p w14:paraId="6C618BE5" w14:textId="61E76425" w:rsidR="00E50C5B" w:rsidRDefault="00E50C5B" w:rsidP="000D1381">
      <w:r>
        <w:t>La tâche doit impérativement être terminée avant le 10/11/2018.</w:t>
      </w:r>
    </w:p>
    <w:p w14:paraId="2DFFAD12" w14:textId="445B1C4D" w:rsidR="00D33F3C" w:rsidRDefault="00D33F3C" w:rsidP="00D33F3C">
      <w:pPr>
        <w:pStyle w:val="Titre30"/>
        <w:numPr>
          <w:ilvl w:val="0"/>
          <w:numId w:val="29"/>
        </w:numPr>
      </w:pPr>
      <w:bookmarkStart w:id="64" w:name="_Toc243976988"/>
      <w:r>
        <w:br w:type="page"/>
      </w:r>
      <w:bookmarkStart w:id="65" w:name="_Toc529262273"/>
      <w:r>
        <w:lastRenderedPageBreak/>
        <w:t xml:space="preserve">Tâche </w:t>
      </w:r>
      <w:r w:rsidR="006D6EFB">
        <w:t>« C</w:t>
      </w:r>
      <w:r w:rsidR="0071524A">
        <w:t>ahier d’analyse »</w:t>
      </w:r>
      <w:bookmarkEnd w:id="65"/>
    </w:p>
    <w:p w14:paraId="449F62D5" w14:textId="77777777" w:rsidR="00D33F3C" w:rsidRDefault="00D33F3C" w:rsidP="00D33F3C">
      <w:pPr>
        <w:pStyle w:val="Titre4"/>
        <w:ind w:left="1416"/>
      </w:pPr>
      <w:r>
        <w:t>Description de la tâche</w:t>
      </w:r>
    </w:p>
    <w:p w14:paraId="319F504F" w14:textId="77777777" w:rsidR="00D33F3C" w:rsidRDefault="00D33F3C" w:rsidP="00D33F3C"/>
    <w:p w14:paraId="47D8B2C0" w14:textId="2BD5CE3F" w:rsidR="00D33F3C" w:rsidRDefault="0071524A" w:rsidP="0071524A">
      <w:pPr>
        <w:jc w:val="both"/>
      </w:pPr>
      <w:r>
        <w:t>Il s’agit de réaliser une analyse UML/</w:t>
      </w:r>
      <w:proofErr w:type="spellStart"/>
      <w:r>
        <w:t>SysML</w:t>
      </w:r>
      <w:proofErr w:type="spellEnd"/>
      <w:r>
        <w:t xml:space="preserve"> détaillée du projet, permettant de supprimer des doutes et d’aider à l’implémentation du projet.</w:t>
      </w:r>
    </w:p>
    <w:p w14:paraId="5F4E5799" w14:textId="77777777" w:rsidR="00D33F3C" w:rsidRPr="00D33F3C" w:rsidRDefault="00D33F3C" w:rsidP="00D33F3C"/>
    <w:p w14:paraId="5B837F58" w14:textId="77777777" w:rsidR="00D33F3C" w:rsidRDefault="00D33F3C" w:rsidP="00D33F3C">
      <w:pPr>
        <w:pStyle w:val="Titre4"/>
        <w:ind w:left="1416"/>
      </w:pPr>
      <w:r>
        <w:t>Cycle de vie</w:t>
      </w:r>
    </w:p>
    <w:p w14:paraId="5EB928FC" w14:textId="77777777" w:rsidR="00D33F3C" w:rsidRDefault="00D33F3C" w:rsidP="00D33F3C"/>
    <w:p w14:paraId="00663979" w14:textId="5EF767B2" w:rsidR="00D33F3C" w:rsidRDefault="0071524A" w:rsidP="0071524A">
      <w:pPr>
        <w:jc w:val="both"/>
      </w:pPr>
      <w:r>
        <w:t>Une première version sera rendue pour le mois de décembre</w:t>
      </w:r>
      <w:r w:rsidR="0039247E">
        <w:t xml:space="preserve"> 2018</w:t>
      </w:r>
      <w:r w:rsidR="000A1D6D">
        <w:t>, le 16/12/2018</w:t>
      </w:r>
      <w:r>
        <w:t xml:space="preserve">. Au fur et à mesure de l’implémentation de l’analyse, cette dernière pourra être corrigée pour mieux refléter la réalité et les problèmes rencontré pendant le développement et l’implémentation du système. Une version finale sera rendue </w:t>
      </w:r>
      <w:r w:rsidR="000A1D6D">
        <w:t>à la fin du PFE.</w:t>
      </w:r>
    </w:p>
    <w:p w14:paraId="6CB775FA" w14:textId="77777777" w:rsidR="00D33F3C" w:rsidRPr="00D33F3C" w:rsidRDefault="00D33F3C" w:rsidP="00D33F3C"/>
    <w:p w14:paraId="5535D94D" w14:textId="77777777" w:rsidR="00D33F3C" w:rsidRDefault="00D33F3C" w:rsidP="00D33F3C">
      <w:pPr>
        <w:pStyle w:val="Titre4"/>
        <w:ind w:left="1416"/>
      </w:pPr>
      <w:r>
        <w:t>Livrables</w:t>
      </w:r>
    </w:p>
    <w:p w14:paraId="0DDE5357" w14:textId="77777777" w:rsidR="00D33F3C" w:rsidRDefault="00D33F3C" w:rsidP="00D33F3C"/>
    <w:p w14:paraId="252FE774" w14:textId="174F29A3" w:rsidR="00D33F3C" w:rsidRDefault="00930EE8" w:rsidP="00D33F3C">
      <w:r>
        <w:t>Un cahier contenant plusieurs diagrammes sera rendu aux deux dates.</w:t>
      </w:r>
    </w:p>
    <w:p w14:paraId="39CF257B" w14:textId="77777777" w:rsidR="00D33F3C" w:rsidRPr="00D33F3C" w:rsidRDefault="00D33F3C" w:rsidP="00D33F3C"/>
    <w:p w14:paraId="5ADDBF71" w14:textId="77777777" w:rsidR="00D33F3C" w:rsidRDefault="00D33F3C" w:rsidP="00D33F3C">
      <w:pPr>
        <w:pStyle w:val="Titre4"/>
        <w:ind w:left="1416"/>
      </w:pPr>
      <w:r>
        <w:t>Estimation de charge</w:t>
      </w:r>
    </w:p>
    <w:p w14:paraId="08063123" w14:textId="77777777" w:rsidR="00D33F3C" w:rsidRDefault="00D33F3C" w:rsidP="00D33F3C"/>
    <w:p w14:paraId="7097D272" w14:textId="7DE86B60" w:rsidR="00D33F3C" w:rsidRDefault="00930EE8" w:rsidP="00D33F3C">
      <w:r>
        <w:t>En prenant en compte les contraintes de temps de travail sur le projet, la tâche est estimée à 40 jours.</w:t>
      </w:r>
    </w:p>
    <w:p w14:paraId="0B714B3D" w14:textId="77777777" w:rsidR="00D33F3C" w:rsidRPr="00D33F3C" w:rsidRDefault="00D33F3C" w:rsidP="00D33F3C"/>
    <w:p w14:paraId="14602553" w14:textId="77777777" w:rsidR="00D33F3C" w:rsidRDefault="00D33F3C" w:rsidP="00D33F3C">
      <w:pPr>
        <w:pStyle w:val="Titre4"/>
        <w:ind w:left="1416"/>
      </w:pPr>
      <w:r>
        <w:t>Contraintes temporelles</w:t>
      </w:r>
    </w:p>
    <w:p w14:paraId="4784A38A" w14:textId="54520848" w:rsidR="00D33F3C" w:rsidRDefault="00D33F3C" w:rsidP="00D33F3C"/>
    <w:p w14:paraId="6A148C38" w14:textId="5C5B258A" w:rsidR="000A1D6D" w:rsidRDefault="000A1D6D" w:rsidP="00D33F3C">
      <w:r>
        <w:t>Première version doit être rendu pour le 16 décembre 2018. Une seconde version qui sera la version finale, sera rendu à la fin du PFE, courant du mois de février.</w:t>
      </w:r>
    </w:p>
    <w:p w14:paraId="6CE74318" w14:textId="5F0D9135" w:rsidR="00D33F3C" w:rsidRDefault="00D33F3C" w:rsidP="00D33F3C">
      <w:pPr>
        <w:pStyle w:val="Titre30"/>
        <w:numPr>
          <w:ilvl w:val="0"/>
          <w:numId w:val="29"/>
        </w:numPr>
      </w:pPr>
      <w:r>
        <w:br w:type="page"/>
      </w:r>
      <w:bookmarkStart w:id="66" w:name="_Toc529262274"/>
      <w:r>
        <w:lastRenderedPageBreak/>
        <w:t xml:space="preserve">Tâche </w:t>
      </w:r>
      <w:r w:rsidR="00333219">
        <w:t>«</w:t>
      </w:r>
      <w:r w:rsidR="00173249">
        <w:t xml:space="preserve"> Étude &amp; Mise en place</w:t>
      </w:r>
      <w:r w:rsidR="00333219">
        <w:t> »</w:t>
      </w:r>
      <w:bookmarkEnd w:id="66"/>
    </w:p>
    <w:p w14:paraId="7F05D791" w14:textId="77777777" w:rsidR="00D33F3C" w:rsidRDefault="00D33F3C" w:rsidP="00D33F3C">
      <w:pPr>
        <w:pStyle w:val="Titre4"/>
        <w:ind w:left="1416"/>
      </w:pPr>
      <w:r>
        <w:t>Description de la tâche</w:t>
      </w:r>
    </w:p>
    <w:p w14:paraId="1E2BCC97" w14:textId="089E0427" w:rsidR="00D33F3C" w:rsidRDefault="00D33F3C" w:rsidP="00D33F3C"/>
    <w:p w14:paraId="3E6654DD" w14:textId="73EE1EFF" w:rsidR="00D33F3C" w:rsidRDefault="00703CB9" w:rsidP="000063C4">
      <w:pPr>
        <w:jc w:val="both"/>
      </w:pPr>
      <w:r>
        <w:t>Il s’agit de trouver des solutions techniques à la réalisation du projet</w:t>
      </w:r>
      <w:r w:rsidR="00173249">
        <w:t xml:space="preserve"> et le système d’exploitation adéquat</w:t>
      </w:r>
      <w:r>
        <w:t>.</w:t>
      </w:r>
    </w:p>
    <w:p w14:paraId="11280038" w14:textId="77777777" w:rsidR="000063C4" w:rsidRPr="00D33F3C" w:rsidRDefault="000063C4" w:rsidP="000063C4">
      <w:pPr>
        <w:jc w:val="both"/>
      </w:pPr>
    </w:p>
    <w:p w14:paraId="76D275D4" w14:textId="77777777" w:rsidR="00D33F3C" w:rsidRDefault="00D33F3C" w:rsidP="00D33F3C">
      <w:pPr>
        <w:pStyle w:val="Titre4"/>
        <w:ind w:left="1416"/>
      </w:pPr>
      <w:r>
        <w:t>Livrables</w:t>
      </w:r>
    </w:p>
    <w:p w14:paraId="02FF342A" w14:textId="77777777" w:rsidR="00D33F3C" w:rsidRDefault="00D33F3C" w:rsidP="00D33F3C"/>
    <w:p w14:paraId="1380E356" w14:textId="14D5C505" w:rsidR="00D33F3C" w:rsidRDefault="002C0A07" w:rsidP="002C0A07">
      <w:pPr>
        <w:jc w:val="both"/>
      </w:pPr>
      <w:r>
        <w:t>Les résultats des e</w:t>
      </w:r>
      <w:r w:rsidR="007E6E20">
        <w:t xml:space="preserve">xpériences, </w:t>
      </w:r>
      <w:r>
        <w:t>ainsi que celles des tests des solutions constitueront les livrables de cette tâche.</w:t>
      </w:r>
      <w:r w:rsidR="00173249">
        <w:t xml:space="preserve"> L’installation du système d’exploitation choisi sera réalisée sur le serveur dédié.</w:t>
      </w:r>
    </w:p>
    <w:p w14:paraId="529E16F0" w14:textId="77777777" w:rsidR="00D33F3C" w:rsidRPr="00D33F3C" w:rsidRDefault="00D33F3C" w:rsidP="00D33F3C"/>
    <w:p w14:paraId="15E2C49D" w14:textId="77777777" w:rsidR="00D33F3C" w:rsidRDefault="00D33F3C" w:rsidP="00D33F3C">
      <w:pPr>
        <w:pStyle w:val="Titre4"/>
        <w:ind w:left="1416"/>
      </w:pPr>
      <w:r>
        <w:t>Estimation de charge</w:t>
      </w:r>
    </w:p>
    <w:p w14:paraId="379D8331" w14:textId="77777777" w:rsidR="00D33F3C" w:rsidRDefault="00D33F3C" w:rsidP="00D33F3C"/>
    <w:p w14:paraId="32D63420" w14:textId="625F6C87" w:rsidR="00D33F3C" w:rsidRDefault="002C0A07" w:rsidP="002C0A07">
      <w:r>
        <w:t xml:space="preserve">La tâche est </w:t>
      </w:r>
      <w:r w:rsidR="0008366B">
        <w:t xml:space="preserve">estimée à </w:t>
      </w:r>
      <w:r w:rsidR="00173249">
        <w:t xml:space="preserve">28 jours. Des rendez-vous </w:t>
      </w:r>
      <w:r w:rsidR="00BC41D2">
        <w:t xml:space="preserve">réguliers </w:t>
      </w:r>
      <w:r w:rsidR="00173249">
        <w:t>avec l’encadrant du projet pour convenir de la solution la plus adéquate.</w:t>
      </w:r>
    </w:p>
    <w:p w14:paraId="5E9A6E7D" w14:textId="77777777" w:rsidR="00D33F3C" w:rsidRDefault="00D33F3C" w:rsidP="00D33F3C"/>
    <w:p w14:paraId="285B19EE" w14:textId="4EE201E1" w:rsidR="00D33F3C" w:rsidRDefault="00D33F3C" w:rsidP="00D33F3C">
      <w:pPr>
        <w:pStyle w:val="Titre30"/>
        <w:numPr>
          <w:ilvl w:val="0"/>
          <w:numId w:val="29"/>
        </w:numPr>
      </w:pPr>
      <w:r>
        <w:br w:type="page"/>
      </w:r>
      <w:bookmarkStart w:id="67" w:name="_Toc529262275"/>
      <w:r>
        <w:lastRenderedPageBreak/>
        <w:t xml:space="preserve">Tâche </w:t>
      </w:r>
      <w:r w:rsidR="00180EF5">
        <w:t>« Réalisation de l’application Web »</w:t>
      </w:r>
      <w:bookmarkEnd w:id="67"/>
    </w:p>
    <w:p w14:paraId="49FE8D03" w14:textId="77777777" w:rsidR="00D33F3C" w:rsidRDefault="00D33F3C" w:rsidP="00D33F3C">
      <w:pPr>
        <w:pStyle w:val="Titre4"/>
        <w:ind w:left="1416"/>
      </w:pPr>
      <w:r>
        <w:t>Description de la tâche</w:t>
      </w:r>
    </w:p>
    <w:p w14:paraId="457485DB" w14:textId="77777777" w:rsidR="00D33F3C" w:rsidRDefault="00D33F3C" w:rsidP="00180EF5">
      <w:pPr>
        <w:jc w:val="both"/>
      </w:pPr>
    </w:p>
    <w:p w14:paraId="223FED44" w14:textId="001DB6A4" w:rsidR="00D33F3C" w:rsidRDefault="00180EF5" w:rsidP="00180EF5">
      <w:pPr>
        <w:jc w:val="both"/>
      </w:pPr>
      <w:r>
        <w:t>Cette tâche sera constituée d’une partie prise en main du langage choisi et des solutions sélectionnés au cours de la tâche précédente, si besoin. Le développement de l’application se fera par la suite, ainsi que le traducteur pour faire comprendre les messages, provenant du site Web, aux applications du parc.</w:t>
      </w:r>
    </w:p>
    <w:p w14:paraId="097E00DB" w14:textId="77777777" w:rsidR="00D33F3C" w:rsidRPr="00D33F3C" w:rsidRDefault="00D33F3C" w:rsidP="00D33F3C"/>
    <w:p w14:paraId="41F3790C" w14:textId="77777777" w:rsidR="00D33F3C" w:rsidRDefault="00D33F3C" w:rsidP="00D33F3C">
      <w:pPr>
        <w:pStyle w:val="Titre4"/>
        <w:ind w:left="1416"/>
      </w:pPr>
      <w:r>
        <w:t>Cycle de vie</w:t>
      </w:r>
    </w:p>
    <w:p w14:paraId="347790A2" w14:textId="77777777" w:rsidR="00D33F3C" w:rsidRDefault="00D33F3C" w:rsidP="00D33F3C"/>
    <w:p w14:paraId="69F4776F" w14:textId="7C0CD513" w:rsidR="00D33F3C" w:rsidRDefault="00180EF5" w:rsidP="00180EF5">
      <w:pPr>
        <w:jc w:val="both"/>
      </w:pPr>
      <w:r>
        <w:t>Une première version sera disponible le plus tôt possible puis plusieurs améliorations seront envisageable suite aux retours des utilisateurs et des encadrants.</w:t>
      </w:r>
    </w:p>
    <w:p w14:paraId="6296BC55" w14:textId="77777777" w:rsidR="00D33F3C" w:rsidRPr="00D33F3C" w:rsidRDefault="00D33F3C" w:rsidP="00D33F3C"/>
    <w:p w14:paraId="4BC3EF01" w14:textId="77777777" w:rsidR="00D33F3C" w:rsidRDefault="00D33F3C" w:rsidP="00D33F3C">
      <w:pPr>
        <w:pStyle w:val="Titre4"/>
        <w:ind w:left="1416"/>
      </w:pPr>
      <w:r>
        <w:t>Livrables</w:t>
      </w:r>
    </w:p>
    <w:p w14:paraId="36B4E94F" w14:textId="77777777" w:rsidR="00D33F3C" w:rsidRDefault="00D33F3C" w:rsidP="00D33F3C"/>
    <w:p w14:paraId="55673D69" w14:textId="53E4A91C" w:rsidR="00D33F3C" w:rsidRDefault="00180EF5" w:rsidP="00D33F3C">
      <w:r>
        <w:t>Le site Web et le traducteur devront être fonctionnels.</w:t>
      </w:r>
    </w:p>
    <w:p w14:paraId="74ABCA72" w14:textId="77777777" w:rsidR="00D33F3C" w:rsidRPr="00D33F3C" w:rsidRDefault="00D33F3C" w:rsidP="00D33F3C"/>
    <w:p w14:paraId="7D82676E" w14:textId="77777777" w:rsidR="00D33F3C" w:rsidRDefault="00D33F3C" w:rsidP="00D33F3C">
      <w:pPr>
        <w:pStyle w:val="Titre4"/>
        <w:ind w:left="1416"/>
      </w:pPr>
      <w:r>
        <w:t>Estimation de charge</w:t>
      </w:r>
    </w:p>
    <w:p w14:paraId="0EC6D615" w14:textId="77777777" w:rsidR="00D33F3C" w:rsidRDefault="00D33F3C" w:rsidP="00D33F3C"/>
    <w:p w14:paraId="02958B3C" w14:textId="5CA4B8EA" w:rsidR="00D33F3C" w:rsidRDefault="009126D5" w:rsidP="009126D5">
      <w:r>
        <w:t>La tâche est estimée à 84 jours comprenant la prise en main et le développement.</w:t>
      </w:r>
    </w:p>
    <w:p w14:paraId="3E0B2DCD" w14:textId="77777777" w:rsidR="00D33F3C" w:rsidRDefault="00D33F3C" w:rsidP="00D33F3C"/>
    <w:p w14:paraId="7E4AEF78" w14:textId="3FBC6709" w:rsidR="00D33F3C" w:rsidRPr="004E1656" w:rsidRDefault="00D33F3C" w:rsidP="00712BCD">
      <w:pPr>
        <w:pStyle w:val="Titre30"/>
        <w:rPr>
          <w:color w:val="C77C0E" w:themeColor="accent1" w:themeShade="BF"/>
          <w:sz w:val="26"/>
          <w:szCs w:val="26"/>
        </w:rPr>
      </w:pPr>
      <w:r>
        <w:br w:type="page"/>
      </w:r>
    </w:p>
    <w:p w14:paraId="5D367809" w14:textId="3377E070" w:rsidR="000D1381" w:rsidRDefault="000D1381" w:rsidP="00BC20CA">
      <w:pPr>
        <w:pStyle w:val="Titre20"/>
        <w:numPr>
          <w:ilvl w:val="0"/>
          <w:numId w:val="22"/>
        </w:numPr>
      </w:pPr>
      <w:bookmarkStart w:id="68" w:name="_Toc529262276"/>
      <w:r>
        <w:lastRenderedPageBreak/>
        <w:t>Planning</w:t>
      </w:r>
      <w:bookmarkEnd w:id="64"/>
      <w:bookmarkEnd w:id="68"/>
    </w:p>
    <w:p w14:paraId="6802F8CF" w14:textId="08CDC5EA" w:rsidR="0058332A" w:rsidRDefault="004318AA" w:rsidP="00EA479D">
      <w:r w:rsidRPr="00180EF5">
        <w:rPr>
          <w:noProof/>
        </w:rPr>
        <w:drawing>
          <wp:anchor distT="0" distB="0" distL="114300" distR="114300" simplePos="0" relativeHeight="251664384" behindDoc="0" locked="0" layoutInCell="1" allowOverlap="1" wp14:anchorId="6BD64351" wp14:editId="58EB11E3">
            <wp:simplePos x="0" y="0"/>
            <wp:positionH relativeFrom="margin">
              <wp:align>center</wp:align>
            </wp:positionH>
            <wp:positionV relativeFrom="margin">
              <wp:posOffset>2849245</wp:posOffset>
            </wp:positionV>
            <wp:extent cx="9512935" cy="458533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512935" cy="458533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58332A" w:rsidSect="009B1E60">
      <w:headerReference w:type="default" r:id="rId20"/>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3A0EF" w14:textId="77777777" w:rsidR="00371139" w:rsidRDefault="00371139" w:rsidP="006651C9">
      <w:r>
        <w:separator/>
      </w:r>
    </w:p>
  </w:endnote>
  <w:endnote w:type="continuationSeparator" w:id="0">
    <w:p w14:paraId="39AF3A6B" w14:textId="77777777" w:rsidR="00371139" w:rsidRDefault="0037113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5EF32" w14:textId="77777777" w:rsidR="00371139" w:rsidRDefault="00371139" w:rsidP="006651C9">
      <w:r>
        <w:separator/>
      </w:r>
    </w:p>
  </w:footnote>
  <w:footnote w:type="continuationSeparator" w:id="0">
    <w:p w14:paraId="51B53092" w14:textId="77777777" w:rsidR="00371139" w:rsidRDefault="00371139"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Content>
      <w:p w14:paraId="0FDDFD00" w14:textId="77777777" w:rsidR="0090347F" w:rsidRDefault="0090347F">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90347F" w:rsidRDefault="0090347F">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90347F" w:rsidRDefault="0090347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0"/>
  </w:num>
  <w:num w:numId="2">
    <w:abstractNumId w:val="22"/>
  </w:num>
  <w:num w:numId="3">
    <w:abstractNumId w:val="0"/>
  </w:num>
  <w:num w:numId="4">
    <w:abstractNumId w:val="10"/>
  </w:num>
  <w:num w:numId="5">
    <w:abstractNumId w:val="24"/>
  </w:num>
  <w:num w:numId="6">
    <w:abstractNumId w:val="29"/>
  </w:num>
  <w:num w:numId="7">
    <w:abstractNumId w:val="7"/>
  </w:num>
  <w:num w:numId="8">
    <w:abstractNumId w:val="1"/>
  </w:num>
  <w:num w:numId="9">
    <w:abstractNumId w:val="13"/>
  </w:num>
  <w:num w:numId="10">
    <w:abstractNumId w:val="21"/>
  </w:num>
  <w:num w:numId="11">
    <w:abstractNumId w:val="8"/>
  </w:num>
  <w:num w:numId="12">
    <w:abstractNumId w:val="12"/>
  </w:num>
  <w:num w:numId="13">
    <w:abstractNumId w:val="25"/>
  </w:num>
  <w:num w:numId="14">
    <w:abstractNumId w:val="2"/>
  </w:num>
  <w:num w:numId="15">
    <w:abstractNumId w:val="5"/>
  </w:num>
  <w:num w:numId="16">
    <w:abstractNumId w:val="26"/>
  </w:num>
  <w:num w:numId="17">
    <w:abstractNumId w:val="14"/>
  </w:num>
  <w:num w:numId="18">
    <w:abstractNumId w:val="27"/>
  </w:num>
  <w:num w:numId="19">
    <w:abstractNumId w:val="19"/>
  </w:num>
  <w:num w:numId="20">
    <w:abstractNumId w:val="4"/>
  </w:num>
  <w:num w:numId="21">
    <w:abstractNumId w:val="11"/>
  </w:num>
  <w:num w:numId="22">
    <w:abstractNumId w:val="31"/>
  </w:num>
  <w:num w:numId="23">
    <w:abstractNumId w:val="23"/>
  </w:num>
  <w:num w:numId="24">
    <w:abstractNumId w:val="16"/>
  </w:num>
  <w:num w:numId="25">
    <w:abstractNumId w:val="3"/>
  </w:num>
  <w:num w:numId="26">
    <w:abstractNumId w:val="28"/>
  </w:num>
  <w:num w:numId="27">
    <w:abstractNumId w:val="18"/>
  </w:num>
  <w:num w:numId="28">
    <w:abstractNumId w:val="17"/>
  </w:num>
  <w:num w:numId="29">
    <w:abstractNumId w:val="9"/>
  </w:num>
  <w:num w:numId="30">
    <w:abstractNumId w:val="20"/>
  </w:num>
  <w:num w:numId="31">
    <w:abstractNumId w:val="6"/>
  </w:num>
  <w:num w:numId="32">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326C5"/>
    <w:rsid w:val="000454E5"/>
    <w:rsid w:val="0008366B"/>
    <w:rsid w:val="000861DC"/>
    <w:rsid w:val="0009546D"/>
    <w:rsid w:val="000A1D6D"/>
    <w:rsid w:val="000B3710"/>
    <w:rsid w:val="000D1381"/>
    <w:rsid w:val="000F69F3"/>
    <w:rsid w:val="00112387"/>
    <w:rsid w:val="00130B59"/>
    <w:rsid w:val="001469A4"/>
    <w:rsid w:val="001521A0"/>
    <w:rsid w:val="00154F18"/>
    <w:rsid w:val="001570B3"/>
    <w:rsid w:val="001730CA"/>
    <w:rsid w:val="00173249"/>
    <w:rsid w:val="00180336"/>
    <w:rsid w:val="00180EF5"/>
    <w:rsid w:val="00184BB8"/>
    <w:rsid w:val="00190904"/>
    <w:rsid w:val="001A02BE"/>
    <w:rsid w:val="001A13AD"/>
    <w:rsid w:val="001A45EF"/>
    <w:rsid w:val="001B1418"/>
    <w:rsid w:val="00202362"/>
    <w:rsid w:val="002174B3"/>
    <w:rsid w:val="00223C88"/>
    <w:rsid w:val="0023073D"/>
    <w:rsid w:val="00240F04"/>
    <w:rsid w:val="00241DC9"/>
    <w:rsid w:val="002534DD"/>
    <w:rsid w:val="00255463"/>
    <w:rsid w:val="0029285D"/>
    <w:rsid w:val="002962FD"/>
    <w:rsid w:val="002A724D"/>
    <w:rsid w:val="002B5D4A"/>
    <w:rsid w:val="002C0A07"/>
    <w:rsid w:val="002C6941"/>
    <w:rsid w:val="002C7CE4"/>
    <w:rsid w:val="002F4FD5"/>
    <w:rsid w:val="00310323"/>
    <w:rsid w:val="00312576"/>
    <w:rsid w:val="00333219"/>
    <w:rsid w:val="00333487"/>
    <w:rsid w:val="00346756"/>
    <w:rsid w:val="00357566"/>
    <w:rsid w:val="00364ADF"/>
    <w:rsid w:val="00371139"/>
    <w:rsid w:val="003874D9"/>
    <w:rsid w:val="00387D42"/>
    <w:rsid w:val="003901E4"/>
    <w:rsid w:val="003909E2"/>
    <w:rsid w:val="0039247E"/>
    <w:rsid w:val="003A1CE7"/>
    <w:rsid w:val="003B37FE"/>
    <w:rsid w:val="003B5121"/>
    <w:rsid w:val="00407D01"/>
    <w:rsid w:val="00427BA1"/>
    <w:rsid w:val="004318AA"/>
    <w:rsid w:val="0043691E"/>
    <w:rsid w:val="00440127"/>
    <w:rsid w:val="0044445F"/>
    <w:rsid w:val="00463284"/>
    <w:rsid w:val="00472FC1"/>
    <w:rsid w:val="0047563E"/>
    <w:rsid w:val="00482FFB"/>
    <w:rsid w:val="00493894"/>
    <w:rsid w:val="004A1F4F"/>
    <w:rsid w:val="004A4BE4"/>
    <w:rsid w:val="004A6277"/>
    <w:rsid w:val="004D4D33"/>
    <w:rsid w:val="004E1656"/>
    <w:rsid w:val="00515EF9"/>
    <w:rsid w:val="005226D1"/>
    <w:rsid w:val="00526DD1"/>
    <w:rsid w:val="00535D60"/>
    <w:rsid w:val="00552A23"/>
    <w:rsid w:val="00555B71"/>
    <w:rsid w:val="0058332A"/>
    <w:rsid w:val="005946BC"/>
    <w:rsid w:val="005A2477"/>
    <w:rsid w:val="005D32AB"/>
    <w:rsid w:val="005E59BA"/>
    <w:rsid w:val="00625B53"/>
    <w:rsid w:val="00633FD7"/>
    <w:rsid w:val="00644854"/>
    <w:rsid w:val="00645C77"/>
    <w:rsid w:val="006651C9"/>
    <w:rsid w:val="006729E8"/>
    <w:rsid w:val="00683C73"/>
    <w:rsid w:val="0069246F"/>
    <w:rsid w:val="006A111C"/>
    <w:rsid w:val="006B445E"/>
    <w:rsid w:val="006C3FD5"/>
    <w:rsid w:val="006C42D6"/>
    <w:rsid w:val="006C562C"/>
    <w:rsid w:val="006D6EFB"/>
    <w:rsid w:val="006D729C"/>
    <w:rsid w:val="006E2B60"/>
    <w:rsid w:val="00703CB9"/>
    <w:rsid w:val="00704DD1"/>
    <w:rsid w:val="0070574E"/>
    <w:rsid w:val="00706051"/>
    <w:rsid w:val="007113F3"/>
    <w:rsid w:val="00712BCD"/>
    <w:rsid w:val="0071524A"/>
    <w:rsid w:val="00726528"/>
    <w:rsid w:val="007265DC"/>
    <w:rsid w:val="0073600F"/>
    <w:rsid w:val="00762F35"/>
    <w:rsid w:val="00775D26"/>
    <w:rsid w:val="007975A2"/>
    <w:rsid w:val="007B4887"/>
    <w:rsid w:val="007D5B36"/>
    <w:rsid w:val="007E6E20"/>
    <w:rsid w:val="007F137A"/>
    <w:rsid w:val="00801B71"/>
    <w:rsid w:val="00807216"/>
    <w:rsid w:val="008111D2"/>
    <w:rsid w:val="00855DB7"/>
    <w:rsid w:val="0087101A"/>
    <w:rsid w:val="00875CE5"/>
    <w:rsid w:val="008915FD"/>
    <w:rsid w:val="00897650"/>
    <w:rsid w:val="008D4B6B"/>
    <w:rsid w:val="008F54AE"/>
    <w:rsid w:val="00901EB1"/>
    <w:rsid w:val="0090347F"/>
    <w:rsid w:val="00907377"/>
    <w:rsid w:val="009126D5"/>
    <w:rsid w:val="009128A3"/>
    <w:rsid w:val="009146DB"/>
    <w:rsid w:val="00920C04"/>
    <w:rsid w:val="00930EE8"/>
    <w:rsid w:val="009320A4"/>
    <w:rsid w:val="009549D9"/>
    <w:rsid w:val="009A6D3D"/>
    <w:rsid w:val="009B1E60"/>
    <w:rsid w:val="009C135A"/>
    <w:rsid w:val="009D0410"/>
    <w:rsid w:val="009D583A"/>
    <w:rsid w:val="009F0ECB"/>
    <w:rsid w:val="00A13263"/>
    <w:rsid w:val="00A57B23"/>
    <w:rsid w:val="00A8644E"/>
    <w:rsid w:val="00AA04D5"/>
    <w:rsid w:val="00AA246D"/>
    <w:rsid w:val="00AC0341"/>
    <w:rsid w:val="00AC7243"/>
    <w:rsid w:val="00AD41B2"/>
    <w:rsid w:val="00AE5B84"/>
    <w:rsid w:val="00AF7742"/>
    <w:rsid w:val="00B217CF"/>
    <w:rsid w:val="00B3766B"/>
    <w:rsid w:val="00B46F80"/>
    <w:rsid w:val="00B55E9D"/>
    <w:rsid w:val="00B859F6"/>
    <w:rsid w:val="00B87D29"/>
    <w:rsid w:val="00B95AB7"/>
    <w:rsid w:val="00B95C66"/>
    <w:rsid w:val="00BA2138"/>
    <w:rsid w:val="00BB3AE8"/>
    <w:rsid w:val="00BC20CA"/>
    <w:rsid w:val="00BC41D2"/>
    <w:rsid w:val="00BD124C"/>
    <w:rsid w:val="00BD206A"/>
    <w:rsid w:val="00BD4370"/>
    <w:rsid w:val="00BD6711"/>
    <w:rsid w:val="00BE02B0"/>
    <w:rsid w:val="00BE2644"/>
    <w:rsid w:val="00BF0E26"/>
    <w:rsid w:val="00BF27A7"/>
    <w:rsid w:val="00C205EA"/>
    <w:rsid w:val="00C22F1C"/>
    <w:rsid w:val="00C24C9A"/>
    <w:rsid w:val="00C36FF1"/>
    <w:rsid w:val="00C46133"/>
    <w:rsid w:val="00C57FC3"/>
    <w:rsid w:val="00C632AD"/>
    <w:rsid w:val="00C67195"/>
    <w:rsid w:val="00C747AF"/>
    <w:rsid w:val="00C94FFC"/>
    <w:rsid w:val="00C96683"/>
    <w:rsid w:val="00CA0D8E"/>
    <w:rsid w:val="00CA531C"/>
    <w:rsid w:val="00CB3476"/>
    <w:rsid w:val="00CF44D2"/>
    <w:rsid w:val="00D120AA"/>
    <w:rsid w:val="00D20405"/>
    <w:rsid w:val="00D33D2A"/>
    <w:rsid w:val="00D33F3C"/>
    <w:rsid w:val="00D512A9"/>
    <w:rsid w:val="00D60D47"/>
    <w:rsid w:val="00D86F3D"/>
    <w:rsid w:val="00D90008"/>
    <w:rsid w:val="00D97D16"/>
    <w:rsid w:val="00DB4BB8"/>
    <w:rsid w:val="00DC192F"/>
    <w:rsid w:val="00DE4713"/>
    <w:rsid w:val="00DF61FE"/>
    <w:rsid w:val="00E039F2"/>
    <w:rsid w:val="00E129ED"/>
    <w:rsid w:val="00E136A8"/>
    <w:rsid w:val="00E50C5B"/>
    <w:rsid w:val="00E5405E"/>
    <w:rsid w:val="00E557C3"/>
    <w:rsid w:val="00E579D9"/>
    <w:rsid w:val="00E96387"/>
    <w:rsid w:val="00EA479D"/>
    <w:rsid w:val="00ED4355"/>
    <w:rsid w:val="00F40A20"/>
    <w:rsid w:val="00F53135"/>
    <w:rsid w:val="00F8101C"/>
    <w:rsid w:val="00FA4A96"/>
    <w:rsid w:val="00FB3C76"/>
    <w:rsid w:val="00FC330A"/>
    <w:rsid w:val="00FE6CC9"/>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57AD9427-698A-455D-9293-8BB7BE751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3376</Words>
  <Characters>18569</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2018-11-06T09:48:00Z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