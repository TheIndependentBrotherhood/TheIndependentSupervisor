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61ACA7F4" w14:textId="36AB298B" w:rsidR="00E85949"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0987524" w:history="1">
            <w:r w:rsidR="00E85949" w:rsidRPr="00FE59AE">
              <w:rPr>
                <w:rStyle w:val="Lienhypertexte"/>
                <w:noProof/>
              </w:rPr>
              <w:t>I.</w:t>
            </w:r>
            <w:r w:rsidR="00E85949">
              <w:rPr>
                <w:noProof/>
                <w:sz w:val="22"/>
                <w:szCs w:val="22"/>
              </w:rPr>
              <w:tab/>
            </w:r>
            <w:r w:rsidR="00E85949" w:rsidRPr="00FE59AE">
              <w:rPr>
                <w:rStyle w:val="Lienhypertexte"/>
                <w:noProof/>
              </w:rPr>
              <w:t>Introduction</w:t>
            </w:r>
            <w:r w:rsidR="00E85949">
              <w:rPr>
                <w:noProof/>
                <w:webHidden/>
              </w:rPr>
              <w:tab/>
            </w:r>
            <w:r w:rsidR="00E85949">
              <w:rPr>
                <w:noProof/>
                <w:webHidden/>
              </w:rPr>
              <w:fldChar w:fldCharType="begin"/>
            </w:r>
            <w:r w:rsidR="00E85949">
              <w:rPr>
                <w:noProof/>
                <w:webHidden/>
              </w:rPr>
              <w:instrText xml:space="preserve"> PAGEREF _Toc530987524 \h </w:instrText>
            </w:r>
            <w:r w:rsidR="00E85949">
              <w:rPr>
                <w:noProof/>
                <w:webHidden/>
              </w:rPr>
            </w:r>
            <w:r w:rsidR="00E85949">
              <w:rPr>
                <w:noProof/>
                <w:webHidden/>
              </w:rPr>
              <w:fldChar w:fldCharType="separate"/>
            </w:r>
            <w:r w:rsidR="00767FAC">
              <w:rPr>
                <w:noProof/>
                <w:webHidden/>
              </w:rPr>
              <w:t>4</w:t>
            </w:r>
            <w:r w:rsidR="00E85949">
              <w:rPr>
                <w:noProof/>
                <w:webHidden/>
              </w:rPr>
              <w:fldChar w:fldCharType="end"/>
            </w:r>
          </w:hyperlink>
        </w:p>
        <w:p w14:paraId="37B43314" w14:textId="55956FEB" w:rsidR="00E85949" w:rsidRDefault="008C4700">
          <w:pPr>
            <w:pStyle w:val="TM2"/>
            <w:tabs>
              <w:tab w:val="left" w:pos="720"/>
              <w:tab w:val="right" w:leader="dot" w:pos="9062"/>
            </w:tabs>
            <w:rPr>
              <w:noProof/>
              <w:sz w:val="22"/>
              <w:szCs w:val="22"/>
            </w:rPr>
          </w:pPr>
          <w:hyperlink w:anchor="_Toc530987525" w:history="1">
            <w:r w:rsidR="00E85949" w:rsidRPr="00FE59AE">
              <w:rPr>
                <w:rStyle w:val="Lienhypertexte"/>
                <w:noProof/>
              </w:rPr>
              <w:t>1.</w:t>
            </w:r>
            <w:r w:rsidR="00E85949">
              <w:rPr>
                <w:noProof/>
                <w:sz w:val="22"/>
                <w:szCs w:val="22"/>
              </w:rPr>
              <w:tab/>
            </w:r>
            <w:r w:rsidR="00E85949" w:rsidRPr="00FE59AE">
              <w:rPr>
                <w:rStyle w:val="Lienhypertexte"/>
                <w:noProof/>
              </w:rPr>
              <w:t>Rappel sur le projet</w:t>
            </w:r>
            <w:r w:rsidR="00E85949">
              <w:rPr>
                <w:noProof/>
                <w:webHidden/>
              </w:rPr>
              <w:tab/>
            </w:r>
            <w:r w:rsidR="00E85949">
              <w:rPr>
                <w:noProof/>
                <w:webHidden/>
              </w:rPr>
              <w:fldChar w:fldCharType="begin"/>
            </w:r>
            <w:r w:rsidR="00E85949">
              <w:rPr>
                <w:noProof/>
                <w:webHidden/>
              </w:rPr>
              <w:instrText xml:space="preserve"> PAGEREF _Toc530987525 \h </w:instrText>
            </w:r>
            <w:r w:rsidR="00E85949">
              <w:rPr>
                <w:noProof/>
                <w:webHidden/>
              </w:rPr>
            </w:r>
            <w:r w:rsidR="00E85949">
              <w:rPr>
                <w:noProof/>
                <w:webHidden/>
              </w:rPr>
              <w:fldChar w:fldCharType="separate"/>
            </w:r>
            <w:r w:rsidR="00767FAC">
              <w:rPr>
                <w:noProof/>
                <w:webHidden/>
              </w:rPr>
              <w:t>4</w:t>
            </w:r>
            <w:r w:rsidR="00E85949">
              <w:rPr>
                <w:noProof/>
                <w:webHidden/>
              </w:rPr>
              <w:fldChar w:fldCharType="end"/>
            </w:r>
          </w:hyperlink>
        </w:p>
        <w:p w14:paraId="17184E46" w14:textId="747D9B9B" w:rsidR="00E85949" w:rsidRDefault="008C4700">
          <w:pPr>
            <w:pStyle w:val="TM3"/>
            <w:tabs>
              <w:tab w:val="left" w:pos="1100"/>
              <w:tab w:val="right" w:leader="dot" w:pos="9062"/>
            </w:tabs>
            <w:rPr>
              <w:noProof/>
              <w:sz w:val="22"/>
              <w:szCs w:val="22"/>
            </w:rPr>
          </w:pPr>
          <w:hyperlink w:anchor="_Toc530987526" w:history="1">
            <w:r w:rsidR="00E85949" w:rsidRPr="00FE59AE">
              <w:rPr>
                <w:rStyle w:val="Lienhypertexte"/>
                <w:noProof/>
              </w:rPr>
              <w:t>a)</w:t>
            </w:r>
            <w:r w:rsidR="00E85949">
              <w:rPr>
                <w:noProof/>
                <w:sz w:val="22"/>
                <w:szCs w:val="22"/>
              </w:rPr>
              <w:tab/>
            </w:r>
            <w:r w:rsidR="00E85949" w:rsidRPr="00FE59AE">
              <w:rPr>
                <w:rStyle w:val="Lienhypertexte"/>
                <w:noProof/>
              </w:rPr>
              <w:t>Contexte du projet</w:t>
            </w:r>
            <w:r w:rsidR="00E85949">
              <w:rPr>
                <w:noProof/>
                <w:webHidden/>
              </w:rPr>
              <w:tab/>
            </w:r>
            <w:r w:rsidR="00E85949">
              <w:rPr>
                <w:noProof/>
                <w:webHidden/>
              </w:rPr>
              <w:fldChar w:fldCharType="begin"/>
            </w:r>
            <w:r w:rsidR="00E85949">
              <w:rPr>
                <w:noProof/>
                <w:webHidden/>
              </w:rPr>
              <w:instrText xml:space="preserve"> PAGEREF _Toc530987526 \h </w:instrText>
            </w:r>
            <w:r w:rsidR="00E85949">
              <w:rPr>
                <w:noProof/>
                <w:webHidden/>
              </w:rPr>
            </w:r>
            <w:r w:rsidR="00E85949">
              <w:rPr>
                <w:noProof/>
                <w:webHidden/>
              </w:rPr>
              <w:fldChar w:fldCharType="separate"/>
            </w:r>
            <w:r w:rsidR="00767FAC">
              <w:rPr>
                <w:noProof/>
                <w:webHidden/>
              </w:rPr>
              <w:t>4</w:t>
            </w:r>
            <w:r w:rsidR="00E85949">
              <w:rPr>
                <w:noProof/>
                <w:webHidden/>
              </w:rPr>
              <w:fldChar w:fldCharType="end"/>
            </w:r>
          </w:hyperlink>
        </w:p>
        <w:p w14:paraId="1A7F9C43" w14:textId="2C9A7371" w:rsidR="00E85949" w:rsidRDefault="008C4700">
          <w:pPr>
            <w:pStyle w:val="TM3"/>
            <w:tabs>
              <w:tab w:val="left" w:pos="1100"/>
              <w:tab w:val="right" w:leader="dot" w:pos="9062"/>
            </w:tabs>
            <w:rPr>
              <w:noProof/>
              <w:sz w:val="22"/>
              <w:szCs w:val="22"/>
            </w:rPr>
          </w:pPr>
          <w:hyperlink w:anchor="_Toc530987527" w:history="1">
            <w:r w:rsidR="00E85949" w:rsidRPr="00FE59AE">
              <w:rPr>
                <w:rStyle w:val="Lienhypertexte"/>
                <w:noProof/>
              </w:rPr>
              <w:t>b)</w:t>
            </w:r>
            <w:r w:rsidR="00E85949">
              <w:rPr>
                <w:noProof/>
                <w:sz w:val="22"/>
                <w:szCs w:val="22"/>
              </w:rPr>
              <w:tab/>
            </w:r>
            <w:r w:rsidR="00E85949" w:rsidRPr="00FE59AE">
              <w:rPr>
                <w:rStyle w:val="Lienhypertexte"/>
                <w:noProof/>
              </w:rPr>
              <w:t>Objectif général du projet</w:t>
            </w:r>
            <w:r w:rsidR="00E85949">
              <w:rPr>
                <w:noProof/>
                <w:webHidden/>
              </w:rPr>
              <w:tab/>
            </w:r>
            <w:r w:rsidR="00E85949">
              <w:rPr>
                <w:noProof/>
                <w:webHidden/>
              </w:rPr>
              <w:fldChar w:fldCharType="begin"/>
            </w:r>
            <w:r w:rsidR="00E85949">
              <w:rPr>
                <w:noProof/>
                <w:webHidden/>
              </w:rPr>
              <w:instrText xml:space="preserve"> PAGEREF _Toc530987527 \h </w:instrText>
            </w:r>
            <w:r w:rsidR="00E85949">
              <w:rPr>
                <w:noProof/>
                <w:webHidden/>
              </w:rPr>
            </w:r>
            <w:r w:rsidR="00E85949">
              <w:rPr>
                <w:noProof/>
                <w:webHidden/>
              </w:rPr>
              <w:fldChar w:fldCharType="separate"/>
            </w:r>
            <w:r w:rsidR="00767FAC">
              <w:rPr>
                <w:noProof/>
                <w:webHidden/>
              </w:rPr>
              <w:t>4</w:t>
            </w:r>
            <w:r w:rsidR="00E85949">
              <w:rPr>
                <w:noProof/>
                <w:webHidden/>
              </w:rPr>
              <w:fldChar w:fldCharType="end"/>
            </w:r>
          </w:hyperlink>
        </w:p>
        <w:p w14:paraId="2C9A7F19" w14:textId="38B99C90" w:rsidR="00E85949" w:rsidRDefault="008C4700">
          <w:pPr>
            <w:pStyle w:val="TM2"/>
            <w:tabs>
              <w:tab w:val="left" w:pos="720"/>
              <w:tab w:val="right" w:leader="dot" w:pos="9062"/>
            </w:tabs>
            <w:rPr>
              <w:noProof/>
              <w:sz w:val="22"/>
              <w:szCs w:val="22"/>
            </w:rPr>
          </w:pPr>
          <w:hyperlink w:anchor="_Toc530987528" w:history="1">
            <w:r w:rsidR="00E85949" w:rsidRPr="00FE59AE">
              <w:rPr>
                <w:rStyle w:val="Lienhypertexte"/>
                <w:noProof/>
              </w:rPr>
              <w:t>2.</w:t>
            </w:r>
            <w:r w:rsidR="00E85949">
              <w:rPr>
                <w:noProof/>
                <w:sz w:val="22"/>
                <w:szCs w:val="22"/>
              </w:rPr>
              <w:tab/>
            </w:r>
            <w:r w:rsidR="00E85949" w:rsidRPr="00FE59AE">
              <w:rPr>
                <w:rStyle w:val="Lienhypertexte"/>
                <w:noProof/>
              </w:rPr>
              <w:t>Rappel sur l’architecture</w:t>
            </w:r>
            <w:r w:rsidR="00E85949">
              <w:rPr>
                <w:noProof/>
                <w:webHidden/>
              </w:rPr>
              <w:tab/>
            </w:r>
            <w:r w:rsidR="00E85949">
              <w:rPr>
                <w:noProof/>
                <w:webHidden/>
              </w:rPr>
              <w:fldChar w:fldCharType="begin"/>
            </w:r>
            <w:r w:rsidR="00E85949">
              <w:rPr>
                <w:noProof/>
                <w:webHidden/>
              </w:rPr>
              <w:instrText xml:space="preserve"> PAGEREF _Toc530987528 \h </w:instrText>
            </w:r>
            <w:r w:rsidR="00E85949">
              <w:rPr>
                <w:noProof/>
                <w:webHidden/>
              </w:rPr>
            </w:r>
            <w:r w:rsidR="00E85949">
              <w:rPr>
                <w:noProof/>
                <w:webHidden/>
              </w:rPr>
              <w:fldChar w:fldCharType="separate"/>
            </w:r>
            <w:r w:rsidR="00767FAC">
              <w:rPr>
                <w:noProof/>
                <w:webHidden/>
              </w:rPr>
              <w:t>5</w:t>
            </w:r>
            <w:r w:rsidR="00E85949">
              <w:rPr>
                <w:noProof/>
                <w:webHidden/>
              </w:rPr>
              <w:fldChar w:fldCharType="end"/>
            </w:r>
          </w:hyperlink>
        </w:p>
        <w:p w14:paraId="3E0AA3DF" w14:textId="07E18694" w:rsidR="00E85949" w:rsidRDefault="008C4700">
          <w:pPr>
            <w:pStyle w:val="TM3"/>
            <w:tabs>
              <w:tab w:val="left" w:pos="1100"/>
              <w:tab w:val="right" w:leader="dot" w:pos="9062"/>
            </w:tabs>
            <w:rPr>
              <w:noProof/>
              <w:sz w:val="22"/>
              <w:szCs w:val="22"/>
            </w:rPr>
          </w:pPr>
          <w:hyperlink w:anchor="_Toc530987529" w:history="1">
            <w:r w:rsidR="00E85949" w:rsidRPr="00FE59AE">
              <w:rPr>
                <w:rStyle w:val="Lienhypertexte"/>
                <w:noProof/>
              </w:rPr>
              <w:t>a)</w:t>
            </w:r>
            <w:r w:rsidR="00E85949">
              <w:rPr>
                <w:noProof/>
                <w:sz w:val="22"/>
                <w:szCs w:val="22"/>
              </w:rPr>
              <w:tab/>
            </w:r>
            <w:r w:rsidR="00E85949" w:rsidRPr="00FE59AE">
              <w:rPr>
                <w:rStyle w:val="Lienhypertexte"/>
                <w:noProof/>
              </w:rPr>
              <w:t>Existant</w:t>
            </w:r>
            <w:r w:rsidR="00E85949">
              <w:rPr>
                <w:noProof/>
                <w:webHidden/>
              </w:rPr>
              <w:tab/>
            </w:r>
            <w:r w:rsidR="00E85949">
              <w:rPr>
                <w:noProof/>
                <w:webHidden/>
              </w:rPr>
              <w:fldChar w:fldCharType="begin"/>
            </w:r>
            <w:r w:rsidR="00E85949">
              <w:rPr>
                <w:noProof/>
                <w:webHidden/>
              </w:rPr>
              <w:instrText xml:space="preserve"> PAGEREF _Toc530987529 \h </w:instrText>
            </w:r>
            <w:r w:rsidR="00E85949">
              <w:rPr>
                <w:noProof/>
                <w:webHidden/>
              </w:rPr>
            </w:r>
            <w:r w:rsidR="00E85949">
              <w:rPr>
                <w:noProof/>
                <w:webHidden/>
              </w:rPr>
              <w:fldChar w:fldCharType="separate"/>
            </w:r>
            <w:r w:rsidR="00767FAC">
              <w:rPr>
                <w:noProof/>
                <w:webHidden/>
              </w:rPr>
              <w:t>5</w:t>
            </w:r>
            <w:r w:rsidR="00E85949">
              <w:rPr>
                <w:noProof/>
                <w:webHidden/>
              </w:rPr>
              <w:fldChar w:fldCharType="end"/>
            </w:r>
          </w:hyperlink>
        </w:p>
        <w:p w14:paraId="393D67EC" w14:textId="4D9B3588" w:rsidR="00E85949" w:rsidRDefault="008C4700">
          <w:pPr>
            <w:pStyle w:val="TM3"/>
            <w:tabs>
              <w:tab w:val="left" w:pos="1100"/>
              <w:tab w:val="right" w:leader="dot" w:pos="9062"/>
            </w:tabs>
            <w:rPr>
              <w:noProof/>
              <w:sz w:val="22"/>
              <w:szCs w:val="22"/>
            </w:rPr>
          </w:pPr>
          <w:hyperlink w:anchor="_Toc530987530" w:history="1">
            <w:r w:rsidR="00E85949" w:rsidRPr="00FE59AE">
              <w:rPr>
                <w:rStyle w:val="Lienhypertexte"/>
                <w:noProof/>
              </w:rPr>
              <w:t>b)</w:t>
            </w:r>
            <w:r w:rsidR="00E85949">
              <w:rPr>
                <w:noProof/>
                <w:sz w:val="22"/>
                <w:szCs w:val="22"/>
              </w:rPr>
              <w:tab/>
            </w:r>
            <w:r w:rsidR="00E85949" w:rsidRPr="00FE59AE">
              <w:rPr>
                <w:rStyle w:val="Lienhypertexte"/>
                <w:noProof/>
              </w:rPr>
              <w:t>Objectif</w:t>
            </w:r>
            <w:r w:rsidR="00E85949">
              <w:rPr>
                <w:noProof/>
                <w:webHidden/>
              </w:rPr>
              <w:tab/>
            </w:r>
            <w:r w:rsidR="00E85949">
              <w:rPr>
                <w:noProof/>
                <w:webHidden/>
              </w:rPr>
              <w:fldChar w:fldCharType="begin"/>
            </w:r>
            <w:r w:rsidR="00E85949">
              <w:rPr>
                <w:noProof/>
                <w:webHidden/>
              </w:rPr>
              <w:instrText xml:space="preserve"> PAGEREF _Toc530987530 \h </w:instrText>
            </w:r>
            <w:r w:rsidR="00E85949">
              <w:rPr>
                <w:noProof/>
                <w:webHidden/>
              </w:rPr>
            </w:r>
            <w:r w:rsidR="00E85949">
              <w:rPr>
                <w:noProof/>
                <w:webHidden/>
              </w:rPr>
              <w:fldChar w:fldCharType="separate"/>
            </w:r>
            <w:r w:rsidR="00767FAC">
              <w:rPr>
                <w:noProof/>
                <w:webHidden/>
              </w:rPr>
              <w:t>6</w:t>
            </w:r>
            <w:r w:rsidR="00E85949">
              <w:rPr>
                <w:noProof/>
                <w:webHidden/>
              </w:rPr>
              <w:fldChar w:fldCharType="end"/>
            </w:r>
          </w:hyperlink>
        </w:p>
        <w:p w14:paraId="03C88E46" w14:textId="765DFDBE" w:rsidR="00E85949" w:rsidRDefault="008C4700">
          <w:pPr>
            <w:pStyle w:val="TM1"/>
            <w:tabs>
              <w:tab w:val="left" w:pos="480"/>
              <w:tab w:val="right" w:leader="dot" w:pos="9062"/>
            </w:tabs>
            <w:rPr>
              <w:noProof/>
              <w:sz w:val="22"/>
              <w:szCs w:val="22"/>
            </w:rPr>
          </w:pPr>
          <w:hyperlink w:anchor="_Toc530987531" w:history="1">
            <w:r w:rsidR="00E85949" w:rsidRPr="00FE59AE">
              <w:rPr>
                <w:rStyle w:val="Lienhypertexte"/>
                <w:noProof/>
              </w:rPr>
              <w:t>II.</w:t>
            </w:r>
            <w:r w:rsidR="00E85949">
              <w:rPr>
                <w:noProof/>
                <w:sz w:val="22"/>
                <w:szCs w:val="22"/>
              </w:rPr>
              <w:tab/>
            </w:r>
            <w:r w:rsidR="00E85949" w:rsidRPr="00FE59AE">
              <w:rPr>
                <w:rStyle w:val="Lienhypertexte"/>
                <w:noProof/>
              </w:rPr>
              <w:t>Analyse et Modélisation</w:t>
            </w:r>
            <w:r w:rsidR="00E85949">
              <w:rPr>
                <w:noProof/>
                <w:webHidden/>
              </w:rPr>
              <w:tab/>
            </w:r>
            <w:r w:rsidR="00E85949">
              <w:rPr>
                <w:noProof/>
                <w:webHidden/>
              </w:rPr>
              <w:fldChar w:fldCharType="begin"/>
            </w:r>
            <w:r w:rsidR="00E85949">
              <w:rPr>
                <w:noProof/>
                <w:webHidden/>
              </w:rPr>
              <w:instrText xml:space="preserve"> PAGEREF _Toc530987531 \h </w:instrText>
            </w:r>
            <w:r w:rsidR="00E85949">
              <w:rPr>
                <w:noProof/>
                <w:webHidden/>
              </w:rPr>
            </w:r>
            <w:r w:rsidR="00E85949">
              <w:rPr>
                <w:noProof/>
                <w:webHidden/>
              </w:rPr>
              <w:fldChar w:fldCharType="separate"/>
            </w:r>
            <w:r w:rsidR="00767FAC">
              <w:rPr>
                <w:noProof/>
                <w:webHidden/>
              </w:rPr>
              <w:t>7</w:t>
            </w:r>
            <w:r w:rsidR="00E85949">
              <w:rPr>
                <w:noProof/>
                <w:webHidden/>
              </w:rPr>
              <w:fldChar w:fldCharType="end"/>
            </w:r>
          </w:hyperlink>
        </w:p>
        <w:p w14:paraId="4006B61F" w14:textId="37D39B44" w:rsidR="00E85949" w:rsidRDefault="008C4700">
          <w:pPr>
            <w:pStyle w:val="TM2"/>
            <w:tabs>
              <w:tab w:val="left" w:pos="720"/>
              <w:tab w:val="right" w:leader="dot" w:pos="9062"/>
            </w:tabs>
            <w:rPr>
              <w:noProof/>
              <w:sz w:val="22"/>
              <w:szCs w:val="22"/>
            </w:rPr>
          </w:pPr>
          <w:hyperlink w:anchor="_Toc530987532" w:history="1">
            <w:r w:rsidR="00E85949" w:rsidRPr="00FE59AE">
              <w:rPr>
                <w:rStyle w:val="Lienhypertexte"/>
                <w:noProof/>
              </w:rPr>
              <w:t>1.</w:t>
            </w:r>
            <w:r w:rsidR="00E85949">
              <w:rPr>
                <w:noProof/>
                <w:sz w:val="22"/>
                <w:szCs w:val="22"/>
              </w:rPr>
              <w:tab/>
            </w:r>
            <w:r w:rsidR="00E85949" w:rsidRPr="00FE59AE">
              <w:rPr>
                <w:rStyle w:val="Lienhypertexte"/>
                <w:noProof/>
              </w:rPr>
              <w:t>Modélisation UML</w:t>
            </w:r>
            <w:r w:rsidR="00E85949">
              <w:rPr>
                <w:noProof/>
                <w:webHidden/>
              </w:rPr>
              <w:tab/>
            </w:r>
            <w:r w:rsidR="00E85949">
              <w:rPr>
                <w:noProof/>
                <w:webHidden/>
              </w:rPr>
              <w:fldChar w:fldCharType="begin"/>
            </w:r>
            <w:r w:rsidR="00E85949">
              <w:rPr>
                <w:noProof/>
                <w:webHidden/>
              </w:rPr>
              <w:instrText xml:space="preserve"> PAGEREF _Toc530987532 \h </w:instrText>
            </w:r>
            <w:r w:rsidR="00E85949">
              <w:rPr>
                <w:noProof/>
                <w:webHidden/>
              </w:rPr>
            </w:r>
            <w:r w:rsidR="00E85949">
              <w:rPr>
                <w:noProof/>
                <w:webHidden/>
              </w:rPr>
              <w:fldChar w:fldCharType="separate"/>
            </w:r>
            <w:r w:rsidR="00767FAC">
              <w:rPr>
                <w:noProof/>
                <w:webHidden/>
              </w:rPr>
              <w:t>7</w:t>
            </w:r>
            <w:r w:rsidR="00E85949">
              <w:rPr>
                <w:noProof/>
                <w:webHidden/>
              </w:rPr>
              <w:fldChar w:fldCharType="end"/>
            </w:r>
          </w:hyperlink>
        </w:p>
        <w:p w14:paraId="5C85A0EC" w14:textId="10E0A30F" w:rsidR="00E85949" w:rsidRDefault="008C4700">
          <w:pPr>
            <w:pStyle w:val="TM3"/>
            <w:tabs>
              <w:tab w:val="left" w:pos="1100"/>
              <w:tab w:val="right" w:leader="dot" w:pos="9062"/>
            </w:tabs>
            <w:rPr>
              <w:noProof/>
              <w:sz w:val="22"/>
              <w:szCs w:val="22"/>
            </w:rPr>
          </w:pPr>
          <w:hyperlink w:anchor="_Toc530987533" w:history="1">
            <w:r w:rsidR="00E85949" w:rsidRPr="00FE59AE">
              <w:rPr>
                <w:rStyle w:val="Lienhypertexte"/>
                <w:noProof/>
              </w:rPr>
              <w:t>a)</w:t>
            </w:r>
            <w:r w:rsidR="00E85949">
              <w:rPr>
                <w:noProof/>
                <w:sz w:val="22"/>
                <w:szCs w:val="22"/>
              </w:rPr>
              <w:tab/>
            </w:r>
            <w:r w:rsidR="00E85949" w:rsidRPr="00FE59AE">
              <w:rPr>
                <w:rStyle w:val="Lienhypertexte"/>
                <w:noProof/>
              </w:rPr>
              <w:t>Diagramme de bloc</w:t>
            </w:r>
            <w:r w:rsidR="00E85949">
              <w:rPr>
                <w:noProof/>
                <w:webHidden/>
              </w:rPr>
              <w:tab/>
            </w:r>
            <w:r w:rsidR="00E85949">
              <w:rPr>
                <w:noProof/>
                <w:webHidden/>
              </w:rPr>
              <w:fldChar w:fldCharType="begin"/>
            </w:r>
            <w:r w:rsidR="00E85949">
              <w:rPr>
                <w:noProof/>
                <w:webHidden/>
              </w:rPr>
              <w:instrText xml:space="preserve"> PAGEREF _Toc530987533 \h </w:instrText>
            </w:r>
            <w:r w:rsidR="00E85949">
              <w:rPr>
                <w:noProof/>
                <w:webHidden/>
              </w:rPr>
            </w:r>
            <w:r w:rsidR="00E85949">
              <w:rPr>
                <w:noProof/>
                <w:webHidden/>
              </w:rPr>
              <w:fldChar w:fldCharType="separate"/>
            </w:r>
            <w:r w:rsidR="00767FAC">
              <w:rPr>
                <w:noProof/>
                <w:webHidden/>
              </w:rPr>
              <w:t>7</w:t>
            </w:r>
            <w:r w:rsidR="00E85949">
              <w:rPr>
                <w:noProof/>
                <w:webHidden/>
              </w:rPr>
              <w:fldChar w:fldCharType="end"/>
            </w:r>
          </w:hyperlink>
        </w:p>
        <w:p w14:paraId="0D7B5986" w14:textId="605D76F2" w:rsidR="00E85949" w:rsidRDefault="008C4700">
          <w:pPr>
            <w:pStyle w:val="TM3"/>
            <w:tabs>
              <w:tab w:val="left" w:pos="1100"/>
              <w:tab w:val="right" w:leader="dot" w:pos="9062"/>
            </w:tabs>
            <w:rPr>
              <w:noProof/>
              <w:sz w:val="22"/>
              <w:szCs w:val="22"/>
            </w:rPr>
          </w:pPr>
          <w:hyperlink w:anchor="_Toc530987534" w:history="1">
            <w:r w:rsidR="00E85949" w:rsidRPr="00FE59AE">
              <w:rPr>
                <w:rStyle w:val="Lienhypertexte"/>
                <w:noProof/>
              </w:rPr>
              <w:t>b)</w:t>
            </w:r>
            <w:r w:rsidR="00E85949">
              <w:rPr>
                <w:noProof/>
                <w:sz w:val="22"/>
                <w:szCs w:val="22"/>
              </w:rPr>
              <w:tab/>
            </w:r>
            <w:r w:rsidR="00E85949" w:rsidRPr="00FE59AE">
              <w:rPr>
                <w:rStyle w:val="Lienhypertexte"/>
                <w:noProof/>
              </w:rPr>
              <w:t>Diagramme de séquence</w:t>
            </w:r>
            <w:r w:rsidR="00E85949">
              <w:rPr>
                <w:noProof/>
                <w:webHidden/>
              </w:rPr>
              <w:tab/>
            </w:r>
            <w:r w:rsidR="00E85949">
              <w:rPr>
                <w:noProof/>
                <w:webHidden/>
              </w:rPr>
              <w:fldChar w:fldCharType="begin"/>
            </w:r>
            <w:r w:rsidR="00E85949">
              <w:rPr>
                <w:noProof/>
                <w:webHidden/>
              </w:rPr>
              <w:instrText xml:space="preserve"> PAGEREF _Toc530987534 \h </w:instrText>
            </w:r>
            <w:r w:rsidR="00E85949">
              <w:rPr>
                <w:noProof/>
                <w:webHidden/>
              </w:rPr>
            </w:r>
            <w:r w:rsidR="00E85949">
              <w:rPr>
                <w:noProof/>
                <w:webHidden/>
              </w:rPr>
              <w:fldChar w:fldCharType="separate"/>
            </w:r>
            <w:r w:rsidR="00767FAC">
              <w:rPr>
                <w:noProof/>
                <w:webHidden/>
              </w:rPr>
              <w:t>8</w:t>
            </w:r>
            <w:r w:rsidR="00E85949">
              <w:rPr>
                <w:noProof/>
                <w:webHidden/>
              </w:rPr>
              <w:fldChar w:fldCharType="end"/>
            </w:r>
          </w:hyperlink>
        </w:p>
        <w:p w14:paraId="502630B6" w14:textId="7B24FD64" w:rsidR="00E85949" w:rsidRDefault="008C4700">
          <w:pPr>
            <w:pStyle w:val="TM4"/>
            <w:tabs>
              <w:tab w:val="right" w:leader="dot" w:pos="9062"/>
            </w:tabs>
            <w:rPr>
              <w:noProof/>
              <w:sz w:val="22"/>
              <w:szCs w:val="22"/>
            </w:rPr>
          </w:pPr>
          <w:hyperlink w:anchor="_Toc530987535" w:history="1">
            <w:r w:rsidR="00E85949" w:rsidRPr="00FE59AE">
              <w:rPr>
                <w:rStyle w:val="Lienhypertexte"/>
                <w:noProof/>
              </w:rPr>
              <w:t>Ajout d’une idée/suggestion (+ contact Admin)</w:t>
            </w:r>
            <w:r w:rsidR="00E85949">
              <w:rPr>
                <w:noProof/>
                <w:webHidden/>
              </w:rPr>
              <w:tab/>
            </w:r>
            <w:r w:rsidR="00E85949">
              <w:rPr>
                <w:noProof/>
                <w:webHidden/>
              </w:rPr>
              <w:fldChar w:fldCharType="begin"/>
            </w:r>
            <w:r w:rsidR="00E85949">
              <w:rPr>
                <w:noProof/>
                <w:webHidden/>
              </w:rPr>
              <w:instrText xml:space="preserve"> PAGEREF _Toc530987535 \h </w:instrText>
            </w:r>
            <w:r w:rsidR="00E85949">
              <w:rPr>
                <w:noProof/>
                <w:webHidden/>
              </w:rPr>
            </w:r>
            <w:r w:rsidR="00E85949">
              <w:rPr>
                <w:noProof/>
                <w:webHidden/>
              </w:rPr>
              <w:fldChar w:fldCharType="separate"/>
            </w:r>
            <w:r w:rsidR="00767FAC">
              <w:rPr>
                <w:noProof/>
                <w:webHidden/>
              </w:rPr>
              <w:t>8</w:t>
            </w:r>
            <w:r w:rsidR="00E85949">
              <w:rPr>
                <w:noProof/>
                <w:webHidden/>
              </w:rPr>
              <w:fldChar w:fldCharType="end"/>
            </w:r>
          </w:hyperlink>
        </w:p>
        <w:p w14:paraId="64279772" w14:textId="5EB81671" w:rsidR="00E85949" w:rsidRDefault="008C4700">
          <w:pPr>
            <w:pStyle w:val="TM4"/>
            <w:tabs>
              <w:tab w:val="right" w:leader="dot" w:pos="9062"/>
            </w:tabs>
            <w:rPr>
              <w:noProof/>
              <w:sz w:val="22"/>
              <w:szCs w:val="22"/>
            </w:rPr>
          </w:pPr>
          <w:hyperlink w:anchor="_Toc530987536" w:history="1">
            <w:r w:rsidR="00E85949" w:rsidRPr="00FE59AE">
              <w:rPr>
                <w:rStyle w:val="Lienhypertexte"/>
                <w:noProof/>
              </w:rPr>
              <w:t>Consultation d’une idée/suggestion</w:t>
            </w:r>
            <w:r w:rsidR="00E85949">
              <w:rPr>
                <w:noProof/>
                <w:webHidden/>
              </w:rPr>
              <w:tab/>
            </w:r>
            <w:r w:rsidR="00E85949">
              <w:rPr>
                <w:noProof/>
                <w:webHidden/>
              </w:rPr>
              <w:fldChar w:fldCharType="begin"/>
            </w:r>
            <w:r w:rsidR="00E85949">
              <w:rPr>
                <w:noProof/>
                <w:webHidden/>
              </w:rPr>
              <w:instrText xml:space="preserve"> PAGEREF _Toc530987536 \h </w:instrText>
            </w:r>
            <w:r w:rsidR="00E85949">
              <w:rPr>
                <w:noProof/>
                <w:webHidden/>
              </w:rPr>
            </w:r>
            <w:r w:rsidR="00E85949">
              <w:rPr>
                <w:noProof/>
                <w:webHidden/>
              </w:rPr>
              <w:fldChar w:fldCharType="separate"/>
            </w:r>
            <w:r w:rsidR="00767FAC">
              <w:rPr>
                <w:noProof/>
                <w:webHidden/>
              </w:rPr>
              <w:t>9</w:t>
            </w:r>
            <w:r w:rsidR="00E85949">
              <w:rPr>
                <w:noProof/>
                <w:webHidden/>
              </w:rPr>
              <w:fldChar w:fldCharType="end"/>
            </w:r>
          </w:hyperlink>
        </w:p>
        <w:p w14:paraId="5DE9EEBE" w14:textId="15F896A5" w:rsidR="00E85949" w:rsidRDefault="008C4700">
          <w:pPr>
            <w:pStyle w:val="TM4"/>
            <w:tabs>
              <w:tab w:val="right" w:leader="dot" w:pos="9062"/>
            </w:tabs>
            <w:rPr>
              <w:noProof/>
              <w:sz w:val="22"/>
              <w:szCs w:val="22"/>
            </w:rPr>
          </w:pPr>
          <w:hyperlink w:anchor="_Toc530987537" w:history="1">
            <w:r w:rsidR="00E85949" w:rsidRPr="00FE59AE">
              <w:rPr>
                <w:rStyle w:val="Lienhypertexte"/>
                <w:noProof/>
              </w:rPr>
              <w:t>Ajout d’une application (+ prévention User)</w:t>
            </w:r>
            <w:r w:rsidR="00E85949">
              <w:rPr>
                <w:noProof/>
                <w:webHidden/>
              </w:rPr>
              <w:tab/>
            </w:r>
            <w:r w:rsidR="00E85949">
              <w:rPr>
                <w:noProof/>
                <w:webHidden/>
              </w:rPr>
              <w:fldChar w:fldCharType="begin"/>
            </w:r>
            <w:r w:rsidR="00E85949">
              <w:rPr>
                <w:noProof/>
                <w:webHidden/>
              </w:rPr>
              <w:instrText xml:space="preserve"> PAGEREF _Toc530987537 \h </w:instrText>
            </w:r>
            <w:r w:rsidR="00E85949">
              <w:rPr>
                <w:noProof/>
                <w:webHidden/>
              </w:rPr>
            </w:r>
            <w:r w:rsidR="00E85949">
              <w:rPr>
                <w:noProof/>
                <w:webHidden/>
              </w:rPr>
              <w:fldChar w:fldCharType="separate"/>
            </w:r>
            <w:r w:rsidR="00767FAC">
              <w:rPr>
                <w:noProof/>
                <w:webHidden/>
              </w:rPr>
              <w:t>10</w:t>
            </w:r>
            <w:r w:rsidR="00E85949">
              <w:rPr>
                <w:noProof/>
                <w:webHidden/>
              </w:rPr>
              <w:fldChar w:fldCharType="end"/>
            </w:r>
          </w:hyperlink>
        </w:p>
        <w:p w14:paraId="7278D24D" w14:textId="364DDF5D" w:rsidR="00E85949" w:rsidRDefault="008C4700">
          <w:pPr>
            <w:pStyle w:val="TM4"/>
            <w:tabs>
              <w:tab w:val="right" w:leader="dot" w:pos="9062"/>
            </w:tabs>
            <w:rPr>
              <w:noProof/>
              <w:sz w:val="22"/>
              <w:szCs w:val="22"/>
            </w:rPr>
          </w:pPr>
          <w:hyperlink w:anchor="_Toc530987538" w:history="1">
            <w:r w:rsidR="00E85949" w:rsidRPr="00FE59AE">
              <w:rPr>
                <w:rStyle w:val="Lienhypertexte"/>
                <w:noProof/>
              </w:rPr>
              <w:t>Modification d’une configuration d’une application</w:t>
            </w:r>
            <w:r w:rsidR="00E85949">
              <w:rPr>
                <w:noProof/>
                <w:webHidden/>
              </w:rPr>
              <w:tab/>
            </w:r>
            <w:r w:rsidR="00E85949">
              <w:rPr>
                <w:noProof/>
                <w:webHidden/>
              </w:rPr>
              <w:fldChar w:fldCharType="begin"/>
            </w:r>
            <w:r w:rsidR="00E85949">
              <w:rPr>
                <w:noProof/>
                <w:webHidden/>
              </w:rPr>
              <w:instrText xml:space="preserve"> PAGEREF _Toc530987538 \h </w:instrText>
            </w:r>
            <w:r w:rsidR="00E85949">
              <w:rPr>
                <w:noProof/>
                <w:webHidden/>
              </w:rPr>
            </w:r>
            <w:r w:rsidR="00E85949">
              <w:rPr>
                <w:noProof/>
                <w:webHidden/>
              </w:rPr>
              <w:fldChar w:fldCharType="separate"/>
            </w:r>
            <w:r w:rsidR="00767FAC">
              <w:rPr>
                <w:noProof/>
                <w:webHidden/>
              </w:rPr>
              <w:t>11</w:t>
            </w:r>
            <w:r w:rsidR="00E85949">
              <w:rPr>
                <w:noProof/>
                <w:webHidden/>
              </w:rPr>
              <w:fldChar w:fldCharType="end"/>
            </w:r>
          </w:hyperlink>
        </w:p>
        <w:p w14:paraId="2028C7AA" w14:textId="6E7A336F" w:rsidR="00E85949" w:rsidRDefault="008C4700">
          <w:pPr>
            <w:pStyle w:val="TM4"/>
            <w:tabs>
              <w:tab w:val="right" w:leader="dot" w:pos="9062"/>
            </w:tabs>
            <w:rPr>
              <w:noProof/>
              <w:sz w:val="22"/>
              <w:szCs w:val="22"/>
            </w:rPr>
          </w:pPr>
          <w:hyperlink w:anchor="_Toc530987539" w:history="1">
            <w:r w:rsidR="00E85949" w:rsidRPr="00FE59AE">
              <w:rPr>
                <w:rStyle w:val="Lienhypertexte"/>
                <w:noProof/>
              </w:rPr>
              <w:t>Suppression d’une application (+ prévention User)</w:t>
            </w:r>
            <w:r w:rsidR="00E85949">
              <w:rPr>
                <w:noProof/>
                <w:webHidden/>
              </w:rPr>
              <w:tab/>
            </w:r>
            <w:r w:rsidR="00E85949">
              <w:rPr>
                <w:noProof/>
                <w:webHidden/>
              </w:rPr>
              <w:fldChar w:fldCharType="begin"/>
            </w:r>
            <w:r w:rsidR="00E85949">
              <w:rPr>
                <w:noProof/>
                <w:webHidden/>
              </w:rPr>
              <w:instrText xml:space="preserve"> PAGEREF _Toc530987539 \h </w:instrText>
            </w:r>
            <w:r w:rsidR="00E85949">
              <w:rPr>
                <w:noProof/>
                <w:webHidden/>
              </w:rPr>
            </w:r>
            <w:r w:rsidR="00E85949">
              <w:rPr>
                <w:noProof/>
                <w:webHidden/>
              </w:rPr>
              <w:fldChar w:fldCharType="separate"/>
            </w:r>
            <w:r w:rsidR="00767FAC">
              <w:rPr>
                <w:noProof/>
                <w:webHidden/>
              </w:rPr>
              <w:t>12</w:t>
            </w:r>
            <w:r w:rsidR="00E85949">
              <w:rPr>
                <w:noProof/>
                <w:webHidden/>
              </w:rPr>
              <w:fldChar w:fldCharType="end"/>
            </w:r>
          </w:hyperlink>
        </w:p>
        <w:p w14:paraId="5780899E" w14:textId="5B90088D" w:rsidR="00E85949" w:rsidRDefault="008C4700">
          <w:pPr>
            <w:pStyle w:val="TM4"/>
            <w:tabs>
              <w:tab w:val="right" w:leader="dot" w:pos="9062"/>
            </w:tabs>
            <w:rPr>
              <w:noProof/>
              <w:sz w:val="22"/>
              <w:szCs w:val="22"/>
            </w:rPr>
          </w:pPr>
          <w:hyperlink w:anchor="_Toc530987540" w:history="1">
            <w:r w:rsidR="00E85949" w:rsidRPr="00FE59AE">
              <w:rPr>
                <w:rStyle w:val="Lienhypertexte"/>
                <w:noProof/>
              </w:rPr>
              <w:t>Démarrer une application (+ prévention User)</w:t>
            </w:r>
            <w:r w:rsidR="00E85949">
              <w:rPr>
                <w:noProof/>
                <w:webHidden/>
              </w:rPr>
              <w:tab/>
            </w:r>
            <w:r w:rsidR="00E85949">
              <w:rPr>
                <w:noProof/>
                <w:webHidden/>
              </w:rPr>
              <w:fldChar w:fldCharType="begin"/>
            </w:r>
            <w:r w:rsidR="00E85949">
              <w:rPr>
                <w:noProof/>
                <w:webHidden/>
              </w:rPr>
              <w:instrText xml:space="preserve"> PAGEREF _Toc530987540 \h </w:instrText>
            </w:r>
            <w:r w:rsidR="00E85949">
              <w:rPr>
                <w:noProof/>
                <w:webHidden/>
              </w:rPr>
            </w:r>
            <w:r w:rsidR="00E85949">
              <w:rPr>
                <w:noProof/>
                <w:webHidden/>
              </w:rPr>
              <w:fldChar w:fldCharType="separate"/>
            </w:r>
            <w:r w:rsidR="00767FAC">
              <w:rPr>
                <w:noProof/>
                <w:webHidden/>
              </w:rPr>
              <w:t>13</w:t>
            </w:r>
            <w:r w:rsidR="00E85949">
              <w:rPr>
                <w:noProof/>
                <w:webHidden/>
              </w:rPr>
              <w:fldChar w:fldCharType="end"/>
            </w:r>
          </w:hyperlink>
        </w:p>
        <w:p w14:paraId="792C4976" w14:textId="3417C971" w:rsidR="00E85949" w:rsidRDefault="008C4700">
          <w:pPr>
            <w:pStyle w:val="TM4"/>
            <w:tabs>
              <w:tab w:val="right" w:leader="dot" w:pos="9062"/>
            </w:tabs>
            <w:rPr>
              <w:noProof/>
              <w:sz w:val="22"/>
              <w:szCs w:val="22"/>
            </w:rPr>
          </w:pPr>
          <w:hyperlink w:anchor="_Toc530987541" w:history="1">
            <w:r w:rsidR="00E85949" w:rsidRPr="00FE59AE">
              <w:rPr>
                <w:rStyle w:val="Lienhypertexte"/>
                <w:noProof/>
              </w:rPr>
              <w:t>Arrêter une application (+ prévention User)</w:t>
            </w:r>
            <w:r w:rsidR="00E85949">
              <w:rPr>
                <w:noProof/>
                <w:webHidden/>
              </w:rPr>
              <w:tab/>
            </w:r>
            <w:r w:rsidR="00E85949">
              <w:rPr>
                <w:noProof/>
                <w:webHidden/>
              </w:rPr>
              <w:fldChar w:fldCharType="begin"/>
            </w:r>
            <w:r w:rsidR="00E85949">
              <w:rPr>
                <w:noProof/>
                <w:webHidden/>
              </w:rPr>
              <w:instrText xml:space="preserve"> PAGEREF _Toc530987541 \h </w:instrText>
            </w:r>
            <w:r w:rsidR="00E85949">
              <w:rPr>
                <w:noProof/>
                <w:webHidden/>
              </w:rPr>
            </w:r>
            <w:r w:rsidR="00E85949">
              <w:rPr>
                <w:noProof/>
                <w:webHidden/>
              </w:rPr>
              <w:fldChar w:fldCharType="separate"/>
            </w:r>
            <w:r w:rsidR="00767FAC">
              <w:rPr>
                <w:noProof/>
                <w:webHidden/>
              </w:rPr>
              <w:t>14</w:t>
            </w:r>
            <w:r w:rsidR="00E85949">
              <w:rPr>
                <w:noProof/>
                <w:webHidden/>
              </w:rPr>
              <w:fldChar w:fldCharType="end"/>
            </w:r>
          </w:hyperlink>
        </w:p>
        <w:p w14:paraId="330B369E" w14:textId="4C9A62D2" w:rsidR="00E85949" w:rsidRDefault="008C4700">
          <w:pPr>
            <w:pStyle w:val="TM4"/>
            <w:tabs>
              <w:tab w:val="right" w:leader="dot" w:pos="9062"/>
            </w:tabs>
            <w:rPr>
              <w:noProof/>
              <w:sz w:val="22"/>
              <w:szCs w:val="22"/>
            </w:rPr>
          </w:pPr>
          <w:hyperlink w:anchor="_Toc530987542" w:history="1">
            <w:r w:rsidR="00E85949" w:rsidRPr="00FE59AE">
              <w:rPr>
                <w:rStyle w:val="Lienhypertexte"/>
                <w:noProof/>
              </w:rPr>
              <w:t>Supervision d’une application</w:t>
            </w:r>
            <w:r w:rsidR="00E85949">
              <w:rPr>
                <w:noProof/>
                <w:webHidden/>
              </w:rPr>
              <w:tab/>
            </w:r>
            <w:r w:rsidR="00E85949">
              <w:rPr>
                <w:noProof/>
                <w:webHidden/>
              </w:rPr>
              <w:fldChar w:fldCharType="begin"/>
            </w:r>
            <w:r w:rsidR="00E85949">
              <w:rPr>
                <w:noProof/>
                <w:webHidden/>
              </w:rPr>
              <w:instrText xml:space="preserve"> PAGEREF _Toc530987542 \h </w:instrText>
            </w:r>
            <w:r w:rsidR="00E85949">
              <w:rPr>
                <w:noProof/>
                <w:webHidden/>
              </w:rPr>
            </w:r>
            <w:r w:rsidR="00E85949">
              <w:rPr>
                <w:noProof/>
                <w:webHidden/>
              </w:rPr>
              <w:fldChar w:fldCharType="separate"/>
            </w:r>
            <w:r w:rsidR="00767FAC">
              <w:rPr>
                <w:noProof/>
                <w:webHidden/>
              </w:rPr>
              <w:t>15</w:t>
            </w:r>
            <w:r w:rsidR="00E85949">
              <w:rPr>
                <w:noProof/>
                <w:webHidden/>
              </w:rPr>
              <w:fldChar w:fldCharType="end"/>
            </w:r>
          </w:hyperlink>
        </w:p>
        <w:p w14:paraId="503B23E3" w14:textId="4C361C2B" w:rsidR="00E85949" w:rsidRDefault="008C4700">
          <w:pPr>
            <w:pStyle w:val="TM4"/>
            <w:tabs>
              <w:tab w:val="right" w:leader="dot" w:pos="9062"/>
            </w:tabs>
            <w:rPr>
              <w:noProof/>
              <w:sz w:val="22"/>
              <w:szCs w:val="22"/>
            </w:rPr>
          </w:pPr>
          <w:hyperlink w:anchor="_Toc530987543" w:history="1">
            <w:r w:rsidR="00E85949" w:rsidRPr="00FE59AE">
              <w:rPr>
                <w:rStyle w:val="Lienhypertexte"/>
                <w:noProof/>
              </w:rPr>
              <w:t>Redémarrage automatique en cas de crash (+ prévention User)</w:t>
            </w:r>
            <w:r w:rsidR="00E85949">
              <w:rPr>
                <w:noProof/>
                <w:webHidden/>
              </w:rPr>
              <w:tab/>
            </w:r>
            <w:r w:rsidR="00E85949">
              <w:rPr>
                <w:noProof/>
                <w:webHidden/>
              </w:rPr>
              <w:fldChar w:fldCharType="begin"/>
            </w:r>
            <w:r w:rsidR="00E85949">
              <w:rPr>
                <w:noProof/>
                <w:webHidden/>
              </w:rPr>
              <w:instrText xml:space="preserve"> PAGEREF _Toc530987543 \h </w:instrText>
            </w:r>
            <w:r w:rsidR="00E85949">
              <w:rPr>
                <w:noProof/>
                <w:webHidden/>
              </w:rPr>
            </w:r>
            <w:r w:rsidR="00E85949">
              <w:rPr>
                <w:noProof/>
                <w:webHidden/>
              </w:rPr>
              <w:fldChar w:fldCharType="separate"/>
            </w:r>
            <w:r w:rsidR="00767FAC">
              <w:rPr>
                <w:noProof/>
                <w:webHidden/>
              </w:rPr>
              <w:t>16</w:t>
            </w:r>
            <w:r w:rsidR="00E85949">
              <w:rPr>
                <w:noProof/>
                <w:webHidden/>
              </w:rPr>
              <w:fldChar w:fldCharType="end"/>
            </w:r>
          </w:hyperlink>
        </w:p>
        <w:p w14:paraId="07DCA92A" w14:textId="7BEC15B7" w:rsidR="00E85949" w:rsidRDefault="008C4700">
          <w:pPr>
            <w:pStyle w:val="TM4"/>
            <w:tabs>
              <w:tab w:val="right" w:leader="dot" w:pos="9062"/>
            </w:tabs>
            <w:rPr>
              <w:noProof/>
              <w:sz w:val="22"/>
              <w:szCs w:val="22"/>
            </w:rPr>
          </w:pPr>
          <w:hyperlink w:anchor="_Toc530987544" w:history="1">
            <w:r w:rsidR="00E85949" w:rsidRPr="00FE59AE">
              <w:rPr>
                <w:rStyle w:val="Lienhypertexte"/>
                <w:noProof/>
              </w:rPr>
              <w:t>Arrêt automatique en cas de manque de ressources (+ prévention User)</w:t>
            </w:r>
            <w:r w:rsidR="00E85949">
              <w:rPr>
                <w:noProof/>
                <w:webHidden/>
              </w:rPr>
              <w:tab/>
            </w:r>
            <w:r w:rsidR="00E85949">
              <w:rPr>
                <w:noProof/>
                <w:webHidden/>
              </w:rPr>
              <w:fldChar w:fldCharType="begin"/>
            </w:r>
            <w:r w:rsidR="00E85949">
              <w:rPr>
                <w:noProof/>
                <w:webHidden/>
              </w:rPr>
              <w:instrText xml:space="preserve"> PAGEREF _Toc530987544 \h </w:instrText>
            </w:r>
            <w:r w:rsidR="00E85949">
              <w:rPr>
                <w:noProof/>
                <w:webHidden/>
              </w:rPr>
            </w:r>
            <w:r w:rsidR="00E85949">
              <w:rPr>
                <w:noProof/>
                <w:webHidden/>
              </w:rPr>
              <w:fldChar w:fldCharType="separate"/>
            </w:r>
            <w:r w:rsidR="00767FAC">
              <w:rPr>
                <w:noProof/>
                <w:webHidden/>
              </w:rPr>
              <w:t>17</w:t>
            </w:r>
            <w:r w:rsidR="00E85949">
              <w:rPr>
                <w:noProof/>
                <w:webHidden/>
              </w:rPr>
              <w:fldChar w:fldCharType="end"/>
            </w:r>
          </w:hyperlink>
        </w:p>
        <w:p w14:paraId="375260BD" w14:textId="3C9EDA2E" w:rsidR="00E85949" w:rsidRDefault="008C4700">
          <w:pPr>
            <w:pStyle w:val="TM4"/>
            <w:tabs>
              <w:tab w:val="right" w:leader="dot" w:pos="9062"/>
            </w:tabs>
            <w:rPr>
              <w:noProof/>
              <w:sz w:val="22"/>
              <w:szCs w:val="22"/>
            </w:rPr>
          </w:pPr>
          <w:hyperlink w:anchor="_Toc530987545" w:history="1">
            <w:r w:rsidR="00E85949" w:rsidRPr="00FE59AE">
              <w:rPr>
                <w:rStyle w:val="Lienhypertexte"/>
                <w:noProof/>
              </w:rPr>
              <w:t>Prévention de l’utilisateur via mail/sms/flux RSS/Twitter</w:t>
            </w:r>
            <w:r w:rsidR="00E85949">
              <w:rPr>
                <w:noProof/>
                <w:webHidden/>
              </w:rPr>
              <w:tab/>
            </w:r>
            <w:r w:rsidR="00E85949">
              <w:rPr>
                <w:noProof/>
                <w:webHidden/>
              </w:rPr>
              <w:fldChar w:fldCharType="begin"/>
            </w:r>
            <w:r w:rsidR="00E85949">
              <w:rPr>
                <w:noProof/>
                <w:webHidden/>
              </w:rPr>
              <w:instrText xml:space="preserve"> PAGEREF _Toc530987545 \h </w:instrText>
            </w:r>
            <w:r w:rsidR="00E85949">
              <w:rPr>
                <w:noProof/>
                <w:webHidden/>
              </w:rPr>
            </w:r>
            <w:r w:rsidR="00E85949">
              <w:rPr>
                <w:noProof/>
                <w:webHidden/>
              </w:rPr>
              <w:fldChar w:fldCharType="separate"/>
            </w:r>
            <w:r w:rsidR="00767FAC">
              <w:rPr>
                <w:noProof/>
                <w:webHidden/>
              </w:rPr>
              <w:t>18</w:t>
            </w:r>
            <w:r w:rsidR="00E85949">
              <w:rPr>
                <w:noProof/>
                <w:webHidden/>
              </w:rPr>
              <w:fldChar w:fldCharType="end"/>
            </w:r>
          </w:hyperlink>
        </w:p>
        <w:p w14:paraId="5DE277CD" w14:textId="54EEA13E"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bookmarkStart w:id="1" w:name="_GoBack"/>
            <w:bookmarkEnd w:id="1"/>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57D1C889" w:rsidR="00161907" w:rsidRPr="00161907" w:rsidRDefault="00161907" w:rsidP="00A8215E">
            <w:pPr>
              <w:jc w:val="center"/>
              <w:rPr>
                <w:b w:val="0"/>
              </w:rPr>
            </w:pPr>
          </w:p>
        </w:tc>
        <w:tc>
          <w:tcPr>
            <w:tcW w:w="3786" w:type="dxa"/>
            <w:vAlign w:val="center"/>
          </w:tcPr>
          <w:p w14:paraId="3B08E88C" w14:textId="211FB0E3"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75E34488" w:rsidR="00161907" w:rsidRPr="00A8215E" w:rsidRDefault="00161907" w:rsidP="00A8215E">
            <w:pPr>
              <w:jc w:val="center"/>
              <w:rPr>
                <w:b w:val="0"/>
              </w:rPr>
            </w:pPr>
          </w:p>
        </w:tc>
        <w:tc>
          <w:tcPr>
            <w:tcW w:w="3786" w:type="dxa"/>
            <w:vAlign w:val="center"/>
          </w:tcPr>
          <w:p w14:paraId="304C2F0D" w14:textId="260701F8"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EFE5709" w:rsidR="00161907" w:rsidRPr="00A8215E" w:rsidRDefault="00161907" w:rsidP="00A8215E">
            <w:pPr>
              <w:jc w:val="center"/>
              <w:rPr>
                <w:b w:val="0"/>
              </w:rPr>
            </w:pPr>
          </w:p>
        </w:tc>
        <w:tc>
          <w:tcPr>
            <w:tcW w:w="3786" w:type="dxa"/>
            <w:vAlign w:val="center"/>
          </w:tcPr>
          <w:p w14:paraId="6B0C4985" w14:textId="2AC91383"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67E2C02" w:rsidR="00161907" w:rsidRPr="00A8215E" w:rsidRDefault="00161907" w:rsidP="00A8215E">
            <w:pPr>
              <w:jc w:val="center"/>
              <w:rPr>
                <w:b w:val="0"/>
              </w:rPr>
            </w:pPr>
          </w:p>
        </w:tc>
        <w:tc>
          <w:tcPr>
            <w:tcW w:w="3786" w:type="dxa"/>
            <w:vAlign w:val="center"/>
          </w:tcPr>
          <w:p w14:paraId="5D4F318B" w14:textId="7E5DFB49"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696CC024" w:rsidR="00161907" w:rsidRPr="00A8215E" w:rsidRDefault="00161907" w:rsidP="00A8215E">
            <w:pPr>
              <w:jc w:val="center"/>
              <w:rPr>
                <w:b w:val="0"/>
              </w:rPr>
            </w:pPr>
          </w:p>
        </w:tc>
        <w:tc>
          <w:tcPr>
            <w:tcW w:w="3786" w:type="dxa"/>
            <w:vAlign w:val="center"/>
          </w:tcPr>
          <w:p w14:paraId="670B54DC" w14:textId="616B38BE"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784C5657" w:rsidR="00A67EA5" w:rsidRPr="00540807" w:rsidRDefault="00A67EA5" w:rsidP="00A8215E">
            <w:pPr>
              <w:jc w:val="center"/>
              <w:rPr>
                <w:b w:val="0"/>
              </w:rPr>
            </w:pPr>
          </w:p>
        </w:tc>
        <w:tc>
          <w:tcPr>
            <w:tcW w:w="3786" w:type="dxa"/>
            <w:vAlign w:val="center"/>
          </w:tcPr>
          <w:p w14:paraId="0ACFB6BB" w14:textId="0C140D3B" w:rsidR="00A67EA5" w:rsidRDefault="00A67EA5" w:rsidP="00A8215E">
            <w:pPr>
              <w:jc w:val="center"/>
              <w:cnfStyle w:val="000000000000" w:firstRow="0" w:lastRow="0" w:firstColumn="0" w:lastColumn="0" w:oddVBand="0" w:evenVBand="0" w:oddHBand="0" w:evenHBand="0" w:firstRowFirstColumn="0" w:firstRowLastColumn="0" w:lastRowFirstColumn="0" w:lastRowLastColumn="0"/>
            </w:pP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4759A4EB" w:rsidR="004313EA" w:rsidRPr="004313EA" w:rsidRDefault="004313EA" w:rsidP="00A8215E">
            <w:pPr>
              <w:jc w:val="center"/>
              <w:rPr>
                <w:b w:val="0"/>
              </w:rPr>
            </w:pPr>
          </w:p>
        </w:tc>
        <w:tc>
          <w:tcPr>
            <w:tcW w:w="3786" w:type="dxa"/>
            <w:vAlign w:val="center"/>
          </w:tcPr>
          <w:p w14:paraId="7FC59602" w14:textId="23993381" w:rsidR="004313EA" w:rsidRDefault="004313EA" w:rsidP="00A8215E">
            <w:pPr>
              <w:jc w:val="center"/>
              <w:cnfStyle w:val="000000100000" w:firstRow="0" w:lastRow="0" w:firstColumn="0" w:lastColumn="0" w:oddVBand="0" w:evenVBand="0" w:oddHBand="1" w:evenHBand="0" w:firstRowFirstColumn="0" w:firstRowLastColumn="0" w:lastRowFirstColumn="0" w:lastRowLastColumn="0"/>
            </w:pPr>
          </w:p>
        </w:tc>
      </w:tr>
    </w:tbl>
    <w:p w14:paraId="78832932" w14:textId="77777777"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BC20CA">
      <w:pPr>
        <w:pStyle w:val="Titre10"/>
        <w:numPr>
          <w:ilvl w:val="0"/>
          <w:numId w:val="15"/>
        </w:numPr>
      </w:pPr>
      <w:bookmarkStart w:id="2" w:name="_Toc530987524"/>
      <w:r>
        <w:lastRenderedPageBreak/>
        <w:t>Introduction</w:t>
      </w:r>
      <w:bookmarkEnd w:id="2"/>
    </w:p>
    <w:p w14:paraId="73DF5CEE" w14:textId="08F42DC8" w:rsidR="008C5219" w:rsidRDefault="00F906FE" w:rsidP="008C5219">
      <w:pPr>
        <w:pStyle w:val="Titre20"/>
        <w:numPr>
          <w:ilvl w:val="0"/>
          <w:numId w:val="17"/>
        </w:numPr>
      </w:pPr>
      <w:bookmarkStart w:id="3" w:name="_Toc530987525"/>
      <w:bookmarkEnd w:id="0"/>
      <w:r>
        <w:t>Rappel sur le projet</w:t>
      </w:r>
      <w:bookmarkEnd w:id="3"/>
    </w:p>
    <w:p w14:paraId="09220D7C" w14:textId="64D7D448" w:rsidR="000D7B7C" w:rsidRPr="008C5219" w:rsidRDefault="000D7B7C" w:rsidP="000D7B7C">
      <w:pPr>
        <w:pStyle w:val="Titre30"/>
        <w:numPr>
          <w:ilvl w:val="0"/>
          <w:numId w:val="36"/>
        </w:numPr>
      </w:pPr>
      <w:bookmarkStart w:id="4" w:name="_Toc530987526"/>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2E50F049"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proofErr w:type="spellStart"/>
      <w:r>
        <w:rPr>
          <w:rStyle w:val="fontstyle01"/>
        </w:rPr>
        <w:t>activité</w:t>
      </w:r>
      <w:r w:rsidR="0045795A">
        <w:rPr>
          <w:rStyle w:val="fontstyle01"/>
        </w:rPr>
        <w:t>e</w:t>
      </w:r>
      <w:r>
        <w:rPr>
          <w:rStyle w:val="fontstyle01"/>
        </w:rPr>
        <w:t>s</w:t>
      </w:r>
      <w:proofErr w:type="spellEnd"/>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1809">
      <w:pPr>
        <w:pStyle w:val="Paragraphedeliste"/>
        <w:numPr>
          <w:ilvl w:val="0"/>
          <w:numId w:val="24"/>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7763C8">
      <w:pPr>
        <w:pStyle w:val="Titre30"/>
        <w:numPr>
          <w:ilvl w:val="0"/>
          <w:numId w:val="36"/>
        </w:numPr>
      </w:pPr>
      <w:bookmarkStart w:id="6" w:name="_Toc530987527"/>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BC20CA">
      <w:pPr>
        <w:pStyle w:val="Titre20"/>
        <w:numPr>
          <w:ilvl w:val="0"/>
          <w:numId w:val="17"/>
        </w:numPr>
      </w:pPr>
      <w:bookmarkStart w:id="7" w:name="_Toc530987528"/>
      <w:bookmarkEnd w:id="5"/>
      <w:r>
        <w:lastRenderedPageBreak/>
        <w:t>Rappel sur l’architecture</w:t>
      </w:r>
      <w:bookmarkEnd w:id="7"/>
    </w:p>
    <w:p w14:paraId="2624AE83" w14:textId="537FC197" w:rsidR="00555B71" w:rsidRPr="00BD4370" w:rsidRDefault="009C6B0B" w:rsidP="00BD4370">
      <w:pPr>
        <w:pStyle w:val="Titre30"/>
        <w:numPr>
          <w:ilvl w:val="0"/>
          <w:numId w:val="19"/>
        </w:numPr>
        <w:rPr>
          <w:rStyle w:val="fontstyle01"/>
          <w:rFonts w:asciiTheme="majorHAnsi" w:hAnsiTheme="majorHAnsi"/>
          <w:color w:val="845209" w:themeColor="accent1" w:themeShade="7F"/>
        </w:rPr>
      </w:pPr>
      <w:bookmarkStart w:id="8" w:name="_Toc530987529"/>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3E3F1C">
      <w:pPr>
        <w:pStyle w:val="Titre30"/>
        <w:numPr>
          <w:ilvl w:val="0"/>
          <w:numId w:val="19"/>
        </w:numPr>
        <w:rPr>
          <w:rStyle w:val="fontstyle01"/>
          <w:rFonts w:asciiTheme="majorHAnsi" w:hAnsiTheme="majorHAnsi"/>
          <w:color w:val="845209" w:themeColor="accent1" w:themeShade="7F"/>
        </w:rPr>
      </w:pPr>
      <w:bookmarkStart w:id="9" w:name="_Toc530987530"/>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9B46E0">
      <w:pPr>
        <w:pStyle w:val="Titre10"/>
        <w:numPr>
          <w:ilvl w:val="0"/>
          <w:numId w:val="15"/>
        </w:numPr>
      </w:pPr>
      <w:r>
        <w:br w:type="page"/>
      </w:r>
      <w:bookmarkStart w:id="12" w:name="_Toc530987531"/>
      <w:bookmarkEnd w:id="11"/>
      <w:r w:rsidR="009B46E0">
        <w:lastRenderedPageBreak/>
        <w:t>Analyse et Modélisation</w:t>
      </w:r>
      <w:bookmarkEnd w:id="12"/>
    </w:p>
    <w:p w14:paraId="27EDDC65" w14:textId="09270A91" w:rsidR="009B46E0" w:rsidRDefault="009B46E0" w:rsidP="009B46E0">
      <w:pPr>
        <w:pStyle w:val="Titre20"/>
        <w:numPr>
          <w:ilvl w:val="0"/>
          <w:numId w:val="37"/>
        </w:numPr>
      </w:pPr>
      <w:bookmarkStart w:id="13" w:name="_Toc530987532"/>
      <w:r>
        <w:t>Modélisation UML</w:t>
      </w:r>
      <w:bookmarkEnd w:id="13"/>
    </w:p>
    <w:p w14:paraId="3333AFAC" w14:textId="1D76F342" w:rsidR="009B46E0" w:rsidRPr="009B46E0" w:rsidRDefault="009B46E0" w:rsidP="009B46E0">
      <w:pPr>
        <w:pStyle w:val="Titre30"/>
        <w:numPr>
          <w:ilvl w:val="0"/>
          <w:numId w:val="38"/>
        </w:numPr>
      </w:pPr>
      <w:bookmarkStart w:id="14" w:name="_Toc530987533"/>
      <w:r>
        <w:t>Diagramme de bloc</w:t>
      </w:r>
      <w:bookmarkEnd w:id="14"/>
    </w:p>
    <w:p w14:paraId="0E4CE056" w14:textId="11D2E86A" w:rsidR="007229B0" w:rsidRDefault="007229B0" w:rsidP="00302A77"/>
    <w:p w14:paraId="632ADC2F" w14:textId="7E4DE152" w:rsidR="009B46E0" w:rsidRDefault="009B46E0" w:rsidP="00302A77"/>
    <w:p w14:paraId="0CC9F65C" w14:textId="3AFCECBB" w:rsidR="009B46E0" w:rsidRDefault="009B46E0" w:rsidP="00302A77"/>
    <w:p w14:paraId="4D0858B2" w14:textId="77777777" w:rsidR="00CD5897" w:rsidRDefault="00CD5897">
      <w:pPr>
        <w:rPr>
          <w:rFonts w:asciiTheme="majorHAnsi" w:eastAsiaTheme="majorEastAsia" w:hAnsiTheme="majorHAnsi" w:cstheme="majorBidi"/>
          <w:color w:val="845209" w:themeColor="accent1" w:themeShade="7F"/>
        </w:rPr>
      </w:pPr>
      <w:r>
        <w:br w:type="page"/>
      </w:r>
    </w:p>
    <w:p w14:paraId="7A1622F4" w14:textId="63945832" w:rsidR="009B46E0" w:rsidRDefault="009B46E0" w:rsidP="00302A77">
      <w:pPr>
        <w:pStyle w:val="Titre30"/>
        <w:numPr>
          <w:ilvl w:val="0"/>
          <w:numId w:val="38"/>
        </w:numPr>
      </w:pPr>
      <w:bookmarkStart w:id="15" w:name="_Toc530987534"/>
      <w:r>
        <w:lastRenderedPageBreak/>
        <w:t>Diagramme de séquence</w:t>
      </w:r>
      <w:bookmarkEnd w:id="15"/>
    </w:p>
    <w:p w14:paraId="09670C15" w14:textId="37771C5A" w:rsidR="00E95CAD" w:rsidRDefault="00E95CAD" w:rsidP="00B9629E">
      <w:pPr>
        <w:pStyle w:val="Titre4"/>
        <w:ind w:firstLine="708"/>
      </w:pPr>
      <w:bookmarkStart w:id="16" w:name="_Toc530987535"/>
      <w:r>
        <w:t>Ajout d’une idée/suggestion</w:t>
      </w:r>
      <w:r w:rsidR="00402D6B">
        <w:t xml:space="preserve"> (+ contact</w:t>
      </w:r>
      <w:r w:rsidR="00761601">
        <w:t xml:space="preserve"> Admin</w:t>
      </w:r>
      <w:r w:rsidR="00402D6B">
        <w:t>)</w:t>
      </w:r>
      <w:bookmarkEnd w:id="16"/>
    </w:p>
    <w:p w14:paraId="1760CCF2" w14:textId="77A31C87" w:rsidR="00E95CAD" w:rsidRDefault="00E95CAD" w:rsidP="00E95CAD"/>
    <w:p w14:paraId="478A6539" w14:textId="3259E807" w:rsidR="00E95CAD" w:rsidRDefault="00E95CAD" w:rsidP="00E95CAD"/>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7" w:name="_Toc530987536"/>
      <w:r>
        <w:lastRenderedPageBreak/>
        <w:t>Consultation d’une idée/suggestion</w:t>
      </w:r>
      <w:bookmarkEnd w:id="17"/>
    </w:p>
    <w:p w14:paraId="3AAA306A" w14:textId="2E1012B9" w:rsidR="00773465" w:rsidRDefault="00773465" w:rsidP="00773465"/>
    <w:p w14:paraId="39AB103C" w14:textId="729A9D25" w:rsidR="00773465" w:rsidRDefault="00773465" w:rsidP="00773465"/>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517432F4" w:rsidR="00E95CAD" w:rsidRDefault="00E95CAD" w:rsidP="00B9629E">
      <w:pPr>
        <w:pStyle w:val="Titre4"/>
        <w:ind w:firstLine="708"/>
      </w:pPr>
      <w:bookmarkStart w:id="18" w:name="_Toc530987537"/>
      <w:r>
        <w:lastRenderedPageBreak/>
        <w:t>Ajout d’une application</w:t>
      </w:r>
      <w:r w:rsidR="00402D6B">
        <w:t xml:space="preserve"> (+ prévention </w:t>
      </w:r>
      <w:r w:rsidR="00986472">
        <w:t>User</w:t>
      </w:r>
      <w:r w:rsidR="00402D6B">
        <w:t>)</w:t>
      </w:r>
      <w:bookmarkEnd w:id="18"/>
    </w:p>
    <w:p w14:paraId="64FD1039" w14:textId="5B643BF6" w:rsidR="00E95CAD" w:rsidRDefault="00E95CAD" w:rsidP="00E95CAD"/>
    <w:p w14:paraId="2F5D43BB" w14:textId="27FC1DF9" w:rsidR="00E95CAD" w:rsidRDefault="00E95CAD" w:rsidP="00E95CAD"/>
    <w:p w14:paraId="0E16A669" w14:textId="15FAD287" w:rsidR="00E95CAD" w:rsidRDefault="00E95CAD" w:rsidP="00E95CAD"/>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9" w:name="_Toc530987538"/>
      <w:r>
        <w:lastRenderedPageBreak/>
        <w:t>Modification d’une configuration d’une application</w:t>
      </w:r>
      <w:bookmarkEnd w:id="19"/>
    </w:p>
    <w:p w14:paraId="53B96DD0" w14:textId="0BB697A9" w:rsidR="00E95CAD" w:rsidRDefault="00E95CAD" w:rsidP="00E95CAD"/>
    <w:p w14:paraId="76E4F2BA" w14:textId="4840BC96" w:rsidR="00E95CAD" w:rsidRDefault="00E95CAD" w:rsidP="00E95CAD"/>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6B60DA10" w:rsidR="00E95CAD" w:rsidRDefault="00E95CAD" w:rsidP="00B9629E">
      <w:pPr>
        <w:pStyle w:val="Titre4"/>
        <w:ind w:firstLine="708"/>
      </w:pPr>
      <w:bookmarkStart w:id="20" w:name="_Toc530987539"/>
      <w:r>
        <w:lastRenderedPageBreak/>
        <w:t>Suppression d’une application</w:t>
      </w:r>
      <w:r w:rsidR="00402D6B">
        <w:t xml:space="preserve"> (+ prévention </w:t>
      </w:r>
      <w:r w:rsidR="001A1939">
        <w:t>User</w:t>
      </w:r>
      <w:r w:rsidR="00402D6B">
        <w:t>)</w:t>
      </w:r>
      <w:bookmarkEnd w:id="20"/>
    </w:p>
    <w:p w14:paraId="74CAB176" w14:textId="1F06F807" w:rsidR="00E95CAD" w:rsidRDefault="00E95CAD" w:rsidP="00E95CAD"/>
    <w:p w14:paraId="6965D744" w14:textId="03004AC9" w:rsidR="00E95CAD" w:rsidRDefault="00E95CAD" w:rsidP="00E95CAD"/>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295BE58E" w:rsidR="00E95CAD" w:rsidRDefault="00E95CAD" w:rsidP="00B9629E">
      <w:pPr>
        <w:pStyle w:val="Titre4"/>
        <w:ind w:firstLine="708"/>
      </w:pPr>
      <w:bookmarkStart w:id="21" w:name="_Toc530987540"/>
      <w:r>
        <w:lastRenderedPageBreak/>
        <w:t>Démarrer une application</w:t>
      </w:r>
      <w:r w:rsidR="00D52A38">
        <w:t xml:space="preserve"> (+ prévention </w:t>
      </w:r>
      <w:r w:rsidR="00193238">
        <w:t>User</w:t>
      </w:r>
      <w:r w:rsidR="00D52A38">
        <w:t>)</w:t>
      </w:r>
      <w:bookmarkEnd w:id="21"/>
    </w:p>
    <w:p w14:paraId="3093B314" w14:textId="2D49DCE2" w:rsidR="00E95CAD" w:rsidRDefault="00E95CAD" w:rsidP="00E95CAD"/>
    <w:p w14:paraId="05ABA30C" w14:textId="249AA7C7" w:rsidR="00E95CAD" w:rsidRDefault="00E95CAD" w:rsidP="00E95CAD"/>
    <w:p w14:paraId="5C233B68" w14:textId="4EAAF4E0" w:rsidR="00E95CAD" w:rsidRDefault="00E95CAD" w:rsidP="00E95CAD"/>
    <w:p w14:paraId="41D0AF25" w14:textId="77777777" w:rsidR="00CD5897" w:rsidRDefault="00CD5897">
      <w:pPr>
        <w:rPr>
          <w:rFonts w:asciiTheme="majorHAnsi" w:eastAsiaTheme="majorEastAsia" w:hAnsiTheme="majorHAnsi" w:cstheme="majorBidi"/>
          <w:i/>
          <w:iCs/>
          <w:color w:val="C77C0E" w:themeColor="accent1" w:themeShade="BF"/>
        </w:rPr>
      </w:pPr>
      <w:r>
        <w:br w:type="page"/>
      </w:r>
    </w:p>
    <w:p w14:paraId="0F810507" w14:textId="522BA6CE" w:rsidR="00E95CAD" w:rsidRDefault="00E95CAD" w:rsidP="00B9629E">
      <w:pPr>
        <w:pStyle w:val="Titre4"/>
        <w:ind w:firstLine="708"/>
      </w:pPr>
      <w:bookmarkStart w:id="22" w:name="_Toc530987541"/>
      <w:r>
        <w:lastRenderedPageBreak/>
        <w:t>Arrêter une application</w:t>
      </w:r>
      <w:r w:rsidR="00D52A38">
        <w:t xml:space="preserve"> (+ prévention </w:t>
      </w:r>
      <w:r w:rsidR="00DA27D0">
        <w:t>User</w:t>
      </w:r>
      <w:r w:rsidR="00D52A38">
        <w:t>)</w:t>
      </w:r>
      <w:bookmarkEnd w:id="22"/>
    </w:p>
    <w:p w14:paraId="4D9EFDD4" w14:textId="677C8468" w:rsidR="00E95CAD" w:rsidRDefault="00E95CAD" w:rsidP="00E95CAD"/>
    <w:p w14:paraId="2EF0742E" w14:textId="59A5DFDA" w:rsidR="00E95CAD" w:rsidRDefault="00E95CAD" w:rsidP="00E95CAD"/>
    <w:p w14:paraId="4B89918D" w14:textId="77A1A284" w:rsidR="00E95CAD" w:rsidRDefault="00E95CAD" w:rsidP="00E95CAD"/>
    <w:p w14:paraId="795824C4" w14:textId="77777777"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3" w:name="_Toc530987542"/>
      <w:r>
        <w:lastRenderedPageBreak/>
        <w:t>Supervision d’une application</w:t>
      </w:r>
      <w:bookmarkEnd w:id="23"/>
    </w:p>
    <w:p w14:paraId="765971E3" w14:textId="6072F950" w:rsidR="00E95CAD" w:rsidRDefault="00E95CAD" w:rsidP="00E95CAD"/>
    <w:p w14:paraId="35D368FA" w14:textId="0A6EFC6A" w:rsidR="00E95CAD" w:rsidRDefault="00E95CAD" w:rsidP="00E95CAD"/>
    <w:p w14:paraId="5ED62DD2" w14:textId="59A8BDC9" w:rsidR="00E95CAD" w:rsidRDefault="00E95CAD" w:rsidP="00E95CAD"/>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09380D4A" w:rsidR="00E95CAD" w:rsidRDefault="00E95CAD" w:rsidP="00B9629E">
      <w:pPr>
        <w:pStyle w:val="Titre4"/>
        <w:ind w:firstLine="708"/>
      </w:pPr>
      <w:bookmarkStart w:id="24" w:name="_Toc530987543"/>
      <w:r>
        <w:lastRenderedPageBreak/>
        <w:t>Redémarrage automatique en cas de crash</w:t>
      </w:r>
      <w:r w:rsidR="00D52A38">
        <w:t xml:space="preserve"> (+ prévention </w:t>
      </w:r>
      <w:r w:rsidR="00CA7D29">
        <w:t>User</w:t>
      </w:r>
      <w:r w:rsidR="00D52A38">
        <w:t>)</w:t>
      </w:r>
      <w:bookmarkEnd w:id="24"/>
    </w:p>
    <w:p w14:paraId="53955858" w14:textId="236AFBE4" w:rsidR="00E95CAD" w:rsidRDefault="00E95CAD" w:rsidP="00E95CAD"/>
    <w:p w14:paraId="5A4E1E16" w14:textId="01E51E0B" w:rsidR="00E95CAD" w:rsidRDefault="00E95CAD" w:rsidP="00E95CAD"/>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2EE41709" w14:textId="1E9DDD96" w:rsidR="00DE0B74" w:rsidRDefault="00E95CAD" w:rsidP="00B9629E">
      <w:pPr>
        <w:pStyle w:val="Titre4"/>
        <w:ind w:firstLine="708"/>
      </w:pPr>
      <w:bookmarkStart w:id="25" w:name="_Toc530987544"/>
      <w:r>
        <w:lastRenderedPageBreak/>
        <w:t xml:space="preserve">Arrêt </w:t>
      </w:r>
      <w:r w:rsidR="00EC18EF">
        <w:t>automatique</w:t>
      </w:r>
      <w:r>
        <w:t xml:space="preserve"> en cas de manque de ressources</w:t>
      </w:r>
      <w:r w:rsidR="006B5C68">
        <w:t xml:space="preserve"> </w:t>
      </w:r>
      <w:r w:rsidR="00D52A38">
        <w:t xml:space="preserve">(+ prévention </w:t>
      </w:r>
      <w:r w:rsidR="00EC18EF">
        <w:t>User</w:t>
      </w:r>
      <w:r w:rsidR="00D52A38">
        <w:t>)</w:t>
      </w:r>
      <w:bookmarkEnd w:id="25"/>
    </w:p>
    <w:p w14:paraId="5881DA6F" w14:textId="77777777" w:rsidR="00DE0B74" w:rsidRDefault="00DE0B74">
      <w:pPr>
        <w:rPr>
          <w:rFonts w:asciiTheme="majorHAnsi" w:eastAsiaTheme="majorEastAsia" w:hAnsiTheme="majorHAnsi" w:cstheme="majorBidi"/>
          <w:i/>
          <w:iCs/>
          <w:color w:val="C77C0E" w:themeColor="accent1" w:themeShade="BF"/>
        </w:rPr>
      </w:pPr>
      <w:r>
        <w:br w:type="page"/>
      </w:r>
    </w:p>
    <w:p w14:paraId="51D191AC" w14:textId="7E1ED577" w:rsidR="00E95CAD" w:rsidRPr="00E95CAD" w:rsidRDefault="00DE0B74" w:rsidP="006F3457">
      <w:pPr>
        <w:pStyle w:val="Titre4"/>
        <w:ind w:firstLine="708"/>
      </w:pPr>
      <w:bookmarkStart w:id="26" w:name="_Toc530987545"/>
      <w:r>
        <w:lastRenderedPageBreak/>
        <w:t xml:space="preserve">Prévention </w:t>
      </w:r>
      <w:r w:rsidR="00583011">
        <w:t>de l’u</w:t>
      </w:r>
      <w:r w:rsidR="002B7271">
        <w:t xml:space="preserve">tilisateur </w:t>
      </w:r>
      <w:r>
        <w:t>via mail/sms/flux RSS/Twitter</w:t>
      </w:r>
      <w:bookmarkEnd w:id="26"/>
    </w:p>
    <w:sectPr w:rsidR="00E95CAD" w:rsidRPr="00E95CAD" w:rsidSect="007229B0">
      <w:headerReference w:type="default" r:id="rId13"/>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E2915" w14:textId="77777777" w:rsidR="008C4700" w:rsidRDefault="008C4700" w:rsidP="006651C9">
      <w:r>
        <w:separator/>
      </w:r>
    </w:p>
  </w:endnote>
  <w:endnote w:type="continuationSeparator" w:id="0">
    <w:p w14:paraId="590B3FD8" w14:textId="77777777" w:rsidR="008C4700" w:rsidRDefault="008C4700"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513D8" w14:textId="77777777" w:rsidR="008C4700" w:rsidRDefault="008C4700" w:rsidP="006651C9">
      <w:r>
        <w:separator/>
      </w:r>
    </w:p>
  </w:footnote>
  <w:footnote w:type="continuationSeparator" w:id="0">
    <w:p w14:paraId="28EB6BB8" w14:textId="77777777" w:rsidR="008C4700" w:rsidRDefault="008C4700"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474B72" w:rsidRDefault="00474B7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474B72" w:rsidRDefault="00474B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B34FC4"/>
    <w:multiLevelType w:val="hybridMultilevel"/>
    <w:tmpl w:val="ABB2678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0886E0F"/>
    <w:multiLevelType w:val="hybridMultilevel"/>
    <w:tmpl w:val="D8F4B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AC51E9A"/>
    <w:multiLevelType w:val="hybridMultilevel"/>
    <w:tmpl w:val="103653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27"/>
  </w:num>
  <w:num w:numId="3">
    <w:abstractNumId w:val="0"/>
  </w:num>
  <w:num w:numId="4">
    <w:abstractNumId w:val="13"/>
  </w:num>
  <w:num w:numId="5">
    <w:abstractNumId w:val="29"/>
  </w:num>
  <w:num w:numId="6">
    <w:abstractNumId w:val="35"/>
  </w:num>
  <w:num w:numId="7">
    <w:abstractNumId w:val="9"/>
  </w:num>
  <w:num w:numId="8">
    <w:abstractNumId w:val="1"/>
  </w:num>
  <w:num w:numId="9">
    <w:abstractNumId w:val="16"/>
  </w:num>
  <w:num w:numId="10">
    <w:abstractNumId w:val="26"/>
  </w:num>
  <w:num w:numId="11">
    <w:abstractNumId w:val="10"/>
  </w:num>
  <w:num w:numId="12">
    <w:abstractNumId w:val="15"/>
  </w:num>
  <w:num w:numId="13">
    <w:abstractNumId w:val="31"/>
  </w:num>
  <w:num w:numId="14">
    <w:abstractNumId w:val="2"/>
  </w:num>
  <w:num w:numId="15">
    <w:abstractNumId w:val="6"/>
  </w:num>
  <w:num w:numId="16">
    <w:abstractNumId w:val="32"/>
  </w:num>
  <w:num w:numId="17">
    <w:abstractNumId w:val="17"/>
  </w:num>
  <w:num w:numId="18">
    <w:abstractNumId w:val="33"/>
  </w:num>
  <w:num w:numId="19">
    <w:abstractNumId w:val="23"/>
  </w:num>
  <w:num w:numId="20">
    <w:abstractNumId w:val="5"/>
  </w:num>
  <w:num w:numId="21">
    <w:abstractNumId w:val="14"/>
  </w:num>
  <w:num w:numId="22">
    <w:abstractNumId w:val="37"/>
  </w:num>
  <w:num w:numId="23">
    <w:abstractNumId w:val="28"/>
  </w:num>
  <w:num w:numId="24">
    <w:abstractNumId w:val="20"/>
  </w:num>
  <w:num w:numId="25">
    <w:abstractNumId w:val="4"/>
  </w:num>
  <w:num w:numId="26">
    <w:abstractNumId w:val="34"/>
  </w:num>
  <w:num w:numId="27">
    <w:abstractNumId w:val="22"/>
  </w:num>
  <w:num w:numId="28">
    <w:abstractNumId w:val="21"/>
  </w:num>
  <w:num w:numId="29">
    <w:abstractNumId w:val="11"/>
  </w:num>
  <w:num w:numId="30">
    <w:abstractNumId w:val="25"/>
  </w:num>
  <w:num w:numId="31">
    <w:abstractNumId w:val="7"/>
  </w:num>
  <w:num w:numId="32">
    <w:abstractNumId w:val="18"/>
  </w:num>
  <w:num w:numId="33">
    <w:abstractNumId w:val="30"/>
  </w:num>
  <w:num w:numId="34">
    <w:abstractNumId w:val="24"/>
  </w:num>
  <w:num w:numId="35">
    <w:abstractNumId w:val="3"/>
  </w:num>
  <w:num w:numId="36">
    <w:abstractNumId w:val="19"/>
  </w:num>
  <w:num w:numId="37">
    <w:abstractNumId w:val="8"/>
  </w:num>
  <w:num w:numId="38">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163F3"/>
    <w:rsid w:val="0001745E"/>
    <w:rsid w:val="000326C5"/>
    <w:rsid w:val="00032723"/>
    <w:rsid w:val="000454E5"/>
    <w:rsid w:val="00067675"/>
    <w:rsid w:val="000710FD"/>
    <w:rsid w:val="0008366B"/>
    <w:rsid w:val="000861DC"/>
    <w:rsid w:val="0009546D"/>
    <w:rsid w:val="000A1D6D"/>
    <w:rsid w:val="000B3710"/>
    <w:rsid w:val="000D1381"/>
    <w:rsid w:val="000D4471"/>
    <w:rsid w:val="000D79F0"/>
    <w:rsid w:val="000D7B7C"/>
    <w:rsid w:val="000F3BAB"/>
    <w:rsid w:val="000F69F3"/>
    <w:rsid w:val="00110D1E"/>
    <w:rsid w:val="00112387"/>
    <w:rsid w:val="00115431"/>
    <w:rsid w:val="00122863"/>
    <w:rsid w:val="00130B59"/>
    <w:rsid w:val="001469A4"/>
    <w:rsid w:val="001520F8"/>
    <w:rsid w:val="001521A0"/>
    <w:rsid w:val="00154598"/>
    <w:rsid w:val="00154F18"/>
    <w:rsid w:val="001570B3"/>
    <w:rsid w:val="00161907"/>
    <w:rsid w:val="0016424F"/>
    <w:rsid w:val="00166B79"/>
    <w:rsid w:val="001730CA"/>
    <w:rsid w:val="00173249"/>
    <w:rsid w:val="00180336"/>
    <w:rsid w:val="00180EF5"/>
    <w:rsid w:val="00184BB8"/>
    <w:rsid w:val="001861E9"/>
    <w:rsid w:val="00190904"/>
    <w:rsid w:val="001931C0"/>
    <w:rsid w:val="00193238"/>
    <w:rsid w:val="00194070"/>
    <w:rsid w:val="001A02BE"/>
    <w:rsid w:val="001A06C0"/>
    <w:rsid w:val="001A13AD"/>
    <w:rsid w:val="001A1939"/>
    <w:rsid w:val="001A45EF"/>
    <w:rsid w:val="001B1418"/>
    <w:rsid w:val="001C3437"/>
    <w:rsid w:val="001C3782"/>
    <w:rsid w:val="001D06A3"/>
    <w:rsid w:val="001D3992"/>
    <w:rsid w:val="001E1CAA"/>
    <w:rsid w:val="00202362"/>
    <w:rsid w:val="002174B3"/>
    <w:rsid w:val="00223C88"/>
    <w:rsid w:val="0023073D"/>
    <w:rsid w:val="00232E76"/>
    <w:rsid w:val="00240F04"/>
    <w:rsid w:val="00241DC9"/>
    <w:rsid w:val="00244734"/>
    <w:rsid w:val="002534DD"/>
    <w:rsid w:val="00255463"/>
    <w:rsid w:val="00287887"/>
    <w:rsid w:val="00291FAA"/>
    <w:rsid w:val="0029285D"/>
    <w:rsid w:val="002962FD"/>
    <w:rsid w:val="002A724D"/>
    <w:rsid w:val="002B5D4A"/>
    <w:rsid w:val="002B7271"/>
    <w:rsid w:val="002C0823"/>
    <w:rsid w:val="002C0A07"/>
    <w:rsid w:val="002C6941"/>
    <w:rsid w:val="002C7CE4"/>
    <w:rsid w:val="002F4FD5"/>
    <w:rsid w:val="00302A77"/>
    <w:rsid w:val="00310323"/>
    <w:rsid w:val="00312576"/>
    <w:rsid w:val="0031597E"/>
    <w:rsid w:val="00333219"/>
    <w:rsid w:val="00333487"/>
    <w:rsid w:val="00346756"/>
    <w:rsid w:val="003521E2"/>
    <w:rsid w:val="00357566"/>
    <w:rsid w:val="00364ADF"/>
    <w:rsid w:val="003659EE"/>
    <w:rsid w:val="00371139"/>
    <w:rsid w:val="003874D9"/>
    <w:rsid w:val="00387617"/>
    <w:rsid w:val="00387D42"/>
    <w:rsid w:val="003901E4"/>
    <w:rsid w:val="003909E2"/>
    <w:rsid w:val="0039247E"/>
    <w:rsid w:val="003A1CE7"/>
    <w:rsid w:val="003B37FE"/>
    <w:rsid w:val="003B5121"/>
    <w:rsid w:val="003D5F8F"/>
    <w:rsid w:val="003E3F1C"/>
    <w:rsid w:val="003E5E15"/>
    <w:rsid w:val="00402D6B"/>
    <w:rsid w:val="00407361"/>
    <w:rsid w:val="00407D01"/>
    <w:rsid w:val="004112BC"/>
    <w:rsid w:val="00414870"/>
    <w:rsid w:val="00420D03"/>
    <w:rsid w:val="00424C06"/>
    <w:rsid w:val="00427BA1"/>
    <w:rsid w:val="004313EA"/>
    <w:rsid w:val="004318AA"/>
    <w:rsid w:val="0043691E"/>
    <w:rsid w:val="004378E4"/>
    <w:rsid w:val="00440127"/>
    <w:rsid w:val="0044445F"/>
    <w:rsid w:val="0045268E"/>
    <w:rsid w:val="004559EB"/>
    <w:rsid w:val="0045795A"/>
    <w:rsid w:val="00463284"/>
    <w:rsid w:val="00463A54"/>
    <w:rsid w:val="00472FC1"/>
    <w:rsid w:val="00474B72"/>
    <w:rsid w:val="0047563E"/>
    <w:rsid w:val="00482824"/>
    <w:rsid w:val="00482FFB"/>
    <w:rsid w:val="00486B79"/>
    <w:rsid w:val="0049212E"/>
    <w:rsid w:val="00493894"/>
    <w:rsid w:val="004A1F4F"/>
    <w:rsid w:val="004A4BE4"/>
    <w:rsid w:val="004A5751"/>
    <w:rsid w:val="004A6277"/>
    <w:rsid w:val="004D021C"/>
    <w:rsid w:val="004D4D33"/>
    <w:rsid w:val="004D7964"/>
    <w:rsid w:val="004E1656"/>
    <w:rsid w:val="004F6241"/>
    <w:rsid w:val="005038A9"/>
    <w:rsid w:val="00515EF9"/>
    <w:rsid w:val="005226D1"/>
    <w:rsid w:val="005255AD"/>
    <w:rsid w:val="00526DD1"/>
    <w:rsid w:val="00535D60"/>
    <w:rsid w:val="00540807"/>
    <w:rsid w:val="00540D4A"/>
    <w:rsid w:val="0055295C"/>
    <w:rsid w:val="00552A23"/>
    <w:rsid w:val="00555B71"/>
    <w:rsid w:val="00572BAC"/>
    <w:rsid w:val="00583011"/>
    <w:rsid w:val="0058332A"/>
    <w:rsid w:val="005946BC"/>
    <w:rsid w:val="0059512C"/>
    <w:rsid w:val="005A2477"/>
    <w:rsid w:val="005B145B"/>
    <w:rsid w:val="005D32AB"/>
    <w:rsid w:val="005D668F"/>
    <w:rsid w:val="005E59BA"/>
    <w:rsid w:val="005E5D0E"/>
    <w:rsid w:val="00610225"/>
    <w:rsid w:val="00610350"/>
    <w:rsid w:val="00625B53"/>
    <w:rsid w:val="00633FD7"/>
    <w:rsid w:val="00644854"/>
    <w:rsid w:val="00645C77"/>
    <w:rsid w:val="006618E9"/>
    <w:rsid w:val="006651C9"/>
    <w:rsid w:val="006729E8"/>
    <w:rsid w:val="00683C73"/>
    <w:rsid w:val="0069246F"/>
    <w:rsid w:val="006A111C"/>
    <w:rsid w:val="006B1CFC"/>
    <w:rsid w:val="006B445E"/>
    <w:rsid w:val="006B5C68"/>
    <w:rsid w:val="006C3FD5"/>
    <w:rsid w:val="006C42D6"/>
    <w:rsid w:val="006C4E3C"/>
    <w:rsid w:val="006C562C"/>
    <w:rsid w:val="006D6EFB"/>
    <w:rsid w:val="006D729C"/>
    <w:rsid w:val="006E0585"/>
    <w:rsid w:val="006E2B60"/>
    <w:rsid w:val="006F3457"/>
    <w:rsid w:val="006F40F1"/>
    <w:rsid w:val="00703CB9"/>
    <w:rsid w:val="00704DD1"/>
    <w:rsid w:val="0070574E"/>
    <w:rsid w:val="00706051"/>
    <w:rsid w:val="007113F3"/>
    <w:rsid w:val="00712BCD"/>
    <w:rsid w:val="0071524A"/>
    <w:rsid w:val="007229B0"/>
    <w:rsid w:val="00726528"/>
    <w:rsid w:val="007265DC"/>
    <w:rsid w:val="0073600F"/>
    <w:rsid w:val="007370FA"/>
    <w:rsid w:val="00740469"/>
    <w:rsid w:val="00761601"/>
    <w:rsid w:val="00762E79"/>
    <w:rsid w:val="00762F35"/>
    <w:rsid w:val="00767FAC"/>
    <w:rsid w:val="00773465"/>
    <w:rsid w:val="007758CE"/>
    <w:rsid w:val="00775D26"/>
    <w:rsid w:val="007763C8"/>
    <w:rsid w:val="00783DE8"/>
    <w:rsid w:val="00794982"/>
    <w:rsid w:val="007975A2"/>
    <w:rsid w:val="007A7AB5"/>
    <w:rsid w:val="007B4887"/>
    <w:rsid w:val="007D04A9"/>
    <w:rsid w:val="007D5B36"/>
    <w:rsid w:val="007E3ADB"/>
    <w:rsid w:val="007E6E20"/>
    <w:rsid w:val="007F137A"/>
    <w:rsid w:val="00801B71"/>
    <w:rsid w:val="00807216"/>
    <w:rsid w:val="008111D2"/>
    <w:rsid w:val="00815D80"/>
    <w:rsid w:val="0083240F"/>
    <w:rsid w:val="008537C3"/>
    <w:rsid w:val="00855DB7"/>
    <w:rsid w:val="0087101A"/>
    <w:rsid w:val="00875CE5"/>
    <w:rsid w:val="008915FD"/>
    <w:rsid w:val="00897650"/>
    <w:rsid w:val="008B71E1"/>
    <w:rsid w:val="008C1F81"/>
    <w:rsid w:val="008C4700"/>
    <w:rsid w:val="008C5219"/>
    <w:rsid w:val="008D146D"/>
    <w:rsid w:val="008D4B6B"/>
    <w:rsid w:val="008D6E58"/>
    <w:rsid w:val="008E2BBA"/>
    <w:rsid w:val="008F310D"/>
    <w:rsid w:val="008F54AE"/>
    <w:rsid w:val="00901EB1"/>
    <w:rsid w:val="0090347F"/>
    <w:rsid w:val="00907377"/>
    <w:rsid w:val="009120F2"/>
    <w:rsid w:val="009126D5"/>
    <w:rsid w:val="009128A3"/>
    <w:rsid w:val="009146DB"/>
    <w:rsid w:val="00920C04"/>
    <w:rsid w:val="00924226"/>
    <w:rsid w:val="00930EE8"/>
    <w:rsid w:val="009320A4"/>
    <w:rsid w:val="00934503"/>
    <w:rsid w:val="009549D9"/>
    <w:rsid w:val="00957BE4"/>
    <w:rsid w:val="009807DF"/>
    <w:rsid w:val="00986472"/>
    <w:rsid w:val="009967C5"/>
    <w:rsid w:val="009A6D3D"/>
    <w:rsid w:val="009B1E60"/>
    <w:rsid w:val="009B46E0"/>
    <w:rsid w:val="009C135A"/>
    <w:rsid w:val="009C6B0B"/>
    <w:rsid w:val="009D0410"/>
    <w:rsid w:val="009D4332"/>
    <w:rsid w:val="009D583A"/>
    <w:rsid w:val="009F030D"/>
    <w:rsid w:val="009F0ECB"/>
    <w:rsid w:val="00A072BD"/>
    <w:rsid w:val="00A13263"/>
    <w:rsid w:val="00A35367"/>
    <w:rsid w:val="00A40DF1"/>
    <w:rsid w:val="00A4286A"/>
    <w:rsid w:val="00A50074"/>
    <w:rsid w:val="00A55649"/>
    <w:rsid w:val="00A57B23"/>
    <w:rsid w:val="00A67EA5"/>
    <w:rsid w:val="00A74A50"/>
    <w:rsid w:val="00A8215E"/>
    <w:rsid w:val="00A8644E"/>
    <w:rsid w:val="00A966D4"/>
    <w:rsid w:val="00AA04D5"/>
    <w:rsid w:val="00AA246D"/>
    <w:rsid w:val="00AC0341"/>
    <w:rsid w:val="00AC7243"/>
    <w:rsid w:val="00AD41B2"/>
    <w:rsid w:val="00AE088C"/>
    <w:rsid w:val="00AE5B84"/>
    <w:rsid w:val="00AF0F78"/>
    <w:rsid w:val="00AF7742"/>
    <w:rsid w:val="00B13092"/>
    <w:rsid w:val="00B217CF"/>
    <w:rsid w:val="00B3766B"/>
    <w:rsid w:val="00B46F80"/>
    <w:rsid w:val="00B54856"/>
    <w:rsid w:val="00B55E9D"/>
    <w:rsid w:val="00B859F6"/>
    <w:rsid w:val="00B87685"/>
    <w:rsid w:val="00B87D29"/>
    <w:rsid w:val="00B95AB7"/>
    <w:rsid w:val="00B95C66"/>
    <w:rsid w:val="00B9629E"/>
    <w:rsid w:val="00BA1AB6"/>
    <w:rsid w:val="00BA2138"/>
    <w:rsid w:val="00BB3AE8"/>
    <w:rsid w:val="00BC1D8D"/>
    <w:rsid w:val="00BC20CA"/>
    <w:rsid w:val="00BC41D2"/>
    <w:rsid w:val="00BC5D86"/>
    <w:rsid w:val="00BD124C"/>
    <w:rsid w:val="00BD206A"/>
    <w:rsid w:val="00BD4370"/>
    <w:rsid w:val="00BD5F52"/>
    <w:rsid w:val="00BD6711"/>
    <w:rsid w:val="00BE02B0"/>
    <w:rsid w:val="00BE2644"/>
    <w:rsid w:val="00BF0E26"/>
    <w:rsid w:val="00BF27A7"/>
    <w:rsid w:val="00BF5B5D"/>
    <w:rsid w:val="00C0494A"/>
    <w:rsid w:val="00C124AE"/>
    <w:rsid w:val="00C20261"/>
    <w:rsid w:val="00C205EA"/>
    <w:rsid w:val="00C224E3"/>
    <w:rsid w:val="00C22F1C"/>
    <w:rsid w:val="00C24C9A"/>
    <w:rsid w:val="00C36FF1"/>
    <w:rsid w:val="00C42289"/>
    <w:rsid w:val="00C42444"/>
    <w:rsid w:val="00C46133"/>
    <w:rsid w:val="00C5053D"/>
    <w:rsid w:val="00C57FC3"/>
    <w:rsid w:val="00C632AD"/>
    <w:rsid w:val="00C67195"/>
    <w:rsid w:val="00C747AF"/>
    <w:rsid w:val="00C94825"/>
    <w:rsid w:val="00C94FFC"/>
    <w:rsid w:val="00C96683"/>
    <w:rsid w:val="00C969E8"/>
    <w:rsid w:val="00CA0D8E"/>
    <w:rsid w:val="00CA10E8"/>
    <w:rsid w:val="00CA531C"/>
    <w:rsid w:val="00CA7D29"/>
    <w:rsid w:val="00CB3476"/>
    <w:rsid w:val="00CD28C5"/>
    <w:rsid w:val="00CD5897"/>
    <w:rsid w:val="00CF44D2"/>
    <w:rsid w:val="00D120AA"/>
    <w:rsid w:val="00D12256"/>
    <w:rsid w:val="00D137F9"/>
    <w:rsid w:val="00D20405"/>
    <w:rsid w:val="00D33D2A"/>
    <w:rsid w:val="00D33F3C"/>
    <w:rsid w:val="00D512A9"/>
    <w:rsid w:val="00D52A38"/>
    <w:rsid w:val="00D60D47"/>
    <w:rsid w:val="00D81546"/>
    <w:rsid w:val="00D86F3D"/>
    <w:rsid w:val="00D90008"/>
    <w:rsid w:val="00D97D16"/>
    <w:rsid w:val="00DA27D0"/>
    <w:rsid w:val="00DA566A"/>
    <w:rsid w:val="00DB4BB8"/>
    <w:rsid w:val="00DB60B6"/>
    <w:rsid w:val="00DB6542"/>
    <w:rsid w:val="00DC192F"/>
    <w:rsid w:val="00DD1338"/>
    <w:rsid w:val="00DD69A6"/>
    <w:rsid w:val="00DE0B74"/>
    <w:rsid w:val="00DE4713"/>
    <w:rsid w:val="00DF3721"/>
    <w:rsid w:val="00DF61FE"/>
    <w:rsid w:val="00E039F2"/>
    <w:rsid w:val="00E129ED"/>
    <w:rsid w:val="00E136A8"/>
    <w:rsid w:val="00E4085C"/>
    <w:rsid w:val="00E50C5B"/>
    <w:rsid w:val="00E5405E"/>
    <w:rsid w:val="00E557C3"/>
    <w:rsid w:val="00E579D9"/>
    <w:rsid w:val="00E84E0E"/>
    <w:rsid w:val="00E85949"/>
    <w:rsid w:val="00E95CAD"/>
    <w:rsid w:val="00E96387"/>
    <w:rsid w:val="00E9638F"/>
    <w:rsid w:val="00EA479D"/>
    <w:rsid w:val="00EC18EF"/>
    <w:rsid w:val="00ED05F4"/>
    <w:rsid w:val="00ED1153"/>
    <w:rsid w:val="00ED4355"/>
    <w:rsid w:val="00ED5C5E"/>
    <w:rsid w:val="00EE6B08"/>
    <w:rsid w:val="00EF778E"/>
    <w:rsid w:val="00F01A36"/>
    <w:rsid w:val="00F11809"/>
    <w:rsid w:val="00F21EF9"/>
    <w:rsid w:val="00F30EB7"/>
    <w:rsid w:val="00F40A20"/>
    <w:rsid w:val="00F40A95"/>
    <w:rsid w:val="00F53135"/>
    <w:rsid w:val="00F53CC4"/>
    <w:rsid w:val="00F615A0"/>
    <w:rsid w:val="00F8101C"/>
    <w:rsid w:val="00F906FE"/>
    <w:rsid w:val="00FA4A96"/>
    <w:rsid w:val="00FB3C76"/>
    <w:rsid w:val="00FB71D0"/>
    <w:rsid w:val="00FC2FE8"/>
    <w:rsid w:val="00FC330A"/>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D1A2D97A-8903-426D-AB72-BC7A2E33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1150</Words>
  <Characters>6328</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2018-11-26T10:03:00Z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