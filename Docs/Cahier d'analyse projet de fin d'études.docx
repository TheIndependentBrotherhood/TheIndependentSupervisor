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bookmarkStart w:id="0" w:name="_GoBack"/>
      <w:bookmarkEnd w:id="0"/>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CC3F2C" w:rsidRPr="009B1E60" w:rsidRDefault="00CC3F2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CC3F2C" w:rsidRPr="009B1E60" w:rsidRDefault="00CC3F2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CC3F2C" w:rsidRPr="009B1E60" w:rsidRDefault="00CC3F2C">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CC3F2C" w:rsidRPr="009B1E60" w:rsidRDefault="00CC3F2C">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1"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6B27DE15" w14:textId="2D9F4BA3" w:rsidR="00CC3F2C"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823435" w:history="1">
            <w:r w:rsidR="00CC3F2C" w:rsidRPr="008D2B60">
              <w:rPr>
                <w:rStyle w:val="Lienhypertexte"/>
                <w:noProof/>
              </w:rPr>
              <w:t>I.</w:t>
            </w:r>
            <w:r w:rsidR="00CC3F2C">
              <w:rPr>
                <w:noProof/>
                <w:sz w:val="22"/>
                <w:szCs w:val="22"/>
              </w:rPr>
              <w:tab/>
            </w:r>
            <w:r w:rsidR="00CC3F2C" w:rsidRPr="008D2B60">
              <w:rPr>
                <w:rStyle w:val="Lienhypertexte"/>
                <w:noProof/>
              </w:rPr>
              <w:t>Introduction</w:t>
            </w:r>
            <w:r w:rsidR="00CC3F2C">
              <w:rPr>
                <w:noProof/>
                <w:webHidden/>
              </w:rPr>
              <w:tab/>
            </w:r>
            <w:r w:rsidR="00CC3F2C">
              <w:rPr>
                <w:noProof/>
                <w:webHidden/>
              </w:rPr>
              <w:fldChar w:fldCharType="begin"/>
            </w:r>
            <w:r w:rsidR="00CC3F2C">
              <w:rPr>
                <w:noProof/>
                <w:webHidden/>
              </w:rPr>
              <w:instrText xml:space="preserve"> PAGEREF _Toc534823435 \h </w:instrText>
            </w:r>
            <w:r w:rsidR="00CC3F2C">
              <w:rPr>
                <w:noProof/>
                <w:webHidden/>
              </w:rPr>
            </w:r>
            <w:r w:rsidR="00CC3F2C">
              <w:rPr>
                <w:noProof/>
                <w:webHidden/>
              </w:rPr>
              <w:fldChar w:fldCharType="separate"/>
            </w:r>
            <w:r w:rsidR="006B75A3">
              <w:rPr>
                <w:noProof/>
                <w:webHidden/>
              </w:rPr>
              <w:t>5</w:t>
            </w:r>
            <w:r w:rsidR="00CC3F2C">
              <w:rPr>
                <w:noProof/>
                <w:webHidden/>
              </w:rPr>
              <w:fldChar w:fldCharType="end"/>
            </w:r>
          </w:hyperlink>
        </w:p>
        <w:p w14:paraId="737FC3F6" w14:textId="71D6521C" w:rsidR="00CC3F2C" w:rsidRDefault="00487D00">
          <w:pPr>
            <w:pStyle w:val="TM2"/>
            <w:tabs>
              <w:tab w:val="left" w:pos="720"/>
              <w:tab w:val="right" w:leader="dot" w:pos="9062"/>
            </w:tabs>
            <w:rPr>
              <w:noProof/>
              <w:sz w:val="22"/>
              <w:szCs w:val="22"/>
            </w:rPr>
          </w:pPr>
          <w:hyperlink w:anchor="_Toc534823436" w:history="1">
            <w:r w:rsidR="00CC3F2C" w:rsidRPr="008D2B60">
              <w:rPr>
                <w:rStyle w:val="Lienhypertexte"/>
                <w:noProof/>
              </w:rPr>
              <w:t>1.</w:t>
            </w:r>
            <w:r w:rsidR="00CC3F2C">
              <w:rPr>
                <w:noProof/>
                <w:sz w:val="22"/>
                <w:szCs w:val="22"/>
              </w:rPr>
              <w:tab/>
            </w:r>
            <w:r w:rsidR="00CC3F2C" w:rsidRPr="008D2B60">
              <w:rPr>
                <w:rStyle w:val="Lienhypertexte"/>
                <w:noProof/>
              </w:rPr>
              <w:t>Rappel sur le projet</w:t>
            </w:r>
            <w:r w:rsidR="00CC3F2C">
              <w:rPr>
                <w:noProof/>
                <w:webHidden/>
              </w:rPr>
              <w:tab/>
            </w:r>
            <w:r w:rsidR="00CC3F2C">
              <w:rPr>
                <w:noProof/>
                <w:webHidden/>
              </w:rPr>
              <w:fldChar w:fldCharType="begin"/>
            </w:r>
            <w:r w:rsidR="00CC3F2C">
              <w:rPr>
                <w:noProof/>
                <w:webHidden/>
              </w:rPr>
              <w:instrText xml:space="preserve"> PAGEREF _Toc534823436 \h </w:instrText>
            </w:r>
            <w:r w:rsidR="00CC3F2C">
              <w:rPr>
                <w:noProof/>
                <w:webHidden/>
              </w:rPr>
            </w:r>
            <w:r w:rsidR="00CC3F2C">
              <w:rPr>
                <w:noProof/>
                <w:webHidden/>
              </w:rPr>
              <w:fldChar w:fldCharType="separate"/>
            </w:r>
            <w:r w:rsidR="006B75A3">
              <w:rPr>
                <w:noProof/>
                <w:webHidden/>
              </w:rPr>
              <w:t>5</w:t>
            </w:r>
            <w:r w:rsidR="00CC3F2C">
              <w:rPr>
                <w:noProof/>
                <w:webHidden/>
              </w:rPr>
              <w:fldChar w:fldCharType="end"/>
            </w:r>
          </w:hyperlink>
        </w:p>
        <w:p w14:paraId="078DA9C9" w14:textId="443B4737" w:rsidR="00CC3F2C" w:rsidRDefault="00487D00">
          <w:pPr>
            <w:pStyle w:val="TM3"/>
            <w:tabs>
              <w:tab w:val="left" w:pos="1100"/>
              <w:tab w:val="right" w:leader="dot" w:pos="9062"/>
            </w:tabs>
            <w:rPr>
              <w:noProof/>
              <w:sz w:val="22"/>
              <w:szCs w:val="22"/>
            </w:rPr>
          </w:pPr>
          <w:hyperlink w:anchor="_Toc534823437" w:history="1">
            <w:r w:rsidR="00CC3F2C" w:rsidRPr="008D2B60">
              <w:rPr>
                <w:rStyle w:val="Lienhypertexte"/>
                <w:noProof/>
              </w:rPr>
              <w:t>a)</w:t>
            </w:r>
            <w:r w:rsidR="00CC3F2C">
              <w:rPr>
                <w:noProof/>
                <w:sz w:val="22"/>
                <w:szCs w:val="22"/>
              </w:rPr>
              <w:tab/>
            </w:r>
            <w:r w:rsidR="00CC3F2C" w:rsidRPr="008D2B60">
              <w:rPr>
                <w:rStyle w:val="Lienhypertexte"/>
                <w:noProof/>
              </w:rPr>
              <w:t>Contexte du projet</w:t>
            </w:r>
            <w:r w:rsidR="00CC3F2C">
              <w:rPr>
                <w:noProof/>
                <w:webHidden/>
              </w:rPr>
              <w:tab/>
            </w:r>
            <w:r w:rsidR="00CC3F2C">
              <w:rPr>
                <w:noProof/>
                <w:webHidden/>
              </w:rPr>
              <w:fldChar w:fldCharType="begin"/>
            </w:r>
            <w:r w:rsidR="00CC3F2C">
              <w:rPr>
                <w:noProof/>
                <w:webHidden/>
              </w:rPr>
              <w:instrText xml:space="preserve"> PAGEREF _Toc534823437 \h </w:instrText>
            </w:r>
            <w:r w:rsidR="00CC3F2C">
              <w:rPr>
                <w:noProof/>
                <w:webHidden/>
              </w:rPr>
            </w:r>
            <w:r w:rsidR="00CC3F2C">
              <w:rPr>
                <w:noProof/>
                <w:webHidden/>
              </w:rPr>
              <w:fldChar w:fldCharType="separate"/>
            </w:r>
            <w:r w:rsidR="006B75A3">
              <w:rPr>
                <w:noProof/>
                <w:webHidden/>
              </w:rPr>
              <w:t>5</w:t>
            </w:r>
            <w:r w:rsidR="00CC3F2C">
              <w:rPr>
                <w:noProof/>
                <w:webHidden/>
              </w:rPr>
              <w:fldChar w:fldCharType="end"/>
            </w:r>
          </w:hyperlink>
        </w:p>
        <w:p w14:paraId="60B72968" w14:textId="62D37CD9" w:rsidR="00CC3F2C" w:rsidRDefault="00487D00">
          <w:pPr>
            <w:pStyle w:val="TM3"/>
            <w:tabs>
              <w:tab w:val="left" w:pos="1100"/>
              <w:tab w:val="right" w:leader="dot" w:pos="9062"/>
            </w:tabs>
            <w:rPr>
              <w:noProof/>
              <w:sz w:val="22"/>
              <w:szCs w:val="22"/>
            </w:rPr>
          </w:pPr>
          <w:hyperlink w:anchor="_Toc534823438" w:history="1">
            <w:r w:rsidR="00CC3F2C" w:rsidRPr="008D2B60">
              <w:rPr>
                <w:rStyle w:val="Lienhypertexte"/>
                <w:noProof/>
              </w:rPr>
              <w:t>b)</w:t>
            </w:r>
            <w:r w:rsidR="00CC3F2C">
              <w:rPr>
                <w:noProof/>
                <w:sz w:val="22"/>
                <w:szCs w:val="22"/>
              </w:rPr>
              <w:tab/>
            </w:r>
            <w:r w:rsidR="00CC3F2C" w:rsidRPr="008D2B60">
              <w:rPr>
                <w:rStyle w:val="Lienhypertexte"/>
                <w:noProof/>
              </w:rPr>
              <w:t>Objectif général du projet</w:t>
            </w:r>
            <w:r w:rsidR="00CC3F2C">
              <w:rPr>
                <w:noProof/>
                <w:webHidden/>
              </w:rPr>
              <w:tab/>
            </w:r>
            <w:r w:rsidR="00CC3F2C">
              <w:rPr>
                <w:noProof/>
                <w:webHidden/>
              </w:rPr>
              <w:fldChar w:fldCharType="begin"/>
            </w:r>
            <w:r w:rsidR="00CC3F2C">
              <w:rPr>
                <w:noProof/>
                <w:webHidden/>
              </w:rPr>
              <w:instrText xml:space="preserve"> PAGEREF _Toc534823438 \h </w:instrText>
            </w:r>
            <w:r w:rsidR="00CC3F2C">
              <w:rPr>
                <w:noProof/>
                <w:webHidden/>
              </w:rPr>
            </w:r>
            <w:r w:rsidR="00CC3F2C">
              <w:rPr>
                <w:noProof/>
                <w:webHidden/>
              </w:rPr>
              <w:fldChar w:fldCharType="separate"/>
            </w:r>
            <w:r w:rsidR="006B75A3">
              <w:rPr>
                <w:noProof/>
                <w:webHidden/>
              </w:rPr>
              <w:t>5</w:t>
            </w:r>
            <w:r w:rsidR="00CC3F2C">
              <w:rPr>
                <w:noProof/>
                <w:webHidden/>
              </w:rPr>
              <w:fldChar w:fldCharType="end"/>
            </w:r>
          </w:hyperlink>
        </w:p>
        <w:p w14:paraId="6DBC6D1F" w14:textId="75A3F4DA" w:rsidR="00CC3F2C" w:rsidRDefault="00487D00">
          <w:pPr>
            <w:pStyle w:val="TM2"/>
            <w:tabs>
              <w:tab w:val="left" w:pos="720"/>
              <w:tab w:val="right" w:leader="dot" w:pos="9062"/>
            </w:tabs>
            <w:rPr>
              <w:noProof/>
              <w:sz w:val="22"/>
              <w:szCs w:val="22"/>
            </w:rPr>
          </w:pPr>
          <w:hyperlink w:anchor="_Toc534823439" w:history="1">
            <w:r w:rsidR="00CC3F2C" w:rsidRPr="008D2B60">
              <w:rPr>
                <w:rStyle w:val="Lienhypertexte"/>
                <w:noProof/>
              </w:rPr>
              <w:t>2.</w:t>
            </w:r>
            <w:r w:rsidR="00CC3F2C">
              <w:rPr>
                <w:noProof/>
                <w:sz w:val="22"/>
                <w:szCs w:val="22"/>
              </w:rPr>
              <w:tab/>
            </w:r>
            <w:r w:rsidR="00CC3F2C" w:rsidRPr="008D2B60">
              <w:rPr>
                <w:rStyle w:val="Lienhypertexte"/>
                <w:noProof/>
              </w:rPr>
              <w:t>Rappel sur l’architecture</w:t>
            </w:r>
            <w:r w:rsidR="00CC3F2C">
              <w:rPr>
                <w:noProof/>
                <w:webHidden/>
              </w:rPr>
              <w:tab/>
            </w:r>
            <w:r w:rsidR="00CC3F2C">
              <w:rPr>
                <w:noProof/>
                <w:webHidden/>
              </w:rPr>
              <w:fldChar w:fldCharType="begin"/>
            </w:r>
            <w:r w:rsidR="00CC3F2C">
              <w:rPr>
                <w:noProof/>
                <w:webHidden/>
              </w:rPr>
              <w:instrText xml:space="preserve"> PAGEREF _Toc534823439 \h </w:instrText>
            </w:r>
            <w:r w:rsidR="00CC3F2C">
              <w:rPr>
                <w:noProof/>
                <w:webHidden/>
              </w:rPr>
            </w:r>
            <w:r w:rsidR="00CC3F2C">
              <w:rPr>
                <w:noProof/>
                <w:webHidden/>
              </w:rPr>
              <w:fldChar w:fldCharType="separate"/>
            </w:r>
            <w:r w:rsidR="006B75A3">
              <w:rPr>
                <w:noProof/>
                <w:webHidden/>
              </w:rPr>
              <w:t>6</w:t>
            </w:r>
            <w:r w:rsidR="00CC3F2C">
              <w:rPr>
                <w:noProof/>
                <w:webHidden/>
              </w:rPr>
              <w:fldChar w:fldCharType="end"/>
            </w:r>
          </w:hyperlink>
        </w:p>
        <w:p w14:paraId="70B31F24" w14:textId="348F896C" w:rsidR="00CC3F2C" w:rsidRDefault="00487D00">
          <w:pPr>
            <w:pStyle w:val="TM3"/>
            <w:tabs>
              <w:tab w:val="left" w:pos="1100"/>
              <w:tab w:val="right" w:leader="dot" w:pos="9062"/>
            </w:tabs>
            <w:rPr>
              <w:noProof/>
              <w:sz w:val="22"/>
              <w:szCs w:val="22"/>
            </w:rPr>
          </w:pPr>
          <w:hyperlink w:anchor="_Toc534823440" w:history="1">
            <w:r w:rsidR="00CC3F2C" w:rsidRPr="008D2B60">
              <w:rPr>
                <w:rStyle w:val="Lienhypertexte"/>
                <w:noProof/>
              </w:rPr>
              <w:t>a)</w:t>
            </w:r>
            <w:r w:rsidR="00CC3F2C">
              <w:rPr>
                <w:noProof/>
                <w:sz w:val="22"/>
                <w:szCs w:val="22"/>
              </w:rPr>
              <w:tab/>
            </w:r>
            <w:r w:rsidR="00CC3F2C" w:rsidRPr="008D2B60">
              <w:rPr>
                <w:rStyle w:val="Lienhypertexte"/>
                <w:noProof/>
              </w:rPr>
              <w:t>Existant</w:t>
            </w:r>
            <w:r w:rsidR="00CC3F2C">
              <w:rPr>
                <w:noProof/>
                <w:webHidden/>
              </w:rPr>
              <w:tab/>
            </w:r>
            <w:r w:rsidR="00CC3F2C">
              <w:rPr>
                <w:noProof/>
                <w:webHidden/>
              </w:rPr>
              <w:fldChar w:fldCharType="begin"/>
            </w:r>
            <w:r w:rsidR="00CC3F2C">
              <w:rPr>
                <w:noProof/>
                <w:webHidden/>
              </w:rPr>
              <w:instrText xml:space="preserve"> PAGEREF _Toc534823440 \h </w:instrText>
            </w:r>
            <w:r w:rsidR="00CC3F2C">
              <w:rPr>
                <w:noProof/>
                <w:webHidden/>
              </w:rPr>
            </w:r>
            <w:r w:rsidR="00CC3F2C">
              <w:rPr>
                <w:noProof/>
                <w:webHidden/>
              </w:rPr>
              <w:fldChar w:fldCharType="separate"/>
            </w:r>
            <w:r w:rsidR="006B75A3">
              <w:rPr>
                <w:noProof/>
                <w:webHidden/>
              </w:rPr>
              <w:t>6</w:t>
            </w:r>
            <w:r w:rsidR="00CC3F2C">
              <w:rPr>
                <w:noProof/>
                <w:webHidden/>
              </w:rPr>
              <w:fldChar w:fldCharType="end"/>
            </w:r>
          </w:hyperlink>
        </w:p>
        <w:p w14:paraId="22BEA30A" w14:textId="391F912F" w:rsidR="00CC3F2C" w:rsidRDefault="00487D00">
          <w:pPr>
            <w:pStyle w:val="TM3"/>
            <w:tabs>
              <w:tab w:val="left" w:pos="1100"/>
              <w:tab w:val="right" w:leader="dot" w:pos="9062"/>
            </w:tabs>
            <w:rPr>
              <w:noProof/>
              <w:sz w:val="22"/>
              <w:szCs w:val="22"/>
            </w:rPr>
          </w:pPr>
          <w:hyperlink w:anchor="_Toc534823441" w:history="1">
            <w:r w:rsidR="00CC3F2C" w:rsidRPr="008D2B60">
              <w:rPr>
                <w:rStyle w:val="Lienhypertexte"/>
                <w:noProof/>
              </w:rPr>
              <w:t>b)</w:t>
            </w:r>
            <w:r w:rsidR="00CC3F2C">
              <w:rPr>
                <w:noProof/>
                <w:sz w:val="22"/>
                <w:szCs w:val="22"/>
              </w:rPr>
              <w:tab/>
            </w:r>
            <w:r w:rsidR="00CC3F2C" w:rsidRPr="008D2B60">
              <w:rPr>
                <w:rStyle w:val="Lienhypertexte"/>
                <w:noProof/>
              </w:rPr>
              <w:t>Objectif</w:t>
            </w:r>
            <w:r w:rsidR="00CC3F2C">
              <w:rPr>
                <w:noProof/>
                <w:webHidden/>
              </w:rPr>
              <w:tab/>
            </w:r>
            <w:r w:rsidR="00CC3F2C">
              <w:rPr>
                <w:noProof/>
                <w:webHidden/>
              </w:rPr>
              <w:fldChar w:fldCharType="begin"/>
            </w:r>
            <w:r w:rsidR="00CC3F2C">
              <w:rPr>
                <w:noProof/>
                <w:webHidden/>
              </w:rPr>
              <w:instrText xml:space="preserve"> PAGEREF _Toc534823441 \h </w:instrText>
            </w:r>
            <w:r w:rsidR="00CC3F2C">
              <w:rPr>
                <w:noProof/>
                <w:webHidden/>
              </w:rPr>
            </w:r>
            <w:r w:rsidR="00CC3F2C">
              <w:rPr>
                <w:noProof/>
                <w:webHidden/>
              </w:rPr>
              <w:fldChar w:fldCharType="separate"/>
            </w:r>
            <w:r w:rsidR="006B75A3">
              <w:rPr>
                <w:noProof/>
                <w:webHidden/>
              </w:rPr>
              <w:t>7</w:t>
            </w:r>
            <w:r w:rsidR="00CC3F2C">
              <w:rPr>
                <w:noProof/>
                <w:webHidden/>
              </w:rPr>
              <w:fldChar w:fldCharType="end"/>
            </w:r>
          </w:hyperlink>
        </w:p>
        <w:p w14:paraId="06816CF6" w14:textId="3D456D91" w:rsidR="00CC3F2C" w:rsidRDefault="00487D00">
          <w:pPr>
            <w:pStyle w:val="TM1"/>
            <w:tabs>
              <w:tab w:val="left" w:pos="480"/>
              <w:tab w:val="right" w:leader="dot" w:pos="9062"/>
            </w:tabs>
            <w:rPr>
              <w:noProof/>
              <w:sz w:val="22"/>
              <w:szCs w:val="22"/>
            </w:rPr>
          </w:pPr>
          <w:hyperlink w:anchor="_Toc534823442" w:history="1">
            <w:r w:rsidR="00CC3F2C" w:rsidRPr="008D2B60">
              <w:rPr>
                <w:rStyle w:val="Lienhypertexte"/>
                <w:noProof/>
              </w:rPr>
              <w:t>II.</w:t>
            </w:r>
            <w:r w:rsidR="00CC3F2C">
              <w:rPr>
                <w:noProof/>
                <w:sz w:val="22"/>
                <w:szCs w:val="22"/>
              </w:rPr>
              <w:tab/>
            </w:r>
            <w:r w:rsidR="00CC3F2C" w:rsidRPr="008D2B60">
              <w:rPr>
                <w:rStyle w:val="Lienhypertexte"/>
                <w:noProof/>
              </w:rPr>
              <w:t>Analyse et Modélisation</w:t>
            </w:r>
            <w:r w:rsidR="00CC3F2C">
              <w:rPr>
                <w:noProof/>
                <w:webHidden/>
              </w:rPr>
              <w:tab/>
            </w:r>
            <w:r w:rsidR="00CC3F2C">
              <w:rPr>
                <w:noProof/>
                <w:webHidden/>
              </w:rPr>
              <w:fldChar w:fldCharType="begin"/>
            </w:r>
            <w:r w:rsidR="00CC3F2C">
              <w:rPr>
                <w:noProof/>
                <w:webHidden/>
              </w:rPr>
              <w:instrText xml:space="preserve"> PAGEREF _Toc534823442 \h </w:instrText>
            </w:r>
            <w:r w:rsidR="00CC3F2C">
              <w:rPr>
                <w:noProof/>
                <w:webHidden/>
              </w:rPr>
            </w:r>
            <w:r w:rsidR="00CC3F2C">
              <w:rPr>
                <w:noProof/>
                <w:webHidden/>
              </w:rPr>
              <w:fldChar w:fldCharType="separate"/>
            </w:r>
            <w:r w:rsidR="006B75A3">
              <w:rPr>
                <w:noProof/>
                <w:webHidden/>
              </w:rPr>
              <w:t>8</w:t>
            </w:r>
            <w:r w:rsidR="00CC3F2C">
              <w:rPr>
                <w:noProof/>
                <w:webHidden/>
              </w:rPr>
              <w:fldChar w:fldCharType="end"/>
            </w:r>
          </w:hyperlink>
        </w:p>
        <w:p w14:paraId="2E3DC0EE" w14:textId="45C413BB" w:rsidR="00CC3F2C" w:rsidRDefault="00487D00">
          <w:pPr>
            <w:pStyle w:val="TM2"/>
            <w:tabs>
              <w:tab w:val="left" w:pos="720"/>
              <w:tab w:val="right" w:leader="dot" w:pos="9062"/>
            </w:tabs>
            <w:rPr>
              <w:noProof/>
              <w:sz w:val="22"/>
              <w:szCs w:val="22"/>
            </w:rPr>
          </w:pPr>
          <w:hyperlink w:anchor="_Toc534823443" w:history="1">
            <w:r w:rsidR="00CC3F2C" w:rsidRPr="008D2B60">
              <w:rPr>
                <w:rStyle w:val="Lienhypertexte"/>
                <w:noProof/>
              </w:rPr>
              <w:t>1.</w:t>
            </w:r>
            <w:r w:rsidR="00CC3F2C">
              <w:rPr>
                <w:noProof/>
                <w:sz w:val="22"/>
                <w:szCs w:val="22"/>
              </w:rPr>
              <w:tab/>
            </w:r>
            <w:r w:rsidR="00CC3F2C" w:rsidRPr="008D2B60">
              <w:rPr>
                <w:rStyle w:val="Lienhypertexte"/>
                <w:noProof/>
              </w:rPr>
              <w:t>Modélisation UML</w:t>
            </w:r>
            <w:r w:rsidR="00CC3F2C">
              <w:rPr>
                <w:noProof/>
                <w:webHidden/>
              </w:rPr>
              <w:tab/>
            </w:r>
            <w:r w:rsidR="00CC3F2C">
              <w:rPr>
                <w:noProof/>
                <w:webHidden/>
              </w:rPr>
              <w:fldChar w:fldCharType="begin"/>
            </w:r>
            <w:r w:rsidR="00CC3F2C">
              <w:rPr>
                <w:noProof/>
                <w:webHidden/>
              </w:rPr>
              <w:instrText xml:space="preserve"> PAGEREF _Toc534823443 \h </w:instrText>
            </w:r>
            <w:r w:rsidR="00CC3F2C">
              <w:rPr>
                <w:noProof/>
                <w:webHidden/>
              </w:rPr>
            </w:r>
            <w:r w:rsidR="00CC3F2C">
              <w:rPr>
                <w:noProof/>
                <w:webHidden/>
              </w:rPr>
              <w:fldChar w:fldCharType="separate"/>
            </w:r>
            <w:r w:rsidR="006B75A3">
              <w:rPr>
                <w:noProof/>
                <w:webHidden/>
              </w:rPr>
              <w:t>8</w:t>
            </w:r>
            <w:r w:rsidR="00CC3F2C">
              <w:rPr>
                <w:noProof/>
                <w:webHidden/>
              </w:rPr>
              <w:fldChar w:fldCharType="end"/>
            </w:r>
          </w:hyperlink>
        </w:p>
        <w:p w14:paraId="121F40B5" w14:textId="42E60B45" w:rsidR="00CC3F2C" w:rsidRDefault="00487D00">
          <w:pPr>
            <w:pStyle w:val="TM3"/>
            <w:tabs>
              <w:tab w:val="left" w:pos="1100"/>
              <w:tab w:val="right" w:leader="dot" w:pos="9062"/>
            </w:tabs>
            <w:rPr>
              <w:noProof/>
              <w:sz w:val="22"/>
              <w:szCs w:val="22"/>
            </w:rPr>
          </w:pPr>
          <w:hyperlink w:anchor="_Toc534823444" w:history="1">
            <w:r w:rsidR="00CC3F2C" w:rsidRPr="008D2B60">
              <w:rPr>
                <w:rStyle w:val="Lienhypertexte"/>
                <w:noProof/>
              </w:rPr>
              <w:t>a)</w:t>
            </w:r>
            <w:r w:rsidR="00CC3F2C">
              <w:rPr>
                <w:noProof/>
                <w:sz w:val="22"/>
                <w:szCs w:val="22"/>
              </w:rPr>
              <w:tab/>
            </w:r>
            <w:r w:rsidR="00CC3F2C" w:rsidRPr="008D2B60">
              <w:rPr>
                <w:rStyle w:val="Lienhypertexte"/>
                <w:noProof/>
              </w:rPr>
              <w:t>Diagrammes de séquence</w:t>
            </w:r>
            <w:r w:rsidR="00CC3F2C">
              <w:rPr>
                <w:noProof/>
                <w:webHidden/>
              </w:rPr>
              <w:tab/>
            </w:r>
            <w:r w:rsidR="00CC3F2C">
              <w:rPr>
                <w:noProof/>
                <w:webHidden/>
              </w:rPr>
              <w:fldChar w:fldCharType="begin"/>
            </w:r>
            <w:r w:rsidR="00CC3F2C">
              <w:rPr>
                <w:noProof/>
                <w:webHidden/>
              </w:rPr>
              <w:instrText xml:space="preserve"> PAGEREF _Toc534823444 \h </w:instrText>
            </w:r>
            <w:r w:rsidR="00CC3F2C">
              <w:rPr>
                <w:noProof/>
                <w:webHidden/>
              </w:rPr>
            </w:r>
            <w:r w:rsidR="00CC3F2C">
              <w:rPr>
                <w:noProof/>
                <w:webHidden/>
              </w:rPr>
              <w:fldChar w:fldCharType="separate"/>
            </w:r>
            <w:r w:rsidR="006B75A3">
              <w:rPr>
                <w:noProof/>
                <w:webHidden/>
              </w:rPr>
              <w:t>8</w:t>
            </w:r>
            <w:r w:rsidR="00CC3F2C">
              <w:rPr>
                <w:noProof/>
                <w:webHidden/>
              </w:rPr>
              <w:fldChar w:fldCharType="end"/>
            </w:r>
          </w:hyperlink>
        </w:p>
        <w:p w14:paraId="540215DA" w14:textId="763D2028" w:rsidR="00CC3F2C" w:rsidRDefault="00487D00">
          <w:pPr>
            <w:pStyle w:val="TM4"/>
            <w:tabs>
              <w:tab w:val="right" w:leader="dot" w:pos="9062"/>
            </w:tabs>
            <w:rPr>
              <w:noProof/>
              <w:sz w:val="22"/>
              <w:szCs w:val="22"/>
            </w:rPr>
          </w:pPr>
          <w:hyperlink w:anchor="_Toc534823445" w:history="1">
            <w:r w:rsidR="00CC3F2C" w:rsidRPr="008D2B60">
              <w:rPr>
                <w:rStyle w:val="Lienhypertexte"/>
                <w:noProof/>
              </w:rPr>
              <w:t>Ajout d’une idée/suggestion</w:t>
            </w:r>
            <w:r w:rsidR="00CC3F2C">
              <w:rPr>
                <w:noProof/>
                <w:webHidden/>
              </w:rPr>
              <w:tab/>
            </w:r>
            <w:r w:rsidR="00CC3F2C">
              <w:rPr>
                <w:noProof/>
                <w:webHidden/>
              </w:rPr>
              <w:fldChar w:fldCharType="begin"/>
            </w:r>
            <w:r w:rsidR="00CC3F2C">
              <w:rPr>
                <w:noProof/>
                <w:webHidden/>
              </w:rPr>
              <w:instrText xml:space="preserve"> PAGEREF _Toc534823445 \h </w:instrText>
            </w:r>
            <w:r w:rsidR="00CC3F2C">
              <w:rPr>
                <w:noProof/>
                <w:webHidden/>
              </w:rPr>
            </w:r>
            <w:r w:rsidR="00CC3F2C">
              <w:rPr>
                <w:noProof/>
                <w:webHidden/>
              </w:rPr>
              <w:fldChar w:fldCharType="separate"/>
            </w:r>
            <w:r w:rsidR="006B75A3">
              <w:rPr>
                <w:noProof/>
                <w:webHidden/>
              </w:rPr>
              <w:t>8</w:t>
            </w:r>
            <w:r w:rsidR="00CC3F2C">
              <w:rPr>
                <w:noProof/>
                <w:webHidden/>
              </w:rPr>
              <w:fldChar w:fldCharType="end"/>
            </w:r>
          </w:hyperlink>
        </w:p>
        <w:p w14:paraId="6F0D2B94" w14:textId="178FB8FF" w:rsidR="00CC3F2C" w:rsidRDefault="00487D00">
          <w:pPr>
            <w:pStyle w:val="TM4"/>
            <w:tabs>
              <w:tab w:val="right" w:leader="dot" w:pos="9062"/>
            </w:tabs>
            <w:rPr>
              <w:noProof/>
              <w:sz w:val="22"/>
              <w:szCs w:val="22"/>
            </w:rPr>
          </w:pPr>
          <w:hyperlink w:anchor="_Toc534823446" w:history="1">
            <w:r w:rsidR="00CC3F2C" w:rsidRPr="008D2B60">
              <w:rPr>
                <w:rStyle w:val="Lienhypertexte"/>
                <w:noProof/>
              </w:rPr>
              <w:t>Consultation d’une idée/suggestion</w:t>
            </w:r>
            <w:r w:rsidR="00CC3F2C">
              <w:rPr>
                <w:noProof/>
                <w:webHidden/>
              </w:rPr>
              <w:tab/>
            </w:r>
            <w:r w:rsidR="00CC3F2C">
              <w:rPr>
                <w:noProof/>
                <w:webHidden/>
              </w:rPr>
              <w:fldChar w:fldCharType="begin"/>
            </w:r>
            <w:r w:rsidR="00CC3F2C">
              <w:rPr>
                <w:noProof/>
                <w:webHidden/>
              </w:rPr>
              <w:instrText xml:space="preserve"> PAGEREF _Toc534823446 \h </w:instrText>
            </w:r>
            <w:r w:rsidR="00CC3F2C">
              <w:rPr>
                <w:noProof/>
                <w:webHidden/>
              </w:rPr>
            </w:r>
            <w:r w:rsidR="00CC3F2C">
              <w:rPr>
                <w:noProof/>
                <w:webHidden/>
              </w:rPr>
              <w:fldChar w:fldCharType="separate"/>
            </w:r>
            <w:r w:rsidR="006B75A3">
              <w:rPr>
                <w:noProof/>
                <w:webHidden/>
              </w:rPr>
              <w:t>9</w:t>
            </w:r>
            <w:r w:rsidR="00CC3F2C">
              <w:rPr>
                <w:noProof/>
                <w:webHidden/>
              </w:rPr>
              <w:fldChar w:fldCharType="end"/>
            </w:r>
          </w:hyperlink>
        </w:p>
        <w:p w14:paraId="674DAF5F" w14:textId="7145DE50" w:rsidR="00CC3F2C" w:rsidRDefault="00487D00">
          <w:pPr>
            <w:pStyle w:val="TM4"/>
            <w:tabs>
              <w:tab w:val="right" w:leader="dot" w:pos="9062"/>
            </w:tabs>
            <w:rPr>
              <w:noProof/>
              <w:sz w:val="22"/>
              <w:szCs w:val="22"/>
            </w:rPr>
          </w:pPr>
          <w:hyperlink w:anchor="_Toc534823447" w:history="1">
            <w:r w:rsidR="00CC3F2C" w:rsidRPr="008D2B60">
              <w:rPr>
                <w:rStyle w:val="Lienhypertexte"/>
                <w:noProof/>
              </w:rPr>
              <w:t>Ajout d’une application</w:t>
            </w:r>
            <w:r w:rsidR="00CC3F2C">
              <w:rPr>
                <w:noProof/>
                <w:webHidden/>
              </w:rPr>
              <w:tab/>
            </w:r>
            <w:r w:rsidR="00CC3F2C">
              <w:rPr>
                <w:noProof/>
                <w:webHidden/>
              </w:rPr>
              <w:fldChar w:fldCharType="begin"/>
            </w:r>
            <w:r w:rsidR="00CC3F2C">
              <w:rPr>
                <w:noProof/>
                <w:webHidden/>
              </w:rPr>
              <w:instrText xml:space="preserve"> PAGEREF _Toc534823447 \h </w:instrText>
            </w:r>
            <w:r w:rsidR="00CC3F2C">
              <w:rPr>
                <w:noProof/>
                <w:webHidden/>
              </w:rPr>
            </w:r>
            <w:r w:rsidR="00CC3F2C">
              <w:rPr>
                <w:noProof/>
                <w:webHidden/>
              </w:rPr>
              <w:fldChar w:fldCharType="separate"/>
            </w:r>
            <w:r w:rsidR="006B75A3">
              <w:rPr>
                <w:noProof/>
                <w:webHidden/>
              </w:rPr>
              <w:t>10</w:t>
            </w:r>
            <w:r w:rsidR="00CC3F2C">
              <w:rPr>
                <w:noProof/>
                <w:webHidden/>
              </w:rPr>
              <w:fldChar w:fldCharType="end"/>
            </w:r>
          </w:hyperlink>
        </w:p>
        <w:p w14:paraId="2A4DAADA" w14:textId="4CB15986" w:rsidR="00CC3F2C" w:rsidRDefault="00487D00">
          <w:pPr>
            <w:pStyle w:val="TM4"/>
            <w:tabs>
              <w:tab w:val="right" w:leader="dot" w:pos="9062"/>
            </w:tabs>
            <w:rPr>
              <w:noProof/>
              <w:sz w:val="22"/>
              <w:szCs w:val="22"/>
            </w:rPr>
          </w:pPr>
          <w:hyperlink w:anchor="_Toc534823448" w:history="1">
            <w:r w:rsidR="00CC3F2C" w:rsidRPr="008D2B60">
              <w:rPr>
                <w:rStyle w:val="Lienhypertexte"/>
                <w:noProof/>
              </w:rPr>
              <w:t>Modification d’une configuration d’une application</w:t>
            </w:r>
            <w:r w:rsidR="00CC3F2C">
              <w:rPr>
                <w:noProof/>
                <w:webHidden/>
              </w:rPr>
              <w:tab/>
            </w:r>
            <w:r w:rsidR="00CC3F2C">
              <w:rPr>
                <w:noProof/>
                <w:webHidden/>
              </w:rPr>
              <w:fldChar w:fldCharType="begin"/>
            </w:r>
            <w:r w:rsidR="00CC3F2C">
              <w:rPr>
                <w:noProof/>
                <w:webHidden/>
              </w:rPr>
              <w:instrText xml:space="preserve"> PAGEREF _Toc534823448 \h </w:instrText>
            </w:r>
            <w:r w:rsidR="00CC3F2C">
              <w:rPr>
                <w:noProof/>
                <w:webHidden/>
              </w:rPr>
            </w:r>
            <w:r w:rsidR="00CC3F2C">
              <w:rPr>
                <w:noProof/>
                <w:webHidden/>
              </w:rPr>
              <w:fldChar w:fldCharType="separate"/>
            </w:r>
            <w:r w:rsidR="006B75A3">
              <w:rPr>
                <w:noProof/>
                <w:webHidden/>
              </w:rPr>
              <w:t>11</w:t>
            </w:r>
            <w:r w:rsidR="00CC3F2C">
              <w:rPr>
                <w:noProof/>
                <w:webHidden/>
              </w:rPr>
              <w:fldChar w:fldCharType="end"/>
            </w:r>
          </w:hyperlink>
        </w:p>
        <w:p w14:paraId="00A030C9" w14:textId="65484388" w:rsidR="00CC3F2C" w:rsidRDefault="00487D00">
          <w:pPr>
            <w:pStyle w:val="TM4"/>
            <w:tabs>
              <w:tab w:val="right" w:leader="dot" w:pos="9062"/>
            </w:tabs>
            <w:rPr>
              <w:noProof/>
              <w:sz w:val="22"/>
              <w:szCs w:val="22"/>
            </w:rPr>
          </w:pPr>
          <w:hyperlink w:anchor="_Toc534823449" w:history="1">
            <w:r w:rsidR="00CC3F2C" w:rsidRPr="008D2B60">
              <w:rPr>
                <w:rStyle w:val="Lienhypertexte"/>
                <w:noProof/>
              </w:rPr>
              <w:t>Suppression d’une application</w:t>
            </w:r>
            <w:r w:rsidR="00CC3F2C">
              <w:rPr>
                <w:noProof/>
                <w:webHidden/>
              </w:rPr>
              <w:tab/>
            </w:r>
            <w:r w:rsidR="00CC3F2C">
              <w:rPr>
                <w:noProof/>
                <w:webHidden/>
              </w:rPr>
              <w:fldChar w:fldCharType="begin"/>
            </w:r>
            <w:r w:rsidR="00CC3F2C">
              <w:rPr>
                <w:noProof/>
                <w:webHidden/>
              </w:rPr>
              <w:instrText xml:space="preserve"> PAGEREF _Toc534823449 \h </w:instrText>
            </w:r>
            <w:r w:rsidR="00CC3F2C">
              <w:rPr>
                <w:noProof/>
                <w:webHidden/>
              </w:rPr>
            </w:r>
            <w:r w:rsidR="00CC3F2C">
              <w:rPr>
                <w:noProof/>
                <w:webHidden/>
              </w:rPr>
              <w:fldChar w:fldCharType="separate"/>
            </w:r>
            <w:r w:rsidR="006B75A3">
              <w:rPr>
                <w:noProof/>
                <w:webHidden/>
              </w:rPr>
              <w:t>12</w:t>
            </w:r>
            <w:r w:rsidR="00CC3F2C">
              <w:rPr>
                <w:noProof/>
                <w:webHidden/>
              </w:rPr>
              <w:fldChar w:fldCharType="end"/>
            </w:r>
          </w:hyperlink>
        </w:p>
        <w:p w14:paraId="1C7C3C5B" w14:textId="43771188" w:rsidR="00CC3F2C" w:rsidRDefault="00487D00">
          <w:pPr>
            <w:pStyle w:val="TM4"/>
            <w:tabs>
              <w:tab w:val="right" w:leader="dot" w:pos="9062"/>
            </w:tabs>
            <w:rPr>
              <w:noProof/>
              <w:sz w:val="22"/>
              <w:szCs w:val="22"/>
            </w:rPr>
          </w:pPr>
          <w:hyperlink w:anchor="_Toc534823450" w:history="1">
            <w:r w:rsidR="00CC3F2C" w:rsidRPr="008D2B60">
              <w:rPr>
                <w:rStyle w:val="Lienhypertexte"/>
                <w:noProof/>
              </w:rPr>
              <w:t>Démarrer une application</w:t>
            </w:r>
            <w:r w:rsidR="00CC3F2C">
              <w:rPr>
                <w:noProof/>
                <w:webHidden/>
              </w:rPr>
              <w:tab/>
            </w:r>
            <w:r w:rsidR="00CC3F2C">
              <w:rPr>
                <w:noProof/>
                <w:webHidden/>
              </w:rPr>
              <w:fldChar w:fldCharType="begin"/>
            </w:r>
            <w:r w:rsidR="00CC3F2C">
              <w:rPr>
                <w:noProof/>
                <w:webHidden/>
              </w:rPr>
              <w:instrText xml:space="preserve"> PAGEREF _Toc534823450 \h </w:instrText>
            </w:r>
            <w:r w:rsidR="00CC3F2C">
              <w:rPr>
                <w:noProof/>
                <w:webHidden/>
              </w:rPr>
            </w:r>
            <w:r w:rsidR="00CC3F2C">
              <w:rPr>
                <w:noProof/>
                <w:webHidden/>
              </w:rPr>
              <w:fldChar w:fldCharType="separate"/>
            </w:r>
            <w:r w:rsidR="006B75A3">
              <w:rPr>
                <w:noProof/>
                <w:webHidden/>
              </w:rPr>
              <w:t>13</w:t>
            </w:r>
            <w:r w:rsidR="00CC3F2C">
              <w:rPr>
                <w:noProof/>
                <w:webHidden/>
              </w:rPr>
              <w:fldChar w:fldCharType="end"/>
            </w:r>
          </w:hyperlink>
        </w:p>
        <w:p w14:paraId="65241E6A" w14:textId="714AC935" w:rsidR="00CC3F2C" w:rsidRDefault="00487D00">
          <w:pPr>
            <w:pStyle w:val="TM4"/>
            <w:tabs>
              <w:tab w:val="right" w:leader="dot" w:pos="9062"/>
            </w:tabs>
            <w:rPr>
              <w:noProof/>
              <w:sz w:val="22"/>
              <w:szCs w:val="22"/>
            </w:rPr>
          </w:pPr>
          <w:hyperlink w:anchor="_Toc534823451" w:history="1">
            <w:r w:rsidR="00CC3F2C" w:rsidRPr="008D2B60">
              <w:rPr>
                <w:rStyle w:val="Lienhypertexte"/>
                <w:noProof/>
              </w:rPr>
              <w:t>Arrêter une application</w:t>
            </w:r>
            <w:r w:rsidR="00CC3F2C">
              <w:rPr>
                <w:noProof/>
                <w:webHidden/>
              </w:rPr>
              <w:tab/>
            </w:r>
            <w:r w:rsidR="00CC3F2C">
              <w:rPr>
                <w:noProof/>
                <w:webHidden/>
              </w:rPr>
              <w:fldChar w:fldCharType="begin"/>
            </w:r>
            <w:r w:rsidR="00CC3F2C">
              <w:rPr>
                <w:noProof/>
                <w:webHidden/>
              </w:rPr>
              <w:instrText xml:space="preserve"> PAGEREF _Toc534823451 \h </w:instrText>
            </w:r>
            <w:r w:rsidR="00CC3F2C">
              <w:rPr>
                <w:noProof/>
                <w:webHidden/>
              </w:rPr>
            </w:r>
            <w:r w:rsidR="00CC3F2C">
              <w:rPr>
                <w:noProof/>
                <w:webHidden/>
              </w:rPr>
              <w:fldChar w:fldCharType="separate"/>
            </w:r>
            <w:r w:rsidR="006B75A3">
              <w:rPr>
                <w:noProof/>
                <w:webHidden/>
              </w:rPr>
              <w:t>14</w:t>
            </w:r>
            <w:r w:rsidR="00CC3F2C">
              <w:rPr>
                <w:noProof/>
                <w:webHidden/>
              </w:rPr>
              <w:fldChar w:fldCharType="end"/>
            </w:r>
          </w:hyperlink>
        </w:p>
        <w:p w14:paraId="35AFA60F" w14:textId="2B6F3CC7" w:rsidR="00CC3F2C" w:rsidRDefault="00487D00">
          <w:pPr>
            <w:pStyle w:val="TM4"/>
            <w:tabs>
              <w:tab w:val="right" w:leader="dot" w:pos="9062"/>
            </w:tabs>
            <w:rPr>
              <w:noProof/>
              <w:sz w:val="22"/>
              <w:szCs w:val="22"/>
            </w:rPr>
          </w:pPr>
          <w:hyperlink w:anchor="_Toc534823452" w:history="1">
            <w:r w:rsidR="00CC3F2C" w:rsidRPr="008D2B60">
              <w:rPr>
                <w:rStyle w:val="Lienhypertexte"/>
                <w:noProof/>
              </w:rPr>
              <w:t>Mise à jour d’une application</w:t>
            </w:r>
            <w:r w:rsidR="00CC3F2C">
              <w:rPr>
                <w:noProof/>
                <w:webHidden/>
              </w:rPr>
              <w:tab/>
            </w:r>
            <w:r w:rsidR="00CC3F2C">
              <w:rPr>
                <w:noProof/>
                <w:webHidden/>
              </w:rPr>
              <w:fldChar w:fldCharType="begin"/>
            </w:r>
            <w:r w:rsidR="00CC3F2C">
              <w:rPr>
                <w:noProof/>
                <w:webHidden/>
              </w:rPr>
              <w:instrText xml:space="preserve"> PAGEREF _Toc534823452 \h </w:instrText>
            </w:r>
            <w:r w:rsidR="00CC3F2C">
              <w:rPr>
                <w:noProof/>
                <w:webHidden/>
              </w:rPr>
            </w:r>
            <w:r w:rsidR="00CC3F2C">
              <w:rPr>
                <w:noProof/>
                <w:webHidden/>
              </w:rPr>
              <w:fldChar w:fldCharType="separate"/>
            </w:r>
            <w:r w:rsidR="006B75A3">
              <w:rPr>
                <w:noProof/>
                <w:webHidden/>
              </w:rPr>
              <w:t>15</w:t>
            </w:r>
            <w:r w:rsidR="00CC3F2C">
              <w:rPr>
                <w:noProof/>
                <w:webHidden/>
              </w:rPr>
              <w:fldChar w:fldCharType="end"/>
            </w:r>
          </w:hyperlink>
        </w:p>
        <w:p w14:paraId="2E824BA4" w14:textId="4938CA81" w:rsidR="00CC3F2C" w:rsidRDefault="00487D00">
          <w:pPr>
            <w:pStyle w:val="TM4"/>
            <w:tabs>
              <w:tab w:val="right" w:leader="dot" w:pos="9062"/>
            </w:tabs>
            <w:rPr>
              <w:noProof/>
              <w:sz w:val="22"/>
              <w:szCs w:val="22"/>
            </w:rPr>
          </w:pPr>
          <w:hyperlink w:anchor="_Toc534823453" w:history="1">
            <w:r w:rsidR="00CC3F2C" w:rsidRPr="008D2B60">
              <w:rPr>
                <w:rStyle w:val="Lienhypertexte"/>
                <w:noProof/>
              </w:rPr>
              <w:t>Supervision d’une application</w:t>
            </w:r>
            <w:r w:rsidR="00CC3F2C">
              <w:rPr>
                <w:noProof/>
                <w:webHidden/>
              </w:rPr>
              <w:tab/>
            </w:r>
            <w:r w:rsidR="00CC3F2C">
              <w:rPr>
                <w:noProof/>
                <w:webHidden/>
              </w:rPr>
              <w:fldChar w:fldCharType="begin"/>
            </w:r>
            <w:r w:rsidR="00CC3F2C">
              <w:rPr>
                <w:noProof/>
                <w:webHidden/>
              </w:rPr>
              <w:instrText xml:space="preserve"> PAGEREF _Toc534823453 \h </w:instrText>
            </w:r>
            <w:r w:rsidR="00CC3F2C">
              <w:rPr>
                <w:noProof/>
                <w:webHidden/>
              </w:rPr>
            </w:r>
            <w:r w:rsidR="00CC3F2C">
              <w:rPr>
                <w:noProof/>
                <w:webHidden/>
              </w:rPr>
              <w:fldChar w:fldCharType="separate"/>
            </w:r>
            <w:r w:rsidR="006B75A3">
              <w:rPr>
                <w:noProof/>
                <w:webHidden/>
              </w:rPr>
              <w:t>16</w:t>
            </w:r>
            <w:r w:rsidR="00CC3F2C">
              <w:rPr>
                <w:noProof/>
                <w:webHidden/>
              </w:rPr>
              <w:fldChar w:fldCharType="end"/>
            </w:r>
          </w:hyperlink>
        </w:p>
        <w:p w14:paraId="579CA346" w14:textId="5B2914CC" w:rsidR="00CC3F2C" w:rsidRDefault="00487D00">
          <w:pPr>
            <w:pStyle w:val="TM4"/>
            <w:tabs>
              <w:tab w:val="right" w:leader="dot" w:pos="9062"/>
            </w:tabs>
            <w:rPr>
              <w:noProof/>
              <w:sz w:val="22"/>
              <w:szCs w:val="22"/>
            </w:rPr>
          </w:pPr>
          <w:hyperlink w:anchor="_Toc534823454" w:history="1">
            <w:r w:rsidR="00CC3F2C" w:rsidRPr="008D2B60">
              <w:rPr>
                <w:rStyle w:val="Lienhypertexte"/>
                <w:noProof/>
              </w:rPr>
              <w:t>Redémarrage automatique en cas de crash d’une application</w:t>
            </w:r>
            <w:r w:rsidR="00CC3F2C">
              <w:rPr>
                <w:noProof/>
                <w:webHidden/>
              </w:rPr>
              <w:tab/>
            </w:r>
            <w:r w:rsidR="00CC3F2C">
              <w:rPr>
                <w:noProof/>
                <w:webHidden/>
              </w:rPr>
              <w:fldChar w:fldCharType="begin"/>
            </w:r>
            <w:r w:rsidR="00CC3F2C">
              <w:rPr>
                <w:noProof/>
                <w:webHidden/>
              </w:rPr>
              <w:instrText xml:space="preserve"> PAGEREF _Toc534823454 \h </w:instrText>
            </w:r>
            <w:r w:rsidR="00CC3F2C">
              <w:rPr>
                <w:noProof/>
                <w:webHidden/>
              </w:rPr>
            </w:r>
            <w:r w:rsidR="00CC3F2C">
              <w:rPr>
                <w:noProof/>
                <w:webHidden/>
              </w:rPr>
              <w:fldChar w:fldCharType="separate"/>
            </w:r>
            <w:r w:rsidR="006B75A3">
              <w:rPr>
                <w:noProof/>
                <w:webHidden/>
              </w:rPr>
              <w:t>17</w:t>
            </w:r>
            <w:r w:rsidR="00CC3F2C">
              <w:rPr>
                <w:noProof/>
                <w:webHidden/>
              </w:rPr>
              <w:fldChar w:fldCharType="end"/>
            </w:r>
          </w:hyperlink>
        </w:p>
        <w:p w14:paraId="2F30A652" w14:textId="40F756C4" w:rsidR="00CC3F2C" w:rsidRDefault="00487D00">
          <w:pPr>
            <w:pStyle w:val="TM4"/>
            <w:tabs>
              <w:tab w:val="right" w:leader="dot" w:pos="9062"/>
            </w:tabs>
            <w:rPr>
              <w:noProof/>
              <w:sz w:val="22"/>
              <w:szCs w:val="22"/>
            </w:rPr>
          </w:pPr>
          <w:hyperlink w:anchor="_Toc534823455" w:history="1">
            <w:r w:rsidR="00CC3F2C" w:rsidRPr="008D2B60">
              <w:rPr>
                <w:rStyle w:val="Lienhypertexte"/>
                <w:noProof/>
              </w:rPr>
              <w:t>Arrêt automatique en cas de manque de ressources</w:t>
            </w:r>
            <w:r w:rsidR="00CC3F2C">
              <w:rPr>
                <w:noProof/>
                <w:webHidden/>
              </w:rPr>
              <w:tab/>
            </w:r>
            <w:r w:rsidR="00CC3F2C">
              <w:rPr>
                <w:noProof/>
                <w:webHidden/>
              </w:rPr>
              <w:fldChar w:fldCharType="begin"/>
            </w:r>
            <w:r w:rsidR="00CC3F2C">
              <w:rPr>
                <w:noProof/>
                <w:webHidden/>
              </w:rPr>
              <w:instrText xml:space="preserve"> PAGEREF _Toc534823455 \h </w:instrText>
            </w:r>
            <w:r w:rsidR="00CC3F2C">
              <w:rPr>
                <w:noProof/>
                <w:webHidden/>
              </w:rPr>
            </w:r>
            <w:r w:rsidR="00CC3F2C">
              <w:rPr>
                <w:noProof/>
                <w:webHidden/>
              </w:rPr>
              <w:fldChar w:fldCharType="separate"/>
            </w:r>
            <w:r w:rsidR="006B75A3">
              <w:rPr>
                <w:noProof/>
                <w:webHidden/>
              </w:rPr>
              <w:t>18</w:t>
            </w:r>
            <w:r w:rsidR="00CC3F2C">
              <w:rPr>
                <w:noProof/>
                <w:webHidden/>
              </w:rPr>
              <w:fldChar w:fldCharType="end"/>
            </w:r>
          </w:hyperlink>
        </w:p>
        <w:p w14:paraId="78697539" w14:textId="03F91944" w:rsidR="00CC3F2C" w:rsidRDefault="00487D00">
          <w:pPr>
            <w:pStyle w:val="TM3"/>
            <w:tabs>
              <w:tab w:val="left" w:pos="1100"/>
              <w:tab w:val="right" w:leader="dot" w:pos="9062"/>
            </w:tabs>
            <w:rPr>
              <w:noProof/>
              <w:sz w:val="22"/>
              <w:szCs w:val="22"/>
            </w:rPr>
          </w:pPr>
          <w:hyperlink w:anchor="_Toc534823456" w:history="1">
            <w:r w:rsidR="00CC3F2C" w:rsidRPr="008D2B60">
              <w:rPr>
                <w:rStyle w:val="Lienhypertexte"/>
                <w:noProof/>
              </w:rPr>
              <w:t>b)</w:t>
            </w:r>
            <w:r w:rsidR="00CC3F2C">
              <w:rPr>
                <w:noProof/>
                <w:sz w:val="22"/>
                <w:szCs w:val="22"/>
              </w:rPr>
              <w:tab/>
            </w:r>
            <w:r w:rsidR="00CC3F2C" w:rsidRPr="008D2B60">
              <w:rPr>
                <w:rStyle w:val="Lienhypertexte"/>
                <w:noProof/>
              </w:rPr>
              <w:t>Diagramme de classes</w:t>
            </w:r>
            <w:r w:rsidR="00CC3F2C">
              <w:rPr>
                <w:noProof/>
                <w:webHidden/>
              </w:rPr>
              <w:tab/>
            </w:r>
            <w:r w:rsidR="00CC3F2C">
              <w:rPr>
                <w:noProof/>
                <w:webHidden/>
              </w:rPr>
              <w:fldChar w:fldCharType="begin"/>
            </w:r>
            <w:r w:rsidR="00CC3F2C">
              <w:rPr>
                <w:noProof/>
                <w:webHidden/>
              </w:rPr>
              <w:instrText xml:space="preserve"> PAGEREF _Toc534823456 \h </w:instrText>
            </w:r>
            <w:r w:rsidR="00CC3F2C">
              <w:rPr>
                <w:noProof/>
                <w:webHidden/>
              </w:rPr>
            </w:r>
            <w:r w:rsidR="00CC3F2C">
              <w:rPr>
                <w:noProof/>
                <w:webHidden/>
              </w:rPr>
              <w:fldChar w:fldCharType="separate"/>
            </w:r>
            <w:r w:rsidR="006B75A3">
              <w:rPr>
                <w:noProof/>
                <w:webHidden/>
              </w:rPr>
              <w:t>19</w:t>
            </w:r>
            <w:r w:rsidR="00CC3F2C">
              <w:rPr>
                <w:noProof/>
                <w:webHidden/>
              </w:rPr>
              <w:fldChar w:fldCharType="end"/>
            </w:r>
          </w:hyperlink>
        </w:p>
        <w:p w14:paraId="00C2F8F5" w14:textId="07F80C59" w:rsidR="00CC3F2C" w:rsidRDefault="00487D00">
          <w:pPr>
            <w:pStyle w:val="TM2"/>
            <w:tabs>
              <w:tab w:val="left" w:pos="720"/>
              <w:tab w:val="right" w:leader="dot" w:pos="9062"/>
            </w:tabs>
            <w:rPr>
              <w:noProof/>
              <w:sz w:val="22"/>
              <w:szCs w:val="22"/>
            </w:rPr>
          </w:pPr>
          <w:hyperlink w:anchor="_Toc534823457" w:history="1">
            <w:r w:rsidR="00CC3F2C" w:rsidRPr="008D2B60">
              <w:rPr>
                <w:rStyle w:val="Lienhypertexte"/>
                <w:noProof/>
              </w:rPr>
              <w:t>2.</w:t>
            </w:r>
            <w:r w:rsidR="00CC3F2C">
              <w:rPr>
                <w:noProof/>
                <w:sz w:val="22"/>
                <w:szCs w:val="22"/>
              </w:rPr>
              <w:tab/>
            </w:r>
            <w:r w:rsidR="00CC3F2C" w:rsidRPr="008D2B60">
              <w:rPr>
                <w:rStyle w:val="Lienhypertexte"/>
                <w:noProof/>
              </w:rPr>
              <w:t>MEAN Stack</w:t>
            </w:r>
            <w:r w:rsidR="00CC3F2C">
              <w:rPr>
                <w:noProof/>
                <w:webHidden/>
              </w:rPr>
              <w:tab/>
            </w:r>
            <w:r w:rsidR="00CC3F2C">
              <w:rPr>
                <w:noProof/>
                <w:webHidden/>
              </w:rPr>
              <w:fldChar w:fldCharType="begin"/>
            </w:r>
            <w:r w:rsidR="00CC3F2C">
              <w:rPr>
                <w:noProof/>
                <w:webHidden/>
              </w:rPr>
              <w:instrText xml:space="preserve"> PAGEREF _Toc534823457 \h </w:instrText>
            </w:r>
            <w:r w:rsidR="00CC3F2C">
              <w:rPr>
                <w:noProof/>
                <w:webHidden/>
              </w:rPr>
            </w:r>
            <w:r w:rsidR="00CC3F2C">
              <w:rPr>
                <w:noProof/>
                <w:webHidden/>
              </w:rPr>
              <w:fldChar w:fldCharType="separate"/>
            </w:r>
            <w:r w:rsidR="006B75A3">
              <w:rPr>
                <w:noProof/>
                <w:webHidden/>
              </w:rPr>
              <w:t>20</w:t>
            </w:r>
            <w:r w:rsidR="00CC3F2C">
              <w:rPr>
                <w:noProof/>
                <w:webHidden/>
              </w:rPr>
              <w:fldChar w:fldCharType="end"/>
            </w:r>
          </w:hyperlink>
        </w:p>
        <w:p w14:paraId="52D57C2F" w14:textId="28C53A2A" w:rsidR="00CC3F2C" w:rsidRDefault="00487D00">
          <w:pPr>
            <w:pStyle w:val="TM3"/>
            <w:tabs>
              <w:tab w:val="left" w:pos="1100"/>
              <w:tab w:val="right" w:leader="dot" w:pos="9062"/>
            </w:tabs>
            <w:rPr>
              <w:noProof/>
              <w:sz w:val="22"/>
              <w:szCs w:val="22"/>
            </w:rPr>
          </w:pPr>
          <w:hyperlink w:anchor="_Toc534823458" w:history="1">
            <w:r w:rsidR="00CC3F2C" w:rsidRPr="008D2B60">
              <w:rPr>
                <w:rStyle w:val="Lienhypertexte"/>
                <w:noProof/>
              </w:rPr>
              <w:t>a)</w:t>
            </w:r>
            <w:r w:rsidR="00CC3F2C">
              <w:rPr>
                <w:noProof/>
                <w:sz w:val="22"/>
                <w:szCs w:val="22"/>
              </w:rPr>
              <w:tab/>
            </w:r>
            <w:r w:rsidR="00CC3F2C" w:rsidRPr="008D2B60">
              <w:rPr>
                <w:rStyle w:val="Lienhypertexte"/>
                <w:noProof/>
              </w:rPr>
              <w:t>MongoDB</w:t>
            </w:r>
            <w:r w:rsidR="00CC3F2C">
              <w:rPr>
                <w:noProof/>
                <w:webHidden/>
              </w:rPr>
              <w:tab/>
            </w:r>
            <w:r w:rsidR="00CC3F2C">
              <w:rPr>
                <w:noProof/>
                <w:webHidden/>
              </w:rPr>
              <w:fldChar w:fldCharType="begin"/>
            </w:r>
            <w:r w:rsidR="00CC3F2C">
              <w:rPr>
                <w:noProof/>
                <w:webHidden/>
              </w:rPr>
              <w:instrText xml:space="preserve"> PAGEREF _Toc534823458 \h </w:instrText>
            </w:r>
            <w:r w:rsidR="00CC3F2C">
              <w:rPr>
                <w:noProof/>
                <w:webHidden/>
              </w:rPr>
            </w:r>
            <w:r w:rsidR="00CC3F2C">
              <w:rPr>
                <w:noProof/>
                <w:webHidden/>
              </w:rPr>
              <w:fldChar w:fldCharType="separate"/>
            </w:r>
            <w:r w:rsidR="006B75A3">
              <w:rPr>
                <w:noProof/>
                <w:webHidden/>
              </w:rPr>
              <w:t>21</w:t>
            </w:r>
            <w:r w:rsidR="00CC3F2C">
              <w:rPr>
                <w:noProof/>
                <w:webHidden/>
              </w:rPr>
              <w:fldChar w:fldCharType="end"/>
            </w:r>
          </w:hyperlink>
        </w:p>
        <w:p w14:paraId="630A0538" w14:textId="2AE52623" w:rsidR="00CC3F2C" w:rsidRDefault="00487D00">
          <w:pPr>
            <w:pStyle w:val="TM4"/>
            <w:tabs>
              <w:tab w:val="right" w:leader="dot" w:pos="9062"/>
            </w:tabs>
            <w:rPr>
              <w:noProof/>
              <w:sz w:val="22"/>
              <w:szCs w:val="22"/>
            </w:rPr>
          </w:pPr>
          <w:hyperlink w:anchor="_Toc534823459" w:history="1">
            <w:r w:rsidR="00CC3F2C" w:rsidRPr="008D2B60">
              <w:rPr>
                <w:rStyle w:val="Lienhypertexte"/>
                <w:noProof/>
              </w:rPr>
              <w:t>Base de données</w:t>
            </w:r>
            <w:r w:rsidR="00CC3F2C">
              <w:rPr>
                <w:noProof/>
                <w:webHidden/>
              </w:rPr>
              <w:tab/>
            </w:r>
            <w:r w:rsidR="00CC3F2C">
              <w:rPr>
                <w:noProof/>
                <w:webHidden/>
              </w:rPr>
              <w:fldChar w:fldCharType="begin"/>
            </w:r>
            <w:r w:rsidR="00CC3F2C">
              <w:rPr>
                <w:noProof/>
                <w:webHidden/>
              </w:rPr>
              <w:instrText xml:space="preserve"> PAGEREF _Toc534823459 \h </w:instrText>
            </w:r>
            <w:r w:rsidR="00CC3F2C">
              <w:rPr>
                <w:noProof/>
                <w:webHidden/>
              </w:rPr>
            </w:r>
            <w:r w:rsidR="00CC3F2C">
              <w:rPr>
                <w:noProof/>
                <w:webHidden/>
              </w:rPr>
              <w:fldChar w:fldCharType="separate"/>
            </w:r>
            <w:r w:rsidR="006B75A3">
              <w:rPr>
                <w:noProof/>
                <w:webHidden/>
              </w:rPr>
              <w:t>21</w:t>
            </w:r>
            <w:r w:rsidR="00CC3F2C">
              <w:rPr>
                <w:noProof/>
                <w:webHidden/>
              </w:rPr>
              <w:fldChar w:fldCharType="end"/>
            </w:r>
          </w:hyperlink>
        </w:p>
        <w:p w14:paraId="12771B19" w14:textId="54ADEDB9" w:rsidR="00CC3F2C" w:rsidRDefault="00487D00">
          <w:pPr>
            <w:pStyle w:val="TM4"/>
            <w:tabs>
              <w:tab w:val="right" w:leader="dot" w:pos="9062"/>
            </w:tabs>
            <w:rPr>
              <w:noProof/>
              <w:sz w:val="22"/>
              <w:szCs w:val="22"/>
            </w:rPr>
          </w:pPr>
          <w:hyperlink w:anchor="_Toc534823460" w:history="1">
            <w:r w:rsidR="00CC3F2C" w:rsidRPr="008D2B60">
              <w:rPr>
                <w:rStyle w:val="Lienhypertexte"/>
                <w:noProof/>
              </w:rPr>
              <w:t>Orienté documents</w:t>
            </w:r>
            <w:r w:rsidR="00CC3F2C">
              <w:rPr>
                <w:noProof/>
                <w:webHidden/>
              </w:rPr>
              <w:tab/>
            </w:r>
            <w:r w:rsidR="00CC3F2C">
              <w:rPr>
                <w:noProof/>
                <w:webHidden/>
              </w:rPr>
              <w:fldChar w:fldCharType="begin"/>
            </w:r>
            <w:r w:rsidR="00CC3F2C">
              <w:rPr>
                <w:noProof/>
                <w:webHidden/>
              </w:rPr>
              <w:instrText xml:space="preserve"> PAGEREF _Toc534823460 \h </w:instrText>
            </w:r>
            <w:r w:rsidR="00CC3F2C">
              <w:rPr>
                <w:noProof/>
                <w:webHidden/>
              </w:rPr>
            </w:r>
            <w:r w:rsidR="00CC3F2C">
              <w:rPr>
                <w:noProof/>
                <w:webHidden/>
              </w:rPr>
              <w:fldChar w:fldCharType="separate"/>
            </w:r>
            <w:r w:rsidR="006B75A3">
              <w:rPr>
                <w:noProof/>
                <w:webHidden/>
              </w:rPr>
              <w:t>22</w:t>
            </w:r>
            <w:r w:rsidR="00CC3F2C">
              <w:rPr>
                <w:noProof/>
                <w:webHidden/>
              </w:rPr>
              <w:fldChar w:fldCharType="end"/>
            </w:r>
          </w:hyperlink>
        </w:p>
        <w:p w14:paraId="7E575B2E" w14:textId="3837023C" w:rsidR="00CC3F2C" w:rsidRDefault="00487D00">
          <w:pPr>
            <w:pStyle w:val="TM3"/>
            <w:tabs>
              <w:tab w:val="left" w:pos="1100"/>
              <w:tab w:val="right" w:leader="dot" w:pos="9062"/>
            </w:tabs>
            <w:rPr>
              <w:noProof/>
              <w:sz w:val="22"/>
              <w:szCs w:val="22"/>
            </w:rPr>
          </w:pPr>
          <w:hyperlink w:anchor="_Toc534823461" w:history="1">
            <w:r w:rsidR="00CC3F2C" w:rsidRPr="008D2B60">
              <w:rPr>
                <w:rStyle w:val="Lienhypertexte"/>
                <w:noProof/>
              </w:rPr>
              <w:t>b)</w:t>
            </w:r>
            <w:r w:rsidR="00CC3F2C">
              <w:rPr>
                <w:noProof/>
                <w:sz w:val="22"/>
                <w:szCs w:val="22"/>
              </w:rPr>
              <w:tab/>
            </w:r>
            <w:r w:rsidR="00CC3F2C" w:rsidRPr="008D2B60">
              <w:rPr>
                <w:rStyle w:val="Lienhypertexte"/>
                <w:noProof/>
              </w:rPr>
              <w:t>Angular</w:t>
            </w:r>
            <w:r w:rsidR="00CC3F2C">
              <w:rPr>
                <w:noProof/>
                <w:webHidden/>
              </w:rPr>
              <w:tab/>
            </w:r>
            <w:r w:rsidR="00CC3F2C">
              <w:rPr>
                <w:noProof/>
                <w:webHidden/>
              </w:rPr>
              <w:fldChar w:fldCharType="begin"/>
            </w:r>
            <w:r w:rsidR="00CC3F2C">
              <w:rPr>
                <w:noProof/>
                <w:webHidden/>
              </w:rPr>
              <w:instrText xml:space="preserve"> PAGEREF _Toc534823461 \h </w:instrText>
            </w:r>
            <w:r w:rsidR="00CC3F2C">
              <w:rPr>
                <w:noProof/>
                <w:webHidden/>
              </w:rPr>
            </w:r>
            <w:r w:rsidR="00CC3F2C">
              <w:rPr>
                <w:noProof/>
                <w:webHidden/>
              </w:rPr>
              <w:fldChar w:fldCharType="separate"/>
            </w:r>
            <w:r w:rsidR="006B75A3">
              <w:rPr>
                <w:noProof/>
                <w:webHidden/>
              </w:rPr>
              <w:t>23</w:t>
            </w:r>
            <w:r w:rsidR="00CC3F2C">
              <w:rPr>
                <w:noProof/>
                <w:webHidden/>
              </w:rPr>
              <w:fldChar w:fldCharType="end"/>
            </w:r>
          </w:hyperlink>
        </w:p>
        <w:p w14:paraId="7851F063" w14:textId="6EF09D24" w:rsidR="00CC3F2C" w:rsidRDefault="00487D00">
          <w:pPr>
            <w:pStyle w:val="TM4"/>
            <w:tabs>
              <w:tab w:val="right" w:leader="dot" w:pos="9062"/>
            </w:tabs>
            <w:rPr>
              <w:noProof/>
              <w:sz w:val="22"/>
              <w:szCs w:val="22"/>
            </w:rPr>
          </w:pPr>
          <w:hyperlink w:anchor="_Toc534823462" w:history="1">
            <w:r w:rsidR="00CC3F2C" w:rsidRPr="008D2B60">
              <w:rPr>
                <w:rStyle w:val="Lienhypertexte"/>
                <w:noProof/>
              </w:rPr>
              <w:t>Module</w:t>
            </w:r>
            <w:r w:rsidR="00CC3F2C">
              <w:rPr>
                <w:noProof/>
                <w:webHidden/>
              </w:rPr>
              <w:tab/>
            </w:r>
            <w:r w:rsidR="00CC3F2C">
              <w:rPr>
                <w:noProof/>
                <w:webHidden/>
              </w:rPr>
              <w:fldChar w:fldCharType="begin"/>
            </w:r>
            <w:r w:rsidR="00CC3F2C">
              <w:rPr>
                <w:noProof/>
                <w:webHidden/>
              </w:rPr>
              <w:instrText xml:space="preserve"> PAGEREF _Toc534823462 \h </w:instrText>
            </w:r>
            <w:r w:rsidR="00CC3F2C">
              <w:rPr>
                <w:noProof/>
                <w:webHidden/>
              </w:rPr>
            </w:r>
            <w:r w:rsidR="00CC3F2C">
              <w:rPr>
                <w:noProof/>
                <w:webHidden/>
              </w:rPr>
              <w:fldChar w:fldCharType="separate"/>
            </w:r>
            <w:r w:rsidR="006B75A3">
              <w:rPr>
                <w:noProof/>
                <w:webHidden/>
              </w:rPr>
              <w:t>24</w:t>
            </w:r>
            <w:r w:rsidR="00CC3F2C">
              <w:rPr>
                <w:noProof/>
                <w:webHidden/>
              </w:rPr>
              <w:fldChar w:fldCharType="end"/>
            </w:r>
          </w:hyperlink>
        </w:p>
        <w:p w14:paraId="7A800FC1" w14:textId="0C1D22FA" w:rsidR="00CC3F2C" w:rsidRDefault="00487D00">
          <w:pPr>
            <w:pStyle w:val="TM4"/>
            <w:tabs>
              <w:tab w:val="right" w:leader="dot" w:pos="9062"/>
            </w:tabs>
            <w:rPr>
              <w:noProof/>
              <w:sz w:val="22"/>
              <w:szCs w:val="22"/>
            </w:rPr>
          </w:pPr>
          <w:hyperlink w:anchor="_Toc534823463" w:history="1">
            <w:r w:rsidR="00CC3F2C" w:rsidRPr="008D2B60">
              <w:rPr>
                <w:rStyle w:val="Lienhypertexte"/>
                <w:noProof/>
              </w:rPr>
              <w:t>Composant</w:t>
            </w:r>
            <w:r w:rsidR="00CC3F2C">
              <w:rPr>
                <w:noProof/>
                <w:webHidden/>
              </w:rPr>
              <w:tab/>
            </w:r>
            <w:r w:rsidR="00CC3F2C">
              <w:rPr>
                <w:noProof/>
                <w:webHidden/>
              </w:rPr>
              <w:fldChar w:fldCharType="begin"/>
            </w:r>
            <w:r w:rsidR="00CC3F2C">
              <w:rPr>
                <w:noProof/>
                <w:webHidden/>
              </w:rPr>
              <w:instrText xml:space="preserve"> PAGEREF _Toc534823463 \h </w:instrText>
            </w:r>
            <w:r w:rsidR="00CC3F2C">
              <w:rPr>
                <w:noProof/>
                <w:webHidden/>
              </w:rPr>
            </w:r>
            <w:r w:rsidR="00CC3F2C">
              <w:rPr>
                <w:noProof/>
                <w:webHidden/>
              </w:rPr>
              <w:fldChar w:fldCharType="separate"/>
            </w:r>
            <w:r w:rsidR="006B75A3">
              <w:rPr>
                <w:noProof/>
                <w:webHidden/>
              </w:rPr>
              <w:t>24</w:t>
            </w:r>
            <w:r w:rsidR="00CC3F2C">
              <w:rPr>
                <w:noProof/>
                <w:webHidden/>
              </w:rPr>
              <w:fldChar w:fldCharType="end"/>
            </w:r>
          </w:hyperlink>
        </w:p>
        <w:p w14:paraId="1DE960D1" w14:textId="5389B222" w:rsidR="00CC3F2C" w:rsidRDefault="00487D00">
          <w:pPr>
            <w:pStyle w:val="TM4"/>
            <w:tabs>
              <w:tab w:val="right" w:leader="dot" w:pos="9062"/>
            </w:tabs>
            <w:rPr>
              <w:noProof/>
              <w:sz w:val="22"/>
              <w:szCs w:val="22"/>
            </w:rPr>
          </w:pPr>
          <w:hyperlink w:anchor="_Toc534823464" w:history="1">
            <w:r w:rsidR="00CC3F2C" w:rsidRPr="008D2B60">
              <w:rPr>
                <w:rStyle w:val="Lienhypertexte"/>
                <w:noProof/>
              </w:rPr>
              <w:t>Template</w:t>
            </w:r>
            <w:r w:rsidR="00CC3F2C">
              <w:rPr>
                <w:noProof/>
                <w:webHidden/>
              </w:rPr>
              <w:tab/>
            </w:r>
            <w:r w:rsidR="00CC3F2C">
              <w:rPr>
                <w:noProof/>
                <w:webHidden/>
              </w:rPr>
              <w:fldChar w:fldCharType="begin"/>
            </w:r>
            <w:r w:rsidR="00CC3F2C">
              <w:rPr>
                <w:noProof/>
                <w:webHidden/>
              </w:rPr>
              <w:instrText xml:space="preserve"> PAGEREF _Toc534823464 \h </w:instrText>
            </w:r>
            <w:r w:rsidR="00CC3F2C">
              <w:rPr>
                <w:noProof/>
                <w:webHidden/>
              </w:rPr>
            </w:r>
            <w:r w:rsidR="00CC3F2C">
              <w:rPr>
                <w:noProof/>
                <w:webHidden/>
              </w:rPr>
              <w:fldChar w:fldCharType="separate"/>
            </w:r>
            <w:r w:rsidR="006B75A3">
              <w:rPr>
                <w:noProof/>
                <w:webHidden/>
              </w:rPr>
              <w:t>24</w:t>
            </w:r>
            <w:r w:rsidR="00CC3F2C">
              <w:rPr>
                <w:noProof/>
                <w:webHidden/>
              </w:rPr>
              <w:fldChar w:fldCharType="end"/>
            </w:r>
          </w:hyperlink>
        </w:p>
        <w:p w14:paraId="1D33F597" w14:textId="26AA4562" w:rsidR="00CC3F2C" w:rsidRDefault="00487D00">
          <w:pPr>
            <w:pStyle w:val="TM4"/>
            <w:tabs>
              <w:tab w:val="right" w:leader="dot" w:pos="9062"/>
            </w:tabs>
            <w:rPr>
              <w:noProof/>
              <w:sz w:val="22"/>
              <w:szCs w:val="22"/>
            </w:rPr>
          </w:pPr>
          <w:hyperlink w:anchor="_Toc534823465" w:history="1">
            <w:r w:rsidR="00CC3F2C" w:rsidRPr="008D2B60">
              <w:rPr>
                <w:rStyle w:val="Lienhypertexte"/>
                <w:noProof/>
              </w:rPr>
              <w:t>Métadonnées</w:t>
            </w:r>
            <w:r w:rsidR="00CC3F2C">
              <w:rPr>
                <w:noProof/>
                <w:webHidden/>
              </w:rPr>
              <w:tab/>
            </w:r>
            <w:r w:rsidR="00CC3F2C">
              <w:rPr>
                <w:noProof/>
                <w:webHidden/>
              </w:rPr>
              <w:fldChar w:fldCharType="begin"/>
            </w:r>
            <w:r w:rsidR="00CC3F2C">
              <w:rPr>
                <w:noProof/>
                <w:webHidden/>
              </w:rPr>
              <w:instrText xml:space="preserve"> PAGEREF _Toc534823465 \h </w:instrText>
            </w:r>
            <w:r w:rsidR="00CC3F2C">
              <w:rPr>
                <w:noProof/>
                <w:webHidden/>
              </w:rPr>
            </w:r>
            <w:r w:rsidR="00CC3F2C">
              <w:rPr>
                <w:noProof/>
                <w:webHidden/>
              </w:rPr>
              <w:fldChar w:fldCharType="separate"/>
            </w:r>
            <w:r w:rsidR="006B75A3">
              <w:rPr>
                <w:noProof/>
                <w:webHidden/>
              </w:rPr>
              <w:t>24</w:t>
            </w:r>
            <w:r w:rsidR="00CC3F2C">
              <w:rPr>
                <w:noProof/>
                <w:webHidden/>
              </w:rPr>
              <w:fldChar w:fldCharType="end"/>
            </w:r>
          </w:hyperlink>
        </w:p>
        <w:p w14:paraId="6D615627" w14:textId="117E079F" w:rsidR="00CC3F2C" w:rsidRDefault="00487D00">
          <w:pPr>
            <w:pStyle w:val="TM3"/>
            <w:tabs>
              <w:tab w:val="left" w:pos="880"/>
              <w:tab w:val="right" w:leader="dot" w:pos="9062"/>
            </w:tabs>
            <w:rPr>
              <w:noProof/>
              <w:sz w:val="22"/>
              <w:szCs w:val="22"/>
            </w:rPr>
          </w:pPr>
          <w:hyperlink w:anchor="_Toc534823466" w:history="1">
            <w:r w:rsidR="00CC3F2C" w:rsidRPr="008D2B60">
              <w:rPr>
                <w:rStyle w:val="Lienhypertexte"/>
                <w:noProof/>
              </w:rPr>
              <w:t>c)</w:t>
            </w:r>
            <w:r w:rsidR="00CC3F2C">
              <w:rPr>
                <w:noProof/>
                <w:sz w:val="22"/>
                <w:szCs w:val="22"/>
              </w:rPr>
              <w:tab/>
            </w:r>
            <w:r w:rsidR="00CC6CDF">
              <w:rPr>
                <w:noProof/>
                <w:sz w:val="22"/>
                <w:szCs w:val="22"/>
              </w:rPr>
              <w:t xml:space="preserve">    </w:t>
            </w:r>
            <w:r w:rsidR="00CC3F2C" w:rsidRPr="008D2B60">
              <w:rPr>
                <w:rStyle w:val="Lienhypertexte"/>
                <w:noProof/>
              </w:rPr>
              <w:t>Node.JS</w:t>
            </w:r>
            <w:r w:rsidR="00CC3F2C">
              <w:rPr>
                <w:noProof/>
                <w:webHidden/>
              </w:rPr>
              <w:tab/>
            </w:r>
            <w:r w:rsidR="00CC3F2C">
              <w:rPr>
                <w:noProof/>
                <w:webHidden/>
              </w:rPr>
              <w:fldChar w:fldCharType="begin"/>
            </w:r>
            <w:r w:rsidR="00CC3F2C">
              <w:rPr>
                <w:noProof/>
                <w:webHidden/>
              </w:rPr>
              <w:instrText xml:space="preserve"> PAGEREF _Toc534823466 \h </w:instrText>
            </w:r>
            <w:r w:rsidR="00CC3F2C">
              <w:rPr>
                <w:noProof/>
                <w:webHidden/>
              </w:rPr>
            </w:r>
            <w:r w:rsidR="00CC3F2C">
              <w:rPr>
                <w:noProof/>
                <w:webHidden/>
              </w:rPr>
              <w:fldChar w:fldCharType="separate"/>
            </w:r>
            <w:r w:rsidR="006B75A3">
              <w:rPr>
                <w:noProof/>
                <w:webHidden/>
              </w:rPr>
              <w:t>26</w:t>
            </w:r>
            <w:r w:rsidR="00CC3F2C">
              <w:rPr>
                <w:noProof/>
                <w:webHidden/>
              </w:rPr>
              <w:fldChar w:fldCharType="end"/>
            </w:r>
          </w:hyperlink>
        </w:p>
        <w:p w14:paraId="4A330E21" w14:textId="631644BF" w:rsidR="00CC3F2C" w:rsidRDefault="00487D00">
          <w:pPr>
            <w:pStyle w:val="TM3"/>
            <w:tabs>
              <w:tab w:val="left" w:pos="1100"/>
              <w:tab w:val="right" w:leader="dot" w:pos="9062"/>
            </w:tabs>
            <w:rPr>
              <w:noProof/>
              <w:sz w:val="22"/>
              <w:szCs w:val="22"/>
            </w:rPr>
          </w:pPr>
          <w:hyperlink w:anchor="_Toc534823467" w:history="1">
            <w:r w:rsidR="00CC3F2C" w:rsidRPr="008D2B60">
              <w:rPr>
                <w:rStyle w:val="Lienhypertexte"/>
                <w:noProof/>
              </w:rPr>
              <w:t>d)</w:t>
            </w:r>
            <w:r w:rsidR="00CC3F2C">
              <w:rPr>
                <w:noProof/>
                <w:sz w:val="22"/>
                <w:szCs w:val="22"/>
              </w:rPr>
              <w:tab/>
            </w:r>
            <w:r w:rsidR="00CC3F2C" w:rsidRPr="008D2B60">
              <w:rPr>
                <w:rStyle w:val="Lienhypertexte"/>
                <w:noProof/>
              </w:rPr>
              <w:t>Express</w:t>
            </w:r>
            <w:r w:rsidR="00CC3F2C">
              <w:rPr>
                <w:noProof/>
                <w:webHidden/>
              </w:rPr>
              <w:tab/>
            </w:r>
            <w:r w:rsidR="00CC3F2C">
              <w:rPr>
                <w:noProof/>
                <w:webHidden/>
              </w:rPr>
              <w:fldChar w:fldCharType="begin"/>
            </w:r>
            <w:r w:rsidR="00CC3F2C">
              <w:rPr>
                <w:noProof/>
                <w:webHidden/>
              </w:rPr>
              <w:instrText xml:space="preserve"> PAGEREF _Toc534823467 \h </w:instrText>
            </w:r>
            <w:r w:rsidR="00CC3F2C">
              <w:rPr>
                <w:noProof/>
                <w:webHidden/>
              </w:rPr>
            </w:r>
            <w:r w:rsidR="00CC3F2C">
              <w:rPr>
                <w:noProof/>
                <w:webHidden/>
              </w:rPr>
              <w:fldChar w:fldCharType="separate"/>
            </w:r>
            <w:r w:rsidR="006B75A3">
              <w:rPr>
                <w:noProof/>
                <w:webHidden/>
              </w:rPr>
              <w:t>27</w:t>
            </w:r>
            <w:r w:rsidR="00CC3F2C">
              <w:rPr>
                <w:noProof/>
                <w:webHidden/>
              </w:rPr>
              <w:fldChar w:fldCharType="end"/>
            </w:r>
          </w:hyperlink>
        </w:p>
        <w:p w14:paraId="23B1DA7D" w14:textId="1A335717" w:rsidR="00CC3F2C" w:rsidRDefault="00487D00">
          <w:pPr>
            <w:pStyle w:val="TM3"/>
            <w:tabs>
              <w:tab w:val="left" w:pos="1100"/>
              <w:tab w:val="right" w:leader="dot" w:pos="9062"/>
            </w:tabs>
            <w:rPr>
              <w:noProof/>
              <w:sz w:val="22"/>
              <w:szCs w:val="22"/>
            </w:rPr>
          </w:pPr>
          <w:hyperlink w:anchor="_Toc534823468" w:history="1">
            <w:r w:rsidR="00CC3F2C" w:rsidRPr="008D2B60">
              <w:rPr>
                <w:rStyle w:val="Lienhypertexte"/>
                <w:noProof/>
              </w:rPr>
              <w:t>e)</w:t>
            </w:r>
            <w:r w:rsidR="00CC3F2C">
              <w:rPr>
                <w:noProof/>
                <w:sz w:val="22"/>
                <w:szCs w:val="22"/>
              </w:rPr>
              <w:tab/>
            </w:r>
            <w:r w:rsidR="00CC3F2C" w:rsidRPr="008D2B60">
              <w:rPr>
                <w:rStyle w:val="Lienhypertexte"/>
                <w:noProof/>
              </w:rPr>
              <w:t>Choix techno</w:t>
            </w:r>
            <w:r w:rsidR="00CC3F2C">
              <w:rPr>
                <w:noProof/>
                <w:webHidden/>
              </w:rPr>
              <w:tab/>
            </w:r>
            <w:r w:rsidR="00CC3F2C">
              <w:rPr>
                <w:noProof/>
                <w:webHidden/>
              </w:rPr>
              <w:fldChar w:fldCharType="begin"/>
            </w:r>
            <w:r w:rsidR="00CC3F2C">
              <w:rPr>
                <w:noProof/>
                <w:webHidden/>
              </w:rPr>
              <w:instrText xml:space="preserve"> PAGEREF _Toc534823468 \h </w:instrText>
            </w:r>
            <w:r w:rsidR="00CC3F2C">
              <w:rPr>
                <w:noProof/>
                <w:webHidden/>
              </w:rPr>
            </w:r>
            <w:r w:rsidR="00CC3F2C">
              <w:rPr>
                <w:noProof/>
                <w:webHidden/>
              </w:rPr>
              <w:fldChar w:fldCharType="separate"/>
            </w:r>
            <w:r w:rsidR="006B75A3">
              <w:rPr>
                <w:noProof/>
                <w:webHidden/>
              </w:rPr>
              <w:t>28</w:t>
            </w:r>
            <w:r w:rsidR="00CC3F2C">
              <w:rPr>
                <w:noProof/>
                <w:webHidden/>
              </w:rPr>
              <w:fldChar w:fldCharType="end"/>
            </w:r>
          </w:hyperlink>
        </w:p>
        <w:p w14:paraId="7917A05C" w14:textId="38C4B509" w:rsidR="00CC3F2C" w:rsidRDefault="00487D00">
          <w:pPr>
            <w:pStyle w:val="TM2"/>
            <w:tabs>
              <w:tab w:val="left" w:pos="720"/>
              <w:tab w:val="right" w:leader="dot" w:pos="9062"/>
            </w:tabs>
            <w:rPr>
              <w:noProof/>
              <w:sz w:val="22"/>
              <w:szCs w:val="22"/>
            </w:rPr>
          </w:pPr>
          <w:hyperlink w:anchor="_Toc534823469" w:history="1">
            <w:r w:rsidR="00CC3F2C" w:rsidRPr="008D2B60">
              <w:rPr>
                <w:rStyle w:val="Lienhypertexte"/>
                <w:noProof/>
              </w:rPr>
              <w:t>3.</w:t>
            </w:r>
            <w:r w:rsidR="00CC3F2C">
              <w:rPr>
                <w:noProof/>
                <w:sz w:val="22"/>
                <w:szCs w:val="22"/>
              </w:rPr>
              <w:tab/>
            </w:r>
            <w:r w:rsidR="00CC3F2C" w:rsidRPr="008D2B60">
              <w:rPr>
                <w:rStyle w:val="Lienhypertexte"/>
                <w:noProof/>
              </w:rPr>
              <w:t>Serveur dédié</w:t>
            </w:r>
            <w:r w:rsidR="00CC3F2C">
              <w:rPr>
                <w:noProof/>
                <w:webHidden/>
              </w:rPr>
              <w:tab/>
            </w:r>
            <w:r w:rsidR="00CC3F2C">
              <w:rPr>
                <w:noProof/>
                <w:webHidden/>
              </w:rPr>
              <w:fldChar w:fldCharType="begin"/>
            </w:r>
            <w:r w:rsidR="00CC3F2C">
              <w:rPr>
                <w:noProof/>
                <w:webHidden/>
              </w:rPr>
              <w:instrText xml:space="preserve"> PAGEREF _Toc534823469 \h </w:instrText>
            </w:r>
            <w:r w:rsidR="00CC3F2C">
              <w:rPr>
                <w:noProof/>
                <w:webHidden/>
              </w:rPr>
            </w:r>
            <w:r w:rsidR="00CC3F2C">
              <w:rPr>
                <w:noProof/>
                <w:webHidden/>
              </w:rPr>
              <w:fldChar w:fldCharType="separate"/>
            </w:r>
            <w:r w:rsidR="006B75A3">
              <w:rPr>
                <w:noProof/>
                <w:webHidden/>
              </w:rPr>
              <w:t>29</w:t>
            </w:r>
            <w:r w:rsidR="00CC3F2C">
              <w:rPr>
                <w:noProof/>
                <w:webHidden/>
              </w:rPr>
              <w:fldChar w:fldCharType="end"/>
            </w:r>
          </w:hyperlink>
        </w:p>
        <w:p w14:paraId="1A6FD70B" w14:textId="5E01D455" w:rsidR="00CC3F2C" w:rsidRDefault="00487D00">
          <w:pPr>
            <w:pStyle w:val="TM3"/>
            <w:tabs>
              <w:tab w:val="left" w:pos="1100"/>
              <w:tab w:val="right" w:leader="dot" w:pos="9062"/>
            </w:tabs>
            <w:rPr>
              <w:noProof/>
              <w:sz w:val="22"/>
              <w:szCs w:val="22"/>
            </w:rPr>
          </w:pPr>
          <w:hyperlink w:anchor="_Toc534823470" w:history="1">
            <w:r w:rsidR="00CC3F2C" w:rsidRPr="008D2B60">
              <w:rPr>
                <w:rStyle w:val="Lienhypertexte"/>
                <w:noProof/>
              </w:rPr>
              <w:t>a)</w:t>
            </w:r>
            <w:r w:rsidR="00CC3F2C">
              <w:rPr>
                <w:noProof/>
                <w:sz w:val="22"/>
                <w:szCs w:val="22"/>
              </w:rPr>
              <w:tab/>
            </w:r>
            <w:r w:rsidR="00CC3F2C" w:rsidRPr="008D2B60">
              <w:rPr>
                <w:rStyle w:val="Lienhypertexte"/>
                <w:noProof/>
              </w:rPr>
              <w:t>Hébergement</w:t>
            </w:r>
            <w:r w:rsidR="00CC3F2C">
              <w:rPr>
                <w:noProof/>
                <w:webHidden/>
              </w:rPr>
              <w:tab/>
            </w:r>
            <w:r w:rsidR="00CC3F2C">
              <w:rPr>
                <w:noProof/>
                <w:webHidden/>
              </w:rPr>
              <w:fldChar w:fldCharType="begin"/>
            </w:r>
            <w:r w:rsidR="00CC3F2C">
              <w:rPr>
                <w:noProof/>
                <w:webHidden/>
              </w:rPr>
              <w:instrText xml:space="preserve"> PAGEREF _Toc534823470 \h </w:instrText>
            </w:r>
            <w:r w:rsidR="00CC3F2C">
              <w:rPr>
                <w:noProof/>
                <w:webHidden/>
              </w:rPr>
            </w:r>
            <w:r w:rsidR="00CC3F2C">
              <w:rPr>
                <w:noProof/>
                <w:webHidden/>
              </w:rPr>
              <w:fldChar w:fldCharType="separate"/>
            </w:r>
            <w:r w:rsidR="006B75A3">
              <w:rPr>
                <w:noProof/>
                <w:webHidden/>
              </w:rPr>
              <w:t>29</w:t>
            </w:r>
            <w:r w:rsidR="00CC3F2C">
              <w:rPr>
                <w:noProof/>
                <w:webHidden/>
              </w:rPr>
              <w:fldChar w:fldCharType="end"/>
            </w:r>
          </w:hyperlink>
        </w:p>
        <w:p w14:paraId="4F9990F2" w14:textId="145ADA24" w:rsidR="00CC3F2C" w:rsidRDefault="00487D00">
          <w:pPr>
            <w:pStyle w:val="TM4"/>
            <w:tabs>
              <w:tab w:val="right" w:leader="dot" w:pos="9062"/>
            </w:tabs>
            <w:rPr>
              <w:noProof/>
              <w:sz w:val="22"/>
              <w:szCs w:val="22"/>
            </w:rPr>
          </w:pPr>
          <w:hyperlink w:anchor="_Toc534823471" w:history="1">
            <w:r w:rsidR="00CC3F2C" w:rsidRPr="008D2B60">
              <w:rPr>
                <w:rStyle w:val="Lienhypertexte"/>
                <w:noProof/>
              </w:rPr>
              <w:t>Online.net</w:t>
            </w:r>
            <w:r w:rsidR="00CC3F2C">
              <w:rPr>
                <w:noProof/>
                <w:webHidden/>
              </w:rPr>
              <w:tab/>
            </w:r>
            <w:r w:rsidR="00CC3F2C">
              <w:rPr>
                <w:noProof/>
                <w:webHidden/>
              </w:rPr>
              <w:fldChar w:fldCharType="begin"/>
            </w:r>
            <w:r w:rsidR="00CC3F2C">
              <w:rPr>
                <w:noProof/>
                <w:webHidden/>
              </w:rPr>
              <w:instrText xml:space="preserve"> PAGEREF _Toc534823471 \h </w:instrText>
            </w:r>
            <w:r w:rsidR="00CC3F2C">
              <w:rPr>
                <w:noProof/>
                <w:webHidden/>
              </w:rPr>
            </w:r>
            <w:r w:rsidR="00CC3F2C">
              <w:rPr>
                <w:noProof/>
                <w:webHidden/>
              </w:rPr>
              <w:fldChar w:fldCharType="separate"/>
            </w:r>
            <w:r w:rsidR="006B75A3">
              <w:rPr>
                <w:noProof/>
                <w:webHidden/>
              </w:rPr>
              <w:t>29</w:t>
            </w:r>
            <w:r w:rsidR="00CC3F2C">
              <w:rPr>
                <w:noProof/>
                <w:webHidden/>
              </w:rPr>
              <w:fldChar w:fldCharType="end"/>
            </w:r>
          </w:hyperlink>
        </w:p>
        <w:p w14:paraId="515A667C" w14:textId="54863B84" w:rsidR="00CC3F2C" w:rsidRDefault="00487D00">
          <w:pPr>
            <w:pStyle w:val="TM4"/>
            <w:tabs>
              <w:tab w:val="right" w:leader="dot" w:pos="9062"/>
            </w:tabs>
            <w:rPr>
              <w:noProof/>
              <w:sz w:val="22"/>
              <w:szCs w:val="22"/>
            </w:rPr>
          </w:pPr>
          <w:hyperlink w:anchor="_Toc534823472" w:history="1">
            <w:r w:rsidR="00CC3F2C" w:rsidRPr="008D2B60">
              <w:rPr>
                <w:rStyle w:val="Lienhypertexte"/>
                <w:noProof/>
              </w:rPr>
              <w:t>DNS</w:t>
            </w:r>
            <w:r w:rsidR="00CC3F2C">
              <w:rPr>
                <w:noProof/>
                <w:webHidden/>
              </w:rPr>
              <w:tab/>
            </w:r>
            <w:r w:rsidR="00CC3F2C">
              <w:rPr>
                <w:noProof/>
                <w:webHidden/>
              </w:rPr>
              <w:fldChar w:fldCharType="begin"/>
            </w:r>
            <w:r w:rsidR="00CC3F2C">
              <w:rPr>
                <w:noProof/>
                <w:webHidden/>
              </w:rPr>
              <w:instrText xml:space="preserve"> PAGEREF _Toc534823472 \h </w:instrText>
            </w:r>
            <w:r w:rsidR="00CC3F2C">
              <w:rPr>
                <w:noProof/>
                <w:webHidden/>
              </w:rPr>
            </w:r>
            <w:r w:rsidR="00CC3F2C">
              <w:rPr>
                <w:noProof/>
                <w:webHidden/>
              </w:rPr>
              <w:fldChar w:fldCharType="separate"/>
            </w:r>
            <w:r w:rsidR="006B75A3">
              <w:rPr>
                <w:noProof/>
                <w:webHidden/>
              </w:rPr>
              <w:t>29</w:t>
            </w:r>
            <w:r w:rsidR="00CC3F2C">
              <w:rPr>
                <w:noProof/>
                <w:webHidden/>
              </w:rPr>
              <w:fldChar w:fldCharType="end"/>
            </w:r>
          </w:hyperlink>
        </w:p>
        <w:p w14:paraId="141A8355" w14:textId="4B09FFF8" w:rsidR="00CC3F2C" w:rsidRDefault="00487D00">
          <w:pPr>
            <w:pStyle w:val="TM3"/>
            <w:tabs>
              <w:tab w:val="left" w:pos="1100"/>
              <w:tab w:val="right" w:leader="dot" w:pos="9062"/>
            </w:tabs>
            <w:rPr>
              <w:noProof/>
              <w:sz w:val="22"/>
              <w:szCs w:val="22"/>
            </w:rPr>
          </w:pPr>
          <w:hyperlink w:anchor="_Toc534823473" w:history="1">
            <w:r w:rsidR="00CC3F2C" w:rsidRPr="008D2B60">
              <w:rPr>
                <w:rStyle w:val="Lienhypertexte"/>
                <w:noProof/>
              </w:rPr>
              <w:t>b)</w:t>
            </w:r>
            <w:r w:rsidR="00CC3F2C">
              <w:rPr>
                <w:noProof/>
                <w:sz w:val="22"/>
                <w:szCs w:val="22"/>
              </w:rPr>
              <w:tab/>
            </w:r>
            <w:r w:rsidR="00CC3F2C" w:rsidRPr="008D2B60">
              <w:rPr>
                <w:rStyle w:val="Lienhypertexte"/>
                <w:noProof/>
              </w:rPr>
              <w:t>Arborescence des fichiers</w:t>
            </w:r>
            <w:r w:rsidR="00CC3F2C">
              <w:rPr>
                <w:noProof/>
                <w:webHidden/>
              </w:rPr>
              <w:tab/>
            </w:r>
            <w:r w:rsidR="00CC3F2C">
              <w:rPr>
                <w:noProof/>
                <w:webHidden/>
              </w:rPr>
              <w:fldChar w:fldCharType="begin"/>
            </w:r>
            <w:r w:rsidR="00CC3F2C">
              <w:rPr>
                <w:noProof/>
                <w:webHidden/>
              </w:rPr>
              <w:instrText xml:space="preserve"> PAGEREF _Toc534823473 \h </w:instrText>
            </w:r>
            <w:r w:rsidR="00CC3F2C">
              <w:rPr>
                <w:noProof/>
                <w:webHidden/>
              </w:rPr>
            </w:r>
            <w:r w:rsidR="00CC3F2C">
              <w:rPr>
                <w:noProof/>
                <w:webHidden/>
              </w:rPr>
              <w:fldChar w:fldCharType="separate"/>
            </w:r>
            <w:r w:rsidR="006B75A3">
              <w:rPr>
                <w:noProof/>
                <w:webHidden/>
              </w:rPr>
              <w:t>30</w:t>
            </w:r>
            <w:r w:rsidR="00CC3F2C">
              <w:rPr>
                <w:noProof/>
                <w:webHidden/>
              </w:rPr>
              <w:fldChar w:fldCharType="end"/>
            </w:r>
          </w:hyperlink>
        </w:p>
        <w:p w14:paraId="582D1703" w14:textId="74DBBCA6" w:rsidR="00CC3F2C" w:rsidRDefault="00487D00">
          <w:pPr>
            <w:pStyle w:val="TM4"/>
            <w:tabs>
              <w:tab w:val="right" w:leader="dot" w:pos="9062"/>
            </w:tabs>
            <w:rPr>
              <w:noProof/>
              <w:sz w:val="22"/>
              <w:szCs w:val="22"/>
            </w:rPr>
          </w:pPr>
          <w:hyperlink w:anchor="_Toc534823474" w:history="1">
            <w:r w:rsidR="00CC3F2C" w:rsidRPr="008D2B60">
              <w:rPr>
                <w:rStyle w:val="Lienhypertexte"/>
                <w:noProof/>
                <w:lang w:val="en-GB"/>
              </w:rPr>
              <w:t>Serveur Web (Front / Back End)</w:t>
            </w:r>
            <w:r w:rsidR="00CC3F2C">
              <w:rPr>
                <w:noProof/>
                <w:webHidden/>
              </w:rPr>
              <w:tab/>
            </w:r>
            <w:r w:rsidR="00CC3F2C">
              <w:rPr>
                <w:noProof/>
                <w:webHidden/>
              </w:rPr>
              <w:fldChar w:fldCharType="begin"/>
            </w:r>
            <w:r w:rsidR="00CC3F2C">
              <w:rPr>
                <w:noProof/>
                <w:webHidden/>
              </w:rPr>
              <w:instrText xml:space="preserve"> PAGEREF _Toc534823474 \h </w:instrText>
            </w:r>
            <w:r w:rsidR="00CC3F2C">
              <w:rPr>
                <w:noProof/>
                <w:webHidden/>
              </w:rPr>
            </w:r>
            <w:r w:rsidR="00CC3F2C">
              <w:rPr>
                <w:noProof/>
                <w:webHidden/>
              </w:rPr>
              <w:fldChar w:fldCharType="separate"/>
            </w:r>
            <w:r w:rsidR="006B75A3">
              <w:rPr>
                <w:noProof/>
                <w:webHidden/>
              </w:rPr>
              <w:t>30</w:t>
            </w:r>
            <w:r w:rsidR="00CC3F2C">
              <w:rPr>
                <w:noProof/>
                <w:webHidden/>
              </w:rPr>
              <w:fldChar w:fldCharType="end"/>
            </w:r>
          </w:hyperlink>
        </w:p>
        <w:p w14:paraId="54D8C4B3" w14:textId="55F3C348" w:rsidR="00CC3F2C" w:rsidRDefault="00487D00">
          <w:pPr>
            <w:pStyle w:val="TM4"/>
            <w:tabs>
              <w:tab w:val="right" w:leader="dot" w:pos="9062"/>
            </w:tabs>
            <w:rPr>
              <w:noProof/>
              <w:sz w:val="22"/>
              <w:szCs w:val="22"/>
            </w:rPr>
          </w:pPr>
          <w:hyperlink w:anchor="_Toc534823475" w:history="1">
            <w:r w:rsidR="00CC3F2C" w:rsidRPr="008D2B60">
              <w:rPr>
                <w:rStyle w:val="Lienhypertexte"/>
                <w:noProof/>
                <w:lang w:val="en-GB"/>
              </w:rPr>
              <w:t>Parc d’applications</w:t>
            </w:r>
            <w:r w:rsidR="00CC3F2C">
              <w:rPr>
                <w:noProof/>
                <w:webHidden/>
              </w:rPr>
              <w:tab/>
            </w:r>
            <w:r w:rsidR="00CC3F2C">
              <w:rPr>
                <w:noProof/>
                <w:webHidden/>
              </w:rPr>
              <w:fldChar w:fldCharType="begin"/>
            </w:r>
            <w:r w:rsidR="00CC3F2C">
              <w:rPr>
                <w:noProof/>
                <w:webHidden/>
              </w:rPr>
              <w:instrText xml:space="preserve"> PAGEREF _Toc534823475 \h </w:instrText>
            </w:r>
            <w:r w:rsidR="00CC3F2C">
              <w:rPr>
                <w:noProof/>
                <w:webHidden/>
              </w:rPr>
            </w:r>
            <w:r w:rsidR="00CC3F2C">
              <w:rPr>
                <w:noProof/>
                <w:webHidden/>
              </w:rPr>
              <w:fldChar w:fldCharType="separate"/>
            </w:r>
            <w:r w:rsidR="006B75A3">
              <w:rPr>
                <w:noProof/>
                <w:webHidden/>
              </w:rPr>
              <w:t>31</w:t>
            </w:r>
            <w:r w:rsidR="00CC3F2C">
              <w:rPr>
                <w:noProof/>
                <w:webHidden/>
              </w:rPr>
              <w:fldChar w:fldCharType="end"/>
            </w:r>
          </w:hyperlink>
        </w:p>
        <w:p w14:paraId="1AFEF579" w14:textId="67E2DCF3" w:rsidR="00CC3F2C" w:rsidRDefault="00487D00">
          <w:pPr>
            <w:pStyle w:val="TM2"/>
            <w:tabs>
              <w:tab w:val="left" w:pos="720"/>
              <w:tab w:val="right" w:leader="dot" w:pos="9062"/>
            </w:tabs>
            <w:rPr>
              <w:noProof/>
              <w:sz w:val="22"/>
              <w:szCs w:val="22"/>
            </w:rPr>
          </w:pPr>
          <w:hyperlink w:anchor="_Toc534823476" w:history="1">
            <w:r w:rsidR="00CC3F2C" w:rsidRPr="008D2B60">
              <w:rPr>
                <w:rStyle w:val="Lienhypertexte"/>
                <w:noProof/>
              </w:rPr>
              <w:t>4.</w:t>
            </w:r>
            <w:r w:rsidR="00CC3F2C">
              <w:rPr>
                <w:noProof/>
                <w:sz w:val="22"/>
                <w:szCs w:val="22"/>
              </w:rPr>
              <w:tab/>
            </w:r>
            <w:r w:rsidR="00CC3F2C" w:rsidRPr="008D2B60">
              <w:rPr>
                <w:rStyle w:val="Lienhypertexte"/>
                <w:noProof/>
              </w:rPr>
              <w:t>Interface utilisateur</w:t>
            </w:r>
            <w:r w:rsidR="00CC3F2C">
              <w:rPr>
                <w:noProof/>
                <w:webHidden/>
              </w:rPr>
              <w:tab/>
            </w:r>
            <w:r w:rsidR="00CC3F2C">
              <w:rPr>
                <w:noProof/>
                <w:webHidden/>
              </w:rPr>
              <w:fldChar w:fldCharType="begin"/>
            </w:r>
            <w:r w:rsidR="00CC3F2C">
              <w:rPr>
                <w:noProof/>
                <w:webHidden/>
              </w:rPr>
              <w:instrText xml:space="preserve"> PAGEREF _Toc534823476 \h </w:instrText>
            </w:r>
            <w:r w:rsidR="00CC3F2C">
              <w:rPr>
                <w:noProof/>
                <w:webHidden/>
              </w:rPr>
            </w:r>
            <w:r w:rsidR="00CC3F2C">
              <w:rPr>
                <w:noProof/>
                <w:webHidden/>
              </w:rPr>
              <w:fldChar w:fldCharType="separate"/>
            </w:r>
            <w:r w:rsidR="006B75A3">
              <w:rPr>
                <w:noProof/>
                <w:webHidden/>
              </w:rPr>
              <w:t>32</w:t>
            </w:r>
            <w:r w:rsidR="00CC3F2C">
              <w:rPr>
                <w:noProof/>
                <w:webHidden/>
              </w:rPr>
              <w:fldChar w:fldCharType="end"/>
            </w:r>
          </w:hyperlink>
        </w:p>
        <w:p w14:paraId="421BF2C2" w14:textId="0111F89D" w:rsidR="00CC3F2C" w:rsidRDefault="00487D00">
          <w:pPr>
            <w:pStyle w:val="TM3"/>
            <w:tabs>
              <w:tab w:val="left" w:pos="1100"/>
              <w:tab w:val="right" w:leader="dot" w:pos="9062"/>
            </w:tabs>
            <w:rPr>
              <w:noProof/>
              <w:sz w:val="22"/>
              <w:szCs w:val="22"/>
            </w:rPr>
          </w:pPr>
          <w:hyperlink w:anchor="_Toc534823477" w:history="1">
            <w:r w:rsidR="00CC3F2C" w:rsidRPr="008D2B60">
              <w:rPr>
                <w:rStyle w:val="Lienhypertexte"/>
                <w:noProof/>
              </w:rPr>
              <w:t>a)</w:t>
            </w:r>
            <w:r w:rsidR="00CC3F2C">
              <w:rPr>
                <w:noProof/>
                <w:sz w:val="22"/>
                <w:szCs w:val="22"/>
              </w:rPr>
              <w:tab/>
            </w:r>
            <w:r w:rsidR="00CC3F2C" w:rsidRPr="008D2B60">
              <w:rPr>
                <w:rStyle w:val="Lienhypertexte"/>
                <w:noProof/>
              </w:rPr>
              <w:t>Page pour un utilisateur non connecté</w:t>
            </w:r>
            <w:r w:rsidR="00CC3F2C">
              <w:rPr>
                <w:noProof/>
                <w:webHidden/>
              </w:rPr>
              <w:tab/>
            </w:r>
            <w:r w:rsidR="00CC3F2C">
              <w:rPr>
                <w:noProof/>
                <w:webHidden/>
              </w:rPr>
              <w:fldChar w:fldCharType="begin"/>
            </w:r>
            <w:r w:rsidR="00CC3F2C">
              <w:rPr>
                <w:noProof/>
                <w:webHidden/>
              </w:rPr>
              <w:instrText xml:space="preserve"> PAGEREF _Toc534823477 \h </w:instrText>
            </w:r>
            <w:r w:rsidR="00CC3F2C">
              <w:rPr>
                <w:noProof/>
                <w:webHidden/>
              </w:rPr>
            </w:r>
            <w:r w:rsidR="00CC3F2C">
              <w:rPr>
                <w:noProof/>
                <w:webHidden/>
              </w:rPr>
              <w:fldChar w:fldCharType="separate"/>
            </w:r>
            <w:r w:rsidR="006B75A3">
              <w:rPr>
                <w:noProof/>
                <w:webHidden/>
              </w:rPr>
              <w:t>32</w:t>
            </w:r>
            <w:r w:rsidR="00CC3F2C">
              <w:rPr>
                <w:noProof/>
                <w:webHidden/>
              </w:rPr>
              <w:fldChar w:fldCharType="end"/>
            </w:r>
          </w:hyperlink>
        </w:p>
        <w:p w14:paraId="453CC11C" w14:textId="79EB6AD7" w:rsidR="00CC3F2C" w:rsidRDefault="00487D00">
          <w:pPr>
            <w:pStyle w:val="TM3"/>
            <w:tabs>
              <w:tab w:val="left" w:pos="1100"/>
              <w:tab w:val="right" w:leader="dot" w:pos="9062"/>
            </w:tabs>
            <w:rPr>
              <w:noProof/>
              <w:sz w:val="22"/>
              <w:szCs w:val="22"/>
            </w:rPr>
          </w:pPr>
          <w:hyperlink w:anchor="_Toc534823478" w:history="1">
            <w:r w:rsidR="00CC3F2C" w:rsidRPr="008D2B60">
              <w:rPr>
                <w:rStyle w:val="Lienhypertexte"/>
                <w:noProof/>
              </w:rPr>
              <w:t>b)</w:t>
            </w:r>
            <w:r w:rsidR="00CC3F2C">
              <w:rPr>
                <w:noProof/>
                <w:sz w:val="22"/>
                <w:szCs w:val="22"/>
              </w:rPr>
              <w:tab/>
            </w:r>
            <w:r w:rsidR="00CC3F2C" w:rsidRPr="008D2B60">
              <w:rPr>
                <w:rStyle w:val="Lienhypertexte"/>
                <w:noProof/>
              </w:rPr>
              <w:t>Liste des applications</w:t>
            </w:r>
            <w:r w:rsidR="00CC3F2C">
              <w:rPr>
                <w:noProof/>
                <w:webHidden/>
              </w:rPr>
              <w:tab/>
            </w:r>
            <w:r w:rsidR="00CC3F2C">
              <w:rPr>
                <w:noProof/>
                <w:webHidden/>
              </w:rPr>
              <w:fldChar w:fldCharType="begin"/>
            </w:r>
            <w:r w:rsidR="00CC3F2C">
              <w:rPr>
                <w:noProof/>
                <w:webHidden/>
              </w:rPr>
              <w:instrText xml:space="preserve"> PAGEREF _Toc534823478 \h </w:instrText>
            </w:r>
            <w:r w:rsidR="00CC3F2C">
              <w:rPr>
                <w:noProof/>
                <w:webHidden/>
              </w:rPr>
            </w:r>
            <w:r w:rsidR="00CC3F2C">
              <w:rPr>
                <w:noProof/>
                <w:webHidden/>
              </w:rPr>
              <w:fldChar w:fldCharType="separate"/>
            </w:r>
            <w:r w:rsidR="006B75A3">
              <w:rPr>
                <w:noProof/>
                <w:webHidden/>
              </w:rPr>
              <w:t>33</w:t>
            </w:r>
            <w:r w:rsidR="00CC3F2C">
              <w:rPr>
                <w:noProof/>
                <w:webHidden/>
              </w:rPr>
              <w:fldChar w:fldCharType="end"/>
            </w:r>
          </w:hyperlink>
        </w:p>
        <w:p w14:paraId="46C937B2" w14:textId="4B71870E" w:rsidR="00CC3F2C" w:rsidRDefault="00487D00">
          <w:pPr>
            <w:pStyle w:val="TM3"/>
            <w:tabs>
              <w:tab w:val="left" w:pos="880"/>
              <w:tab w:val="right" w:leader="dot" w:pos="9062"/>
            </w:tabs>
            <w:rPr>
              <w:noProof/>
              <w:sz w:val="22"/>
              <w:szCs w:val="22"/>
            </w:rPr>
          </w:pPr>
          <w:hyperlink w:anchor="_Toc534823479" w:history="1">
            <w:r w:rsidR="00CC3F2C" w:rsidRPr="008D2B60">
              <w:rPr>
                <w:rStyle w:val="Lienhypertexte"/>
                <w:noProof/>
              </w:rPr>
              <w:t>c)</w:t>
            </w:r>
            <w:r w:rsidR="00CC3F2C">
              <w:rPr>
                <w:noProof/>
                <w:sz w:val="22"/>
                <w:szCs w:val="22"/>
              </w:rPr>
              <w:tab/>
              <w:t xml:space="preserve">    </w:t>
            </w:r>
            <w:r w:rsidR="00CC3F2C" w:rsidRPr="008D2B60">
              <w:rPr>
                <w:rStyle w:val="Lienhypertexte"/>
                <w:noProof/>
              </w:rPr>
              <w:t>Détail d’une application</w:t>
            </w:r>
            <w:r w:rsidR="00CC3F2C">
              <w:rPr>
                <w:noProof/>
                <w:webHidden/>
              </w:rPr>
              <w:tab/>
            </w:r>
            <w:r w:rsidR="00CC3F2C">
              <w:rPr>
                <w:noProof/>
                <w:webHidden/>
              </w:rPr>
              <w:fldChar w:fldCharType="begin"/>
            </w:r>
            <w:r w:rsidR="00CC3F2C">
              <w:rPr>
                <w:noProof/>
                <w:webHidden/>
              </w:rPr>
              <w:instrText xml:space="preserve"> PAGEREF _Toc534823479 \h </w:instrText>
            </w:r>
            <w:r w:rsidR="00CC3F2C">
              <w:rPr>
                <w:noProof/>
                <w:webHidden/>
              </w:rPr>
            </w:r>
            <w:r w:rsidR="00CC3F2C">
              <w:rPr>
                <w:noProof/>
                <w:webHidden/>
              </w:rPr>
              <w:fldChar w:fldCharType="separate"/>
            </w:r>
            <w:r w:rsidR="006B75A3">
              <w:rPr>
                <w:noProof/>
                <w:webHidden/>
              </w:rPr>
              <w:t>34</w:t>
            </w:r>
            <w:r w:rsidR="00CC3F2C">
              <w:rPr>
                <w:noProof/>
                <w:webHidden/>
              </w:rPr>
              <w:fldChar w:fldCharType="end"/>
            </w:r>
          </w:hyperlink>
        </w:p>
        <w:p w14:paraId="306A906A" w14:textId="6C9D672C" w:rsidR="00CC3F2C" w:rsidRDefault="00487D00">
          <w:pPr>
            <w:pStyle w:val="TM3"/>
            <w:tabs>
              <w:tab w:val="left" w:pos="1100"/>
              <w:tab w:val="right" w:leader="dot" w:pos="9062"/>
            </w:tabs>
            <w:rPr>
              <w:noProof/>
              <w:sz w:val="22"/>
              <w:szCs w:val="22"/>
            </w:rPr>
          </w:pPr>
          <w:hyperlink w:anchor="_Toc534823480" w:history="1">
            <w:r w:rsidR="00CC3F2C" w:rsidRPr="008D2B60">
              <w:rPr>
                <w:rStyle w:val="Lienhypertexte"/>
                <w:noProof/>
              </w:rPr>
              <w:t>d)</w:t>
            </w:r>
            <w:r w:rsidR="00CC3F2C">
              <w:rPr>
                <w:noProof/>
                <w:sz w:val="22"/>
                <w:szCs w:val="22"/>
              </w:rPr>
              <w:tab/>
            </w:r>
            <w:r w:rsidR="00CC3F2C" w:rsidRPr="008D2B60">
              <w:rPr>
                <w:rStyle w:val="Lienhypertexte"/>
                <w:noProof/>
              </w:rPr>
              <w:t>Ajout d’une application (administrateurs seulement)</w:t>
            </w:r>
            <w:r w:rsidR="00CC3F2C">
              <w:rPr>
                <w:noProof/>
                <w:webHidden/>
              </w:rPr>
              <w:tab/>
            </w:r>
            <w:r w:rsidR="00CC3F2C">
              <w:rPr>
                <w:noProof/>
                <w:webHidden/>
              </w:rPr>
              <w:fldChar w:fldCharType="begin"/>
            </w:r>
            <w:r w:rsidR="00CC3F2C">
              <w:rPr>
                <w:noProof/>
                <w:webHidden/>
              </w:rPr>
              <w:instrText xml:space="preserve"> PAGEREF _Toc534823480 \h </w:instrText>
            </w:r>
            <w:r w:rsidR="00CC3F2C">
              <w:rPr>
                <w:noProof/>
                <w:webHidden/>
              </w:rPr>
            </w:r>
            <w:r w:rsidR="00CC3F2C">
              <w:rPr>
                <w:noProof/>
                <w:webHidden/>
              </w:rPr>
              <w:fldChar w:fldCharType="separate"/>
            </w:r>
            <w:r w:rsidR="006B75A3">
              <w:rPr>
                <w:noProof/>
                <w:webHidden/>
              </w:rPr>
              <w:t>35</w:t>
            </w:r>
            <w:r w:rsidR="00CC3F2C">
              <w:rPr>
                <w:noProof/>
                <w:webHidden/>
              </w:rPr>
              <w:fldChar w:fldCharType="end"/>
            </w:r>
          </w:hyperlink>
        </w:p>
        <w:p w14:paraId="033309CE" w14:textId="2F37FC0D" w:rsidR="00CC3F2C" w:rsidRDefault="00487D00">
          <w:pPr>
            <w:pStyle w:val="TM3"/>
            <w:tabs>
              <w:tab w:val="left" w:pos="1100"/>
              <w:tab w:val="right" w:leader="dot" w:pos="9062"/>
            </w:tabs>
            <w:rPr>
              <w:noProof/>
              <w:sz w:val="22"/>
              <w:szCs w:val="22"/>
            </w:rPr>
          </w:pPr>
          <w:hyperlink w:anchor="_Toc534823481" w:history="1">
            <w:r w:rsidR="00CC3F2C" w:rsidRPr="008D2B60">
              <w:rPr>
                <w:rStyle w:val="Lienhypertexte"/>
                <w:noProof/>
              </w:rPr>
              <w:t>e)</w:t>
            </w:r>
            <w:r w:rsidR="00CC3F2C">
              <w:rPr>
                <w:noProof/>
                <w:sz w:val="22"/>
                <w:szCs w:val="22"/>
              </w:rPr>
              <w:tab/>
            </w:r>
            <w:r w:rsidR="00CC3F2C" w:rsidRPr="008D2B60">
              <w:rPr>
                <w:rStyle w:val="Lienhypertexte"/>
                <w:noProof/>
              </w:rPr>
              <w:t>Éditer une application (administrateurs seulement)</w:t>
            </w:r>
            <w:r w:rsidR="00CC3F2C">
              <w:rPr>
                <w:noProof/>
                <w:webHidden/>
              </w:rPr>
              <w:tab/>
            </w:r>
            <w:r w:rsidR="00CC3F2C">
              <w:rPr>
                <w:noProof/>
                <w:webHidden/>
              </w:rPr>
              <w:fldChar w:fldCharType="begin"/>
            </w:r>
            <w:r w:rsidR="00CC3F2C">
              <w:rPr>
                <w:noProof/>
                <w:webHidden/>
              </w:rPr>
              <w:instrText xml:space="preserve"> PAGEREF _Toc534823481 \h </w:instrText>
            </w:r>
            <w:r w:rsidR="00CC3F2C">
              <w:rPr>
                <w:noProof/>
                <w:webHidden/>
              </w:rPr>
            </w:r>
            <w:r w:rsidR="00CC3F2C">
              <w:rPr>
                <w:noProof/>
                <w:webHidden/>
              </w:rPr>
              <w:fldChar w:fldCharType="separate"/>
            </w:r>
            <w:r w:rsidR="006B75A3">
              <w:rPr>
                <w:noProof/>
                <w:webHidden/>
              </w:rPr>
              <w:t>36</w:t>
            </w:r>
            <w:r w:rsidR="00CC3F2C">
              <w:rPr>
                <w:noProof/>
                <w:webHidden/>
              </w:rPr>
              <w:fldChar w:fldCharType="end"/>
            </w:r>
          </w:hyperlink>
        </w:p>
        <w:p w14:paraId="580BC866" w14:textId="0B80F85F" w:rsidR="00CC3F2C" w:rsidRDefault="00487D00">
          <w:pPr>
            <w:pStyle w:val="TM3"/>
            <w:tabs>
              <w:tab w:val="left" w:pos="880"/>
              <w:tab w:val="right" w:leader="dot" w:pos="9062"/>
            </w:tabs>
            <w:rPr>
              <w:noProof/>
              <w:sz w:val="22"/>
              <w:szCs w:val="22"/>
            </w:rPr>
          </w:pPr>
          <w:hyperlink w:anchor="_Toc534823482" w:history="1">
            <w:r w:rsidR="00CC3F2C" w:rsidRPr="008D2B60">
              <w:rPr>
                <w:rStyle w:val="Lienhypertexte"/>
                <w:noProof/>
              </w:rPr>
              <w:t>f)</w:t>
            </w:r>
            <w:r w:rsidR="00CC3F2C">
              <w:rPr>
                <w:noProof/>
                <w:sz w:val="22"/>
                <w:szCs w:val="22"/>
              </w:rPr>
              <w:tab/>
              <w:t xml:space="preserve">    </w:t>
            </w:r>
            <w:r w:rsidR="00CC3F2C" w:rsidRPr="008D2B60">
              <w:rPr>
                <w:rStyle w:val="Lienhypertexte"/>
                <w:noProof/>
              </w:rPr>
              <w:t>Liste des suggestions</w:t>
            </w:r>
            <w:r w:rsidR="00CC3F2C">
              <w:rPr>
                <w:noProof/>
                <w:webHidden/>
              </w:rPr>
              <w:tab/>
            </w:r>
            <w:r w:rsidR="00CC3F2C">
              <w:rPr>
                <w:noProof/>
                <w:webHidden/>
              </w:rPr>
              <w:fldChar w:fldCharType="begin"/>
            </w:r>
            <w:r w:rsidR="00CC3F2C">
              <w:rPr>
                <w:noProof/>
                <w:webHidden/>
              </w:rPr>
              <w:instrText xml:space="preserve"> PAGEREF _Toc534823482 \h </w:instrText>
            </w:r>
            <w:r w:rsidR="00CC3F2C">
              <w:rPr>
                <w:noProof/>
                <w:webHidden/>
              </w:rPr>
            </w:r>
            <w:r w:rsidR="00CC3F2C">
              <w:rPr>
                <w:noProof/>
                <w:webHidden/>
              </w:rPr>
              <w:fldChar w:fldCharType="separate"/>
            </w:r>
            <w:r w:rsidR="006B75A3">
              <w:rPr>
                <w:noProof/>
                <w:webHidden/>
              </w:rPr>
              <w:t>37</w:t>
            </w:r>
            <w:r w:rsidR="00CC3F2C">
              <w:rPr>
                <w:noProof/>
                <w:webHidden/>
              </w:rPr>
              <w:fldChar w:fldCharType="end"/>
            </w:r>
          </w:hyperlink>
        </w:p>
        <w:p w14:paraId="5713E379" w14:textId="3A408D0D" w:rsidR="00CC3F2C" w:rsidRDefault="00487D00">
          <w:pPr>
            <w:pStyle w:val="TM3"/>
            <w:tabs>
              <w:tab w:val="left" w:pos="1100"/>
              <w:tab w:val="right" w:leader="dot" w:pos="9062"/>
            </w:tabs>
            <w:rPr>
              <w:noProof/>
              <w:sz w:val="22"/>
              <w:szCs w:val="22"/>
            </w:rPr>
          </w:pPr>
          <w:hyperlink w:anchor="_Toc534823483" w:history="1">
            <w:r w:rsidR="00CC3F2C" w:rsidRPr="008D2B60">
              <w:rPr>
                <w:rStyle w:val="Lienhypertexte"/>
                <w:noProof/>
              </w:rPr>
              <w:t>g)</w:t>
            </w:r>
            <w:r w:rsidR="00CC3F2C">
              <w:rPr>
                <w:noProof/>
                <w:sz w:val="22"/>
                <w:szCs w:val="22"/>
              </w:rPr>
              <w:tab/>
            </w:r>
            <w:r w:rsidR="00CC3F2C" w:rsidRPr="008D2B60">
              <w:rPr>
                <w:rStyle w:val="Lienhypertexte"/>
                <w:noProof/>
              </w:rPr>
              <w:t>Détail d’une suggestion</w:t>
            </w:r>
            <w:r w:rsidR="00CC3F2C">
              <w:rPr>
                <w:noProof/>
                <w:webHidden/>
              </w:rPr>
              <w:tab/>
            </w:r>
            <w:r w:rsidR="00CC3F2C">
              <w:rPr>
                <w:noProof/>
                <w:webHidden/>
              </w:rPr>
              <w:fldChar w:fldCharType="begin"/>
            </w:r>
            <w:r w:rsidR="00CC3F2C">
              <w:rPr>
                <w:noProof/>
                <w:webHidden/>
              </w:rPr>
              <w:instrText xml:space="preserve"> PAGEREF _Toc534823483 \h </w:instrText>
            </w:r>
            <w:r w:rsidR="00CC3F2C">
              <w:rPr>
                <w:noProof/>
                <w:webHidden/>
              </w:rPr>
            </w:r>
            <w:r w:rsidR="00CC3F2C">
              <w:rPr>
                <w:noProof/>
                <w:webHidden/>
              </w:rPr>
              <w:fldChar w:fldCharType="separate"/>
            </w:r>
            <w:r w:rsidR="006B75A3">
              <w:rPr>
                <w:noProof/>
                <w:webHidden/>
              </w:rPr>
              <w:t>38</w:t>
            </w:r>
            <w:r w:rsidR="00CC3F2C">
              <w:rPr>
                <w:noProof/>
                <w:webHidden/>
              </w:rPr>
              <w:fldChar w:fldCharType="end"/>
            </w:r>
          </w:hyperlink>
        </w:p>
        <w:p w14:paraId="310A7173" w14:textId="35E36167" w:rsidR="00CC3F2C" w:rsidRDefault="00487D00">
          <w:pPr>
            <w:pStyle w:val="TM3"/>
            <w:tabs>
              <w:tab w:val="left" w:pos="1100"/>
              <w:tab w:val="right" w:leader="dot" w:pos="9062"/>
            </w:tabs>
            <w:rPr>
              <w:noProof/>
              <w:sz w:val="22"/>
              <w:szCs w:val="22"/>
            </w:rPr>
          </w:pPr>
          <w:hyperlink w:anchor="_Toc534823484" w:history="1">
            <w:r w:rsidR="00CC3F2C" w:rsidRPr="008D2B60">
              <w:rPr>
                <w:rStyle w:val="Lienhypertexte"/>
                <w:noProof/>
              </w:rPr>
              <w:t>h)</w:t>
            </w:r>
            <w:r w:rsidR="00CC3F2C">
              <w:rPr>
                <w:noProof/>
                <w:sz w:val="22"/>
                <w:szCs w:val="22"/>
              </w:rPr>
              <w:tab/>
            </w:r>
            <w:r w:rsidR="00CC3F2C" w:rsidRPr="008D2B60">
              <w:rPr>
                <w:rStyle w:val="Lienhypertexte"/>
                <w:noProof/>
              </w:rPr>
              <w:t>Ajout d’une suggestion</w:t>
            </w:r>
            <w:r w:rsidR="00CC3F2C">
              <w:rPr>
                <w:noProof/>
                <w:webHidden/>
              </w:rPr>
              <w:tab/>
            </w:r>
            <w:r w:rsidR="00CC3F2C">
              <w:rPr>
                <w:noProof/>
                <w:webHidden/>
              </w:rPr>
              <w:fldChar w:fldCharType="begin"/>
            </w:r>
            <w:r w:rsidR="00CC3F2C">
              <w:rPr>
                <w:noProof/>
                <w:webHidden/>
              </w:rPr>
              <w:instrText xml:space="preserve"> PAGEREF _Toc534823484 \h </w:instrText>
            </w:r>
            <w:r w:rsidR="00CC3F2C">
              <w:rPr>
                <w:noProof/>
                <w:webHidden/>
              </w:rPr>
            </w:r>
            <w:r w:rsidR="00CC3F2C">
              <w:rPr>
                <w:noProof/>
                <w:webHidden/>
              </w:rPr>
              <w:fldChar w:fldCharType="separate"/>
            </w:r>
            <w:r w:rsidR="006B75A3">
              <w:rPr>
                <w:noProof/>
                <w:webHidden/>
              </w:rPr>
              <w:t>39</w:t>
            </w:r>
            <w:r w:rsidR="00CC3F2C">
              <w:rPr>
                <w:noProof/>
                <w:webHidden/>
              </w:rPr>
              <w:fldChar w:fldCharType="end"/>
            </w:r>
          </w:hyperlink>
        </w:p>
        <w:p w14:paraId="78AF101B" w14:textId="359F14E8" w:rsidR="00CC3F2C" w:rsidRDefault="00487D00">
          <w:pPr>
            <w:pStyle w:val="TM3"/>
            <w:tabs>
              <w:tab w:val="left" w:pos="880"/>
              <w:tab w:val="right" w:leader="dot" w:pos="9062"/>
            </w:tabs>
            <w:rPr>
              <w:noProof/>
              <w:sz w:val="22"/>
              <w:szCs w:val="22"/>
            </w:rPr>
          </w:pPr>
          <w:hyperlink w:anchor="_Toc534823485" w:history="1">
            <w:r w:rsidR="00CC3F2C" w:rsidRPr="008D2B60">
              <w:rPr>
                <w:rStyle w:val="Lienhypertexte"/>
                <w:noProof/>
              </w:rPr>
              <w:t>i)</w:t>
            </w:r>
            <w:r w:rsidR="00CC3F2C">
              <w:rPr>
                <w:noProof/>
                <w:sz w:val="22"/>
                <w:szCs w:val="22"/>
              </w:rPr>
              <w:tab/>
              <w:t xml:space="preserve">    </w:t>
            </w:r>
            <w:r w:rsidR="00CC3F2C" w:rsidRPr="008D2B60">
              <w:rPr>
                <w:rStyle w:val="Lienhypertexte"/>
                <w:noProof/>
              </w:rPr>
              <w:t>Éditer une suggestion (administrateurs &amp; auteur seulement)</w:t>
            </w:r>
            <w:r w:rsidR="00CC3F2C">
              <w:rPr>
                <w:noProof/>
                <w:webHidden/>
              </w:rPr>
              <w:tab/>
            </w:r>
            <w:r w:rsidR="00CC3F2C">
              <w:rPr>
                <w:noProof/>
                <w:webHidden/>
              </w:rPr>
              <w:fldChar w:fldCharType="begin"/>
            </w:r>
            <w:r w:rsidR="00CC3F2C">
              <w:rPr>
                <w:noProof/>
                <w:webHidden/>
              </w:rPr>
              <w:instrText xml:space="preserve"> PAGEREF _Toc534823485 \h </w:instrText>
            </w:r>
            <w:r w:rsidR="00CC3F2C">
              <w:rPr>
                <w:noProof/>
                <w:webHidden/>
              </w:rPr>
            </w:r>
            <w:r w:rsidR="00CC3F2C">
              <w:rPr>
                <w:noProof/>
                <w:webHidden/>
              </w:rPr>
              <w:fldChar w:fldCharType="separate"/>
            </w:r>
            <w:r w:rsidR="006B75A3">
              <w:rPr>
                <w:noProof/>
                <w:webHidden/>
              </w:rPr>
              <w:t>40</w:t>
            </w:r>
            <w:r w:rsidR="00CC3F2C">
              <w:rPr>
                <w:noProof/>
                <w:webHidden/>
              </w:rPr>
              <w:fldChar w:fldCharType="end"/>
            </w:r>
          </w:hyperlink>
        </w:p>
        <w:p w14:paraId="6F09D903" w14:textId="03012202" w:rsidR="00CC3F2C" w:rsidRDefault="00487D00">
          <w:pPr>
            <w:pStyle w:val="TM3"/>
            <w:tabs>
              <w:tab w:val="left" w:pos="880"/>
              <w:tab w:val="right" w:leader="dot" w:pos="9062"/>
            </w:tabs>
            <w:rPr>
              <w:noProof/>
              <w:sz w:val="22"/>
              <w:szCs w:val="22"/>
            </w:rPr>
          </w:pPr>
          <w:hyperlink w:anchor="_Toc534823486" w:history="1">
            <w:r w:rsidR="00CC3F2C" w:rsidRPr="008D2B60">
              <w:rPr>
                <w:rStyle w:val="Lienhypertexte"/>
                <w:noProof/>
              </w:rPr>
              <w:t>j)</w:t>
            </w:r>
            <w:r w:rsidR="00CC3F2C">
              <w:rPr>
                <w:noProof/>
                <w:sz w:val="22"/>
                <w:szCs w:val="22"/>
              </w:rPr>
              <w:tab/>
              <w:t xml:space="preserve">    </w:t>
            </w:r>
            <w:r w:rsidR="00CC3F2C" w:rsidRPr="008D2B60">
              <w:rPr>
                <w:rStyle w:val="Lienhypertexte"/>
                <w:noProof/>
              </w:rPr>
              <w:t>Consultation des ressources serveurs (administrateurs seulement)</w:t>
            </w:r>
            <w:r w:rsidR="00CC3F2C">
              <w:rPr>
                <w:noProof/>
                <w:webHidden/>
              </w:rPr>
              <w:tab/>
            </w:r>
            <w:r w:rsidR="00CC3F2C">
              <w:rPr>
                <w:noProof/>
                <w:webHidden/>
              </w:rPr>
              <w:fldChar w:fldCharType="begin"/>
            </w:r>
            <w:r w:rsidR="00CC3F2C">
              <w:rPr>
                <w:noProof/>
                <w:webHidden/>
              </w:rPr>
              <w:instrText xml:space="preserve"> PAGEREF _Toc534823486 \h </w:instrText>
            </w:r>
            <w:r w:rsidR="00CC3F2C">
              <w:rPr>
                <w:noProof/>
                <w:webHidden/>
              </w:rPr>
            </w:r>
            <w:r w:rsidR="00CC3F2C">
              <w:rPr>
                <w:noProof/>
                <w:webHidden/>
              </w:rPr>
              <w:fldChar w:fldCharType="separate"/>
            </w:r>
            <w:r w:rsidR="006B75A3">
              <w:rPr>
                <w:noProof/>
                <w:webHidden/>
              </w:rPr>
              <w:t>41</w:t>
            </w:r>
            <w:r w:rsidR="00CC3F2C">
              <w:rPr>
                <w:noProof/>
                <w:webHidden/>
              </w:rPr>
              <w:fldChar w:fldCharType="end"/>
            </w:r>
          </w:hyperlink>
        </w:p>
        <w:p w14:paraId="67D73602" w14:textId="6DC28371" w:rsidR="00CC3F2C" w:rsidRDefault="00487D00">
          <w:pPr>
            <w:pStyle w:val="TM3"/>
            <w:tabs>
              <w:tab w:val="left" w:pos="1100"/>
              <w:tab w:val="right" w:leader="dot" w:pos="9062"/>
            </w:tabs>
            <w:rPr>
              <w:noProof/>
              <w:sz w:val="22"/>
              <w:szCs w:val="22"/>
            </w:rPr>
          </w:pPr>
          <w:hyperlink w:anchor="_Toc534823487" w:history="1">
            <w:r w:rsidR="00CC3F2C" w:rsidRPr="008D2B60">
              <w:rPr>
                <w:rStyle w:val="Lienhypertexte"/>
                <w:noProof/>
              </w:rPr>
              <w:t>k)</w:t>
            </w:r>
            <w:r w:rsidR="00CC3F2C">
              <w:rPr>
                <w:noProof/>
                <w:sz w:val="22"/>
                <w:szCs w:val="22"/>
              </w:rPr>
              <w:tab/>
            </w:r>
            <w:r w:rsidR="00CC3F2C" w:rsidRPr="008D2B60">
              <w:rPr>
                <w:rStyle w:val="Lienhypertexte"/>
                <w:noProof/>
              </w:rPr>
              <w:t>Gestion des utilisateurs (administrateurs seulement)</w:t>
            </w:r>
            <w:r w:rsidR="00CC3F2C">
              <w:rPr>
                <w:noProof/>
                <w:webHidden/>
              </w:rPr>
              <w:tab/>
            </w:r>
            <w:r w:rsidR="00CC3F2C">
              <w:rPr>
                <w:noProof/>
                <w:webHidden/>
              </w:rPr>
              <w:fldChar w:fldCharType="begin"/>
            </w:r>
            <w:r w:rsidR="00CC3F2C">
              <w:rPr>
                <w:noProof/>
                <w:webHidden/>
              </w:rPr>
              <w:instrText xml:space="preserve"> PAGEREF _Toc534823487 \h </w:instrText>
            </w:r>
            <w:r w:rsidR="00CC3F2C">
              <w:rPr>
                <w:noProof/>
                <w:webHidden/>
              </w:rPr>
            </w:r>
            <w:r w:rsidR="00CC3F2C">
              <w:rPr>
                <w:noProof/>
                <w:webHidden/>
              </w:rPr>
              <w:fldChar w:fldCharType="separate"/>
            </w:r>
            <w:r w:rsidR="006B75A3">
              <w:rPr>
                <w:noProof/>
                <w:webHidden/>
              </w:rPr>
              <w:t>42</w:t>
            </w:r>
            <w:r w:rsidR="00CC3F2C">
              <w:rPr>
                <w:noProof/>
                <w:webHidden/>
              </w:rPr>
              <w:fldChar w:fldCharType="end"/>
            </w:r>
          </w:hyperlink>
        </w:p>
        <w:p w14:paraId="463FD68C" w14:textId="68230880" w:rsidR="00CC3F2C" w:rsidRDefault="00487D00">
          <w:pPr>
            <w:pStyle w:val="TM3"/>
            <w:tabs>
              <w:tab w:val="left" w:pos="880"/>
              <w:tab w:val="right" w:leader="dot" w:pos="9062"/>
            </w:tabs>
            <w:rPr>
              <w:noProof/>
              <w:sz w:val="22"/>
              <w:szCs w:val="22"/>
            </w:rPr>
          </w:pPr>
          <w:hyperlink w:anchor="_Toc534823488" w:history="1">
            <w:r w:rsidR="00CC3F2C" w:rsidRPr="008D2B60">
              <w:rPr>
                <w:rStyle w:val="Lienhypertexte"/>
                <w:noProof/>
              </w:rPr>
              <w:t>l)</w:t>
            </w:r>
            <w:r w:rsidR="00CC3F2C">
              <w:rPr>
                <w:noProof/>
                <w:sz w:val="22"/>
                <w:szCs w:val="22"/>
              </w:rPr>
              <w:tab/>
              <w:t xml:space="preserve">    </w:t>
            </w:r>
            <w:r w:rsidR="00CC3F2C" w:rsidRPr="008D2B60">
              <w:rPr>
                <w:rStyle w:val="Lienhypertexte"/>
                <w:noProof/>
              </w:rPr>
              <w:t>Modifications des informations d’un compte</w:t>
            </w:r>
            <w:r w:rsidR="00CC3F2C">
              <w:rPr>
                <w:noProof/>
                <w:webHidden/>
              </w:rPr>
              <w:tab/>
            </w:r>
            <w:r w:rsidR="00CC3F2C">
              <w:rPr>
                <w:noProof/>
                <w:webHidden/>
              </w:rPr>
              <w:fldChar w:fldCharType="begin"/>
            </w:r>
            <w:r w:rsidR="00CC3F2C">
              <w:rPr>
                <w:noProof/>
                <w:webHidden/>
              </w:rPr>
              <w:instrText xml:space="preserve"> PAGEREF _Toc534823488 \h </w:instrText>
            </w:r>
            <w:r w:rsidR="00CC3F2C">
              <w:rPr>
                <w:noProof/>
                <w:webHidden/>
              </w:rPr>
            </w:r>
            <w:r w:rsidR="00CC3F2C">
              <w:rPr>
                <w:noProof/>
                <w:webHidden/>
              </w:rPr>
              <w:fldChar w:fldCharType="separate"/>
            </w:r>
            <w:r w:rsidR="006B75A3">
              <w:rPr>
                <w:noProof/>
                <w:webHidden/>
              </w:rPr>
              <w:t>43</w:t>
            </w:r>
            <w:r w:rsidR="00CC3F2C">
              <w:rPr>
                <w:noProof/>
                <w:webHidden/>
              </w:rPr>
              <w:fldChar w:fldCharType="end"/>
            </w:r>
          </w:hyperlink>
        </w:p>
        <w:p w14:paraId="1A16A150" w14:textId="500B2321" w:rsidR="00CC3F2C" w:rsidRDefault="00487D00">
          <w:pPr>
            <w:pStyle w:val="TM3"/>
            <w:tabs>
              <w:tab w:val="left" w:pos="1100"/>
              <w:tab w:val="right" w:leader="dot" w:pos="9062"/>
            </w:tabs>
            <w:rPr>
              <w:noProof/>
              <w:sz w:val="22"/>
              <w:szCs w:val="22"/>
            </w:rPr>
          </w:pPr>
          <w:hyperlink w:anchor="_Toc534823489" w:history="1">
            <w:r w:rsidR="00CC3F2C" w:rsidRPr="008D2B60">
              <w:rPr>
                <w:rStyle w:val="Lienhypertexte"/>
                <w:noProof/>
              </w:rPr>
              <w:t>m)</w:t>
            </w:r>
            <w:r w:rsidR="00CC3F2C">
              <w:rPr>
                <w:noProof/>
                <w:sz w:val="22"/>
                <w:szCs w:val="22"/>
              </w:rPr>
              <w:tab/>
            </w:r>
            <w:r w:rsidR="00CC3F2C" w:rsidRPr="008D2B60">
              <w:rPr>
                <w:rStyle w:val="Lienhypertexte"/>
                <w:noProof/>
              </w:rPr>
              <w:t>Vue mobile</w:t>
            </w:r>
            <w:r w:rsidR="00CC3F2C">
              <w:rPr>
                <w:noProof/>
                <w:webHidden/>
              </w:rPr>
              <w:tab/>
            </w:r>
            <w:r w:rsidR="00CC3F2C">
              <w:rPr>
                <w:noProof/>
                <w:webHidden/>
              </w:rPr>
              <w:fldChar w:fldCharType="begin"/>
            </w:r>
            <w:r w:rsidR="00CC3F2C">
              <w:rPr>
                <w:noProof/>
                <w:webHidden/>
              </w:rPr>
              <w:instrText xml:space="preserve"> PAGEREF _Toc534823489 \h </w:instrText>
            </w:r>
            <w:r w:rsidR="00CC3F2C">
              <w:rPr>
                <w:noProof/>
                <w:webHidden/>
              </w:rPr>
            </w:r>
            <w:r w:rsidR="00CC3F2C">
              <w:rPr>
                <w:noProof/>
                <w:webHidden/>
              </w:rPr>
              <w:fldChar w:fldCharType="separate"/>
            </w:r>
            <w:r w:rsidR="006B75A3">
              <w:rPr>
                <w:noProof/>
                <w:webHidden/>
              </w:rPr>
              <w:t>44</w:t>
            </w:r>
            <w:r w:rsidR="00CC3F2C">
              <w:rPr>
                <w:noProof/>
                <w:webHidden/>
              </w:rPr>
              <w:fldChar w:fldCharType="end"/>
            </w:r>
          </w:hyperlink>
        </w:p>
        <w:p w14:paraId="7137357A" w14:textId="449FA213" w:rsidR="00CC3F2C" w:rsidRDefault="00487D00">
          <w:pPr>
            <w:pStyle w:val="TM2"/>
            <w:tabs>
              <w:tab w:val="left" w:pos="720"/>
              <w:tab w:val="right" w:leader="dot" w:pos="9062"/>
            </w:tabs>
            <w:rPr>
              <w:noProof/>
              <w:sz w:val="22"/>
              <w:szCs w:val="22"/>
            </w:rPr>
          </w:pPr>
          <w:hyperlink w:anchor="_Toc534823490" w:history="1">
            <w:r w:rsidR="00CC3F2C" w:rsidRPr="008D2B60">
              <w:rPr>
                <w:rStyle w:val="Lienhypertexte"/>
                <w:noProof/>
              </w:rPr>
              <w:t>5.</w:t>
            </w:r>
            <w:r w:rsidR="00CC3F2C">
              <w:rPr>
                <w:noProof/>
                <w:sz w:val="22"/>
                <w:szCs w:val="22"/>
              </w:rPr>
              <w:tab/>
            </w:r>
            <w:r w:rsidR="00CC3F2C" w:rsidRPr="008D2B60">
              <w:rPr>
                <w:rStyle w:val="Lienhypertexte"/>
                <w:noProof/>
              </w:rPr>
              <w:t>Fiabilité</w:t>
            </w:r>
            <w:r w:rsidR="00CC3F2C">
              <w:rPr>
                <w:noProof/>
                <w:webHidden/>
              </w:rPr>
              <w:tab/>
            </w:r>
            <w:r w:rsidR="00CC3F2C">
              <w:rPr>
                <w:noProof/>
                <w:webHidden/>
              </w:rPr>
              <w:fldChar w:fldCharType="begin"/>
            </w:r>
            <w:r w:rsidR="00CC3F2C">
              <w:rPr>
                <w:noProof/>
                <w:webHidden/>
              </w:rPr>
              <w:instrText xml:space="preserve"> PAGEREF _Toc534823490 \h </w:instrText>
            </w:r>
            <w:r w:rsidR="00CC3F2C">
              <w:rPr>
                <w:noProof/>
                <w:webHidden/>
              </w:rPr>
            </w:r>
            <w:r w:rsidR="00CC3F2C">
              <w:rPr>
                <w:noProof/>
                <w:webHidden/>
              </w:rPr>
              <w:fldChar w:fldCharType="separate"/>
            </w:r>
            <w:r w:rsidR="006B75A3">
              <w:rPr>
                <w:noProof/>
                <w:webHidden/>
              </w:rPr>
              <w:t>45</w:t>
            </w:r>
            <w:r w:rsidR="00CC3F2C">
              <w:rPr>
                <w:noProof/>
                <w:webHidden/>
              </w:rPr>
              <w:fldChar w:fldCharType="end"/>
            </w:r>
          </w:hyperlink>
        </w:p>
        <w:p w14:paraId="5DE277CD" w14:textId="318C3707"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69A5DC10" w:rsidR="00A67EA5" w:rsidRPr="00540807" w:rsidRDefault="006E15C5" w:rsidP="00A8215E">
            <w:pPr>
              <w:jc w:val="center"/>
              <w:rPr>
                <w:b w:val="0"/>
              </w:rPr>
            </w:pPr>
            <w:r>
              <w:rPr>
                <w:b w:val="0"/>
              </w:rPr>
              <w:t>Ajout de la procédure de test</w:t>
            </w:r>
          </w:p>
        </w:tc>
        <w:tc>
          <w:tcPr>
            <w:tcW w:w="3786" w:type="dxa"/>
            <w:vAlign w:val="center"/>
          </w:tcPr>
          <w:p w14:paraId="0ACFB6BB" w14:textId="641DDAEF" w:rsidR="00A67EA5" w:rsidRDefault="006E15C5"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635DC1" w14:paraId="4763743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086E50" w14:paraId="4231C35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77777777" w:rsidR="00086E50" w:rsidRDefault="00086E50" w:rsidP="00A8215E">
            <w:pPr>
              <w:jc w:val="center"/>
              <w:rPr>
                <w:b w:val="0"/>
              </w:rPr>
            </w:pPr>
          </w:p>
        </w:tc>
        <w:tc>
          <w:tcPr>
            <w:tcW w:w="3786" w:type="dxa"/>
            <w:vAlign w:val="center"/>
          </w:tcPr>
          <w:p w14:paraId="10024585" w14:textId="77777777" w:rsidR="00086E50" w:rsidRDefault="00086E50" w:rsidP="00A8215E">
            <w:pPr>
              <w:jc w:val="center"/>
              <w:cnfStyle w:val="000000100000" w:firstRow="0" w:lastRow="0" w:firstColumn="0" w:lastColumn="0" w:oddVBand="0" w:evenVBand="0" w:oddHBand="1" w:evenHBand="0" w:firstRowFirstColumn="0" w:firstRowLastColumn="0" w:lastRowFirstColumn="0" w:lastRowLastColumn="0"/>
            </w:pPr>
          </w:p>
        </w:tc>
      </w:tr>
    </w:tbl>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F12CC4">
      <w:pPr>
        <w:pStyle w:val="Titre10"/>
        <w:numPr>
          <w:ilvl w:val="0"/>
          <w:numId w:val="2"/>
        </w:numPr>
      </w:pPr>
      <w:bookmarkStart w:id="2" w:name="_Toc534823435"/>
      <w:r>
        <w:lastRenderedPageBreak/>
        <w:t>Introduction</w:t>
      </w:r>
      <w:bookmarkEnd w:id="2"/>
    </w:p>
    <w:p w14:paraId="73DF5CEE" w14:textId="08F42DC8" w:rsidR="008C5219" w:rsidRDefault="00F906FE" w:rsidP="00F12CC4">
      <w:pPr>
        <w:pStyle w:val="Titre20"/>
        <w:numPr>
          <w:ilvl w:val="0"/>
          <w:numId w:val="3"/>
        </w:numPr>
      </w:pPr>
      <w:bookmarkStart w:id="3" w:name="_Toc534823436"/>
      <w:bookmarkEnd w:id="1"/>
      <w:r>
        <w:t>Rappel sur le projet</w:t>
      </w:r>
      <w:bookmarkEnd w:id="3"/>
    </w:p>
    <w:p w14:paraId="09220D7C" w14:textId="64D7D448" w:rsidR="000D7B7C" w:rsidRPr="008C5219" w:rsidRDefault="000D7B7C" w:rsidP="00F12CC4">
      <w:pPr>
        <w:pStyle w:val="Titre30"/>
        <w:numPr>
          <w:ilvl w:val="0"/>
          <w:numId w:val="6"/>
        </w:numPr>
      </w:pPr>
      <w:bookmarkStart w:id="4" w:name="_Toc534823437"/>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F12CC4">
      <w:pPr>
        <w:pStyle w:val="Titre30"/>
        <w:numPr>
          <w:ilvl w:val="0"/>
          <w:numId w:val="6"/>
        </w:numPr>
      </w:pPr>
      <w:bookmarkStart w:id="6" w:name="_Toc534823438"/>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F12CC4">
      <w:pPr>
        <w:pStyle w:val="Titre20"/>
        <w:numPr>
          <w:ilvl w:val="0"/>
          <w:numId w:val="3"/>
        </w:numPr>
      </w:pPr>
      <w:bookmarkStart w:id="7" w:name="_Toc534823439"/>
      <w:bookmarkEnd w:id="5"/>
      <w:r>
        <w:lastRenderedPageBreak/>
        <w:t>Rappel sur l’architecture</w:t>
      </w:r>
      <w:bookmarkEnd w:id="7"/>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8" w:name="_Toc534823440"/>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F12CC4">
      <w:pPr>
        <w:pStyle w:val="Titre30"/>
        <w:numPr>
          <w:ilvl w:val="0"/>
          <w:numId w:val="4"/>
        </w:numPr>
        <w:rPr>
          <w:rStyle w:val="fontstyle01"/>
          <w:rFonts w:asciiTheme="majorHAnsi" w:hAnsiTheme="majorHAnsi"/>
          <w:color w:val="845209" w:themeColor="accent1" w:themeShade="7F"/>
        </w:rPr>
      </w:pPr>
      <w:bookmarkStart w:id="9" w:name="_Toc534823441"/>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F12CC4">
      <w:pPr>
        <w:pStyle w:val="Titre10"/>
        <w:numPr>
          <w:ilvl w:val="0"/>
          <w:numId w:val="2"/>
        </w:numPr>
      </w:pPr>
      <w:r>
        <w:br w:type="page"/>
      </w:r>
      <w:bookmarkStart w:id="12" w:name="_Toc534823442"/>
      <w:bookmarkEnd w:id="11"/>
      <w:r w:rsidR="009B46E0">
        <w:lastRenderedPageBreak/>
        <w:t>Analyse et Modélisation</w:t>
      </w:r>
      <w:bookmarkEnd w:id="12"/>
    </w:p>
    <w:p w14:paraId="27EDDC65" w14:textId="09270A91" w:rsidR="009B46E0" w:rsidRDefault="009B46E0" w:rsidP="00F12CC4">
      <w:pPr>
        <w:pStyle w:val="Titre20"/>
        <w:numPr>
          <w:ilvl w:val="0"/>
          <w:numId w:val="7"/>
        </w:numPr>
      </w:pPr>
      <w:bookmarkStart w:id="13" w:name="_Toc534823443"/>
      <w:r>
        <w:t>Modélisation UML</w:t>
      </w:r>
      <w:bookmarkEnd w:id="13"/>
    </w:p>
    <w:p w14:paraId="7A1622F4" w14:textId="59DBDBC1" w:rsidR="009B46E0" w:rsidRDefault="009B46E0" w:rsidP="00F12CC4">
      <w:pPr>
        <w:pStyle w:val="Titre30"/>
        <w:numPr>
          <w:ilvl w:val="0"/>
          <w:numId w:val="8"/>
        </w:numPr>
      </w:pPr>
      <w:bookmarkStart w:id="14" w:name="_Toc534823444"/>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5" w:name="_Toc534823445"/>
      <w:r>
        <w:t>Ajout d’une idée/suggestion</w:t>
      </w:r>
      <w:bookmarkEnd w:id="15"/>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6" w:name="_Toc534823446"/>
      <w:r>
        <w:lastRenderedPageBreak/>
        <w:t>Consultation d’une idée/suggestion</w:t>
      </w:r>
      <w:bookmarkEnd w:id="16"/>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7" w:name="_Toc534823447"/>
      <w:r>
        <w:lastRenderedPageBreak/>
        <w:t>Ajout d’une applicatio</w:t>
      </w:r>
      <w:r w:rsidR="00FE0CA6">
        <w:t>n</w:t>
      </w:r>
      <w:bookmarkEnd w:id="17"/>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8" w:name="_Toc534823448"/>
      <w:r>
        <w:lastRenderedPageBreak/>
        <w:t>Modification d’une configuration d’une application</w:t>
      </w:r>
      <w:bookmarkEnd w:id="18"/>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9" w:name="_Toc534823449"/>
      <w:r>
        <w:lastRenderedPageBreak/>
        <w:t>Suppression d’une application</w:t>
      </w:r>
      <w:bookmarkEnd w:id="19"/>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0" w:name="_Toc534823450"/>
      <w:r>
        <w:lastRenderedPageBreak/>
        <w:t>Démarrer une applicatio</w:t>
      </w:r>
      <w:r w:rsidR="003B5B3D">
        <w:t>n</w:t>
      </w:r>
      <w:bookmarkEnd w:id="20"/>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1" w:name="_Toc534823451"/>
      <w:r>
        <w:lastRenderedPageBreak/>
        <w:t>Arrêter une application</w:t>
      </w:r>
      <w:bookmarkEnd w:id="21"/>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2" w:name="_Toc534823452"/>
      <w:r>
        <w:lastRenderedPageBreak/>
        <w:t>Mise à jour d’une application</w:t>
      </w:r>
      <w:bookmarkEnd w:id="22"/>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4823453"/>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4" w:name="_Toc534823454"/>
      <w:r>
        <w:lastRenderedPageBreak/>
        <w:t>Redémarrage automatique en cas de crash</w:t>
      </w:r>
      <w:r w:rsidR="00E74421">
        <w:t xml:space="preserve"> d’une application</w:t>
      </w:r>
      <w:bookmarkEnd w:id="24"/>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5" w:name="_Toc534823455"/>
      <w:r>
        <w:lastRenderedPageBreak/>
        <w:t xml:space="preserve">Arrêt </w:t>
      </w:r>
      <w:r w:rsidR="00EC18EF">
        <w:t>automatique</w:t>
      </w:r>
      <w:r>
        <w:t xml:space="preserve"> en cas de manque de ressources</w:t>
      </w:r>
      <w:bookmarkEnd w:id="25"/>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F12CC4">
      <w:pPr>
        <w:pStyle w:val="Titre30"/>
        <w:numPr>
          <w:ilvl w:val="0"/>
          <w:numId w:val="8"/>
        </w:numPr>
      </w:pPr>
      <w:bookmarkStart w:id="26" w:name="_Toc534823456"/>
      <w:r>
        <w:lastRenderedPageBreak/>
        <w:t>Diagramme de classes</w:t>
      </w:r>
      <w:bookmarkEnd w:id="26"/>
    </w:p>
    <w:p w14:paraId="3439AA33" w14:textId="77777777" w:rsidR="00F424F9" w:rsidRDefault="00F424F9"/>
    <w:p w14:paraId="119EC422" w14:textId="108FF11D" w:rsidR="006D168E" w:rsidRDefault="00F424F9">
      <w:pPr>
        <w:rPr>
          <w:rFonts w:asciiTheme="majorHAnsi" w:eastAsiaTheme="majorEastAsia" w:hAnsiTheme="majorHAnsi" w:cstheme="majorBidi"/>
          <w:color w:val="C77C0E" w:themeColor="accent1" w:themeShade="BF"/>
          <w:sz w:val="26"/>
          <w:szCs w:val="26"/>
        </w:rPr>
      </w:pPr>
      <w:r>
        <w:t>// WIP</w:t>
      </w:r>
      <w:r w:rsidR="006D168E">
        <w:br w:type="page"/>
      </w:r>
    </w:p>
    <w:p w14:paraId="670AD101" w14:textId="0E7E9FCB" w:rsidR="00C26DDA" w:rsidRDefault="00C26DDA" w:rsidP="00F12CC4">
      <w:pPr>
        <w:pStyle w:val="Titre20"/>
        <w:numPr>
          <w:ilvl w:val="0"/>
          <w:numId w:val="7"/>
        </w:numPr>
      </w:pPr>
      <w:bookmarkStart w:id="27" w:name="_Toc534823457"/>
      <w:r>
        <w:lastRenderedPageBreak/>
        <w:t>MEAN Stack</w:t>
      </w:r>
      <w:bookmarkEnd w:id="27"/>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8" w:name="_Toc534823458"/>
      <w:r>
        <w:lastRenderedPageBreak/>
        <w:t>MongoDB</w:t>
      </w:r>
      <w:bookmarkEnd w:id="28"/>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9" w:name="_Toc534823459"/>
      <w:r>
        <w:t>Base de données</w:t>
      </w:r>
      <w:bookmarkEnd w:id="29"/>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30" w:name="_Toc534823460"/>
      <w:r>
        <w:lastRenderedPageBreak/>
        <w:t>Orienté documents</w:t>
      </w:r>
      <w:bookmarkEnd w:id="30"/>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31" w:name="_Toc534823461"/>
      <w:proofErr w:type="spellStart"/>
      <w:r>
        <w:lastRenderedPageBreak/>
        <w:t>Angular</w:t>
      </w:r>
      <w:bookmarkEnd w:id="3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2" w:name="_Toc534823462"/>
      <w:r>
        <w:lastRenderedPageBreak/>
        <w:t>Module</w:t>
      </w:r>
      <w:bookmarkEnd w:id="32"/>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3" w:name="_Toc534823463"/>
      <w:r>
        <w:t>Composant</w:t>
      </w:r>
      <w:bookmarkEnd w:id="33"/>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4" w:name="_Toc534823464"/>
      <w:r>
        <w:t>Template</w:t>
      </w:r>
      <w:bookmarkEnd w:id="34"/>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5" w:name="_Toc534823465"/>
      <w:r>
        <w:t>Métadonnées</w:t>
      </w:r>
      <w:bookmarkEnd w:id="35"/>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36" w:name="_Toc534823466"/>
      <w:r>
        <w:lastRenderedPageBreak/>
        <w:t>Node.JS</w:t>
      </w:r>
      <w:bookmarkEnd w:id="36"/>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37" w:name="_Toc534823467"/>
      <w:r>
        <w:lastRenderedPageBreak/>
        <w:t>Express</w:t>
      </w:r>
      <w:bookmarkEnd w:id="37"/>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24E83E47" w:rsidR="00927ABD" w:rsidRDefault="00927ABD">
      <w:r>
        <w:br w:type="page"/>
      </w:r>
    </w:p>
    <w:p w14:paraId="1C4F8998" w14:textId="4478D542" w:rsidR="00927ABD" w:rsidRDefault="00C155E8" w:rsidP="00927ABD">
      <w:pPr>
        <w:pStyle w:val="Titre30"/>
        <w:numPr>
          <w:ilvl w:val="0"/>
          <w:numId w:val="9"/>
        </w:numPr>
      </w:pPr>
      <w:bookmarkStart w:id="38" w:name="_Toc534823468"/>
      <w:r>
        <w:lastRenderedPageBreak/>
        <w:t>Choix techno</w:t>
      </w:r>
      <w:bookmarkEnd w:id="38"/>
    </w:p>
    <w:p w14:paraId="325E483D" w14:textId="77777777" w:rsidR="00927ABD" w:rsidRDefault="00927ABD" w:rsidP="00927ABD"/>
    <w:p w14:paraId="1CF4C0B9" w14:textId="7621F84D" w:rsidR="00AC7DE1" w:rsidRDefault="00927ABD">
      <w:r>
        <w:t>// WIP</w:t>
      </w:r>
      <w:r w:rsidR="00AC7DE1">
        <w:br w:type="page"/>
      </w:r>
    </w:p>
    <w:p w14:paraId="2797FDF0" w14:textId="06BE8E3B" w:rsidR="00AC7DE1" w:rsidRDefault="00AC7DE1" w:rsidP="00F12CC4">
      <w:pPr>
        <w:pStyle w:val="Titre20"/>
        <w:numPr>
          <w:ilvl w:val="0"/>
          <w:numId w:val="7"/>
        </w:numPr>
      </w:pPr>
      <w:bookmarkStart w:id="39" w:name="_Toc534823469"/>
      <w:r>
        <w:lastRenderedPageBreak/>
        <w:t>Serveur dédié</w:t>
      </w:r>
      <w:bookmarkEnd w:id="39"/>
    </w:p>
    <w:p w14:paraId="57631E83" w14:textId="1F31DDBF" w:rsidR="00AC7DE1" w:rsidRDefault="00AC7DE1" w:rsidP="00F12CC4">
      <w:pPr>
        <w:pStyle w:val="Titre30"/>
        <w:numPr>
          <w:ilvl w:val="0"/>
          <w:numId w:val="10"/>
        </w:numPr>
      </w:pPr>
      <w:bookmarkStart w:id="40" w:name="_Toc534823470"/>
      <w:r>
        <w:t>Hébergement</w:t>
      </w:r>
      <w:bookmarkEnd w:id="40"/>
    </w:p>
    <w:p w14:paraId="5714BC3B" w14:textId="02BEC9A7" w:rsidR="0020798A" w:rsidRDefault="0020798A" w:rsidP="0020798A">
      <w:pPr>
        <w:pStyle w:val="Titre4"/>
        <w:ind w:left="708"/>
      </w:pPr>
      <w:bookmarkStart w:id="41" w:name="_Toc534823471"/>
      <w:r>
        <w:t>Online.net</w:t>
      </w:r>
      <w:bookmarkEnd w:id="41"/>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r>
      <w:bookmarkStart w:id="42" w:name="_Toc534823472"/>
      <w:r>
        <w:t>DNS</w:t>
      </w:r>
      <w:bookmarkEnd w:id="42"/>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F12CC4">
      <w:pPr>
        <w:pStyle w:val="Titre30"/>
        <w:numPr>
          <w:ilvl w:val="0"/>
          <w:numId w:val="10"/>
        </w:numPr>
      </w:pPr>
      <w:bookmarkStart w:id="43" w:name="_Toc534823473"/>
      <w:r>
        <w:lastRenderedPageBreak/>
        <w:t>Arborescence des fichiers</w:t>
      </w:r>
      <w:bookmarkEnd w:id="43"/>
    </w:p>
    <w:p w14:paraId="75AC857B" w14:textId="1366CFF0" w:rsidR="00AC7DE1" w:rsidRDefault="00AC7DE1" w:rsidP="00AC7DE1">
      <w:pPr>
        <w:pStyle w:val="Titre4"/>
        <w:ind w:left="708"/>
        <w:rPr>
          <w:lang w:val="en-GB"/>
        </w:rPr>
      </w:pPr>
      <w:bookmarkStart w:id="44" w:name="_Toc534823474"/>
      <w:proofErr w:type="spellStart"/>
      <w:r w:rsidRPr="00AC7DE1">
        <w:rPr>
          <w:lang w:val="en-GB"/>
        </w:rPr>
        <w:t>Serveur</w:t>
      </w:r>
      <w:proofErr w:type="spellEnd"/>
      <w:r w:rsidRPr="00AC7DE1">
        <w:rPr>
          <w:lang w:val="en-GB"/>
        </w:rPr>
        <w:t xml:space="preserve"> Web (Front / Back End)</w:t>
      </w:r>
      <w:bookmarkEnd w:id="44"/>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bookmarkStart w:id="45" w:name="_Toc534823475"/>
      <w:r>
        <w:rPr>
          <w:lang w:val="en-GB"/>
        </w:rPr>
        <w:lastRenderedPageBreak/>
        <w:t xml:space="preserve">Parc </w:t>
      </w:r>
      <w:proofErr w:type="spellStart"/>
      <w:r>
        <w:rPr>
          <w:lang w:val="en-GB"/>
        </w:rPr>
        <w:t>d’applications</w:t>
      </w:r>
      <w:bookmarkEnd w:id="45"/>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36479EA0" w14:textId="59D565FE" w:rsidR="00A5263F" w:rsidRDefault="00AA15EA" w:rsidP="00F12CC4">
      <w:pPr>
        <w:pStyle w:val="Titre20"/>
        <w:numPr>
          <w:ilvl w:val="0"/>
          <w:numId w:val="7"/>
        </w:numPr>
      </w:pPr>
      <w:bookmarkStart w:id="46" w:name="_Toc534823476"/>
      <w:r>
        <w:lastRenderedPageBreak/>
        <w:t>Interface utilisateur</w:t>
      </w:r>
      <w:bookmarkEnd w:id="46"/>
    </w:p>
    <w:p w14:paraId="42EA9A60" w14:textId="750179BC" w:rsidR="00776BC7" w:rsidRDefault="00776BC7" w:rsidP="00F12CC4">
      <w:pPr>
        <w:pStyle w:val="Titre30"/>
        <w:numPr>
          <w:ilvl w:val="0"/>
          <w:numId w:val="16"/>
        </w:numPr>
      </w:pPr>
      <w:bookmarkStart w:id="47" w:name="_Toc534823477"/>
      <w:r w:rsidRPr="004F0004">
        <w:t xml:space="preserve">Page </w:t>
      </w:r>
      <w:r w:rsidR="00CA69DB">
        <w:t xml:space="preserve">pour un </w:t>
      </w:r>
      <w:r w:rsidRPr="004F0004">
        <w:t>utilisateur non connecté</w:t>
      </w:r>
      <w:bookmarkEnd w:id="47"/>
    </w:p>
    <w:p w14:paraId="6A43801F" w14:textId="77777777" w:rsidR="00776BC7" w:rsidRPr="00776BC7" w:rsidRDefault="00776BC7" w:rsidP="00776BC7"/>
    <w:p w14:paraId="3D3136E2" w14:textId="131CCA94" w:rsidR="00776BC7" w:rsidRDefault="00206EBA" w:rsidP="00776BC7">
      <w:pPr>
        <w:jc w:val="center"/>
      </w:pPr>
      <w:r>
        <w:rPr>
          <w:noProof/>
        </w:rPr>
        <w:drawing>
          <wp:inline distT="114300" distB="114300" distL="114300" distR="114300" wp14:anchorId="529438E7" wp14:editId="751F108A">
            <wp:extent cx="5760720" cy="3793398"/>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tretch>
                      <a:fillRect/>
                    </a:stretch>
                  </pic:blipFill>
                  <pic:spPr>
                    <a:xfrm>
                      <a:off x="0" y="0"/>
                      <a:ext cx="5760720" cy="3793398"/>
                    </a:xfrm>
                    <a:prstGeom prst="rect">
                      <a:avLst/>
                    </a:prstGeom>
                    <a:ln/>
                  </pic:spPr>
                </pic:pic>
              </a:graphicData>
            </a:graphic>
          </wp:inline>
        </w:drawing>
      </w:r>
    </w:p>
    <w:p w14:paraId="3B4C2083" w14:textId="77777777" w:rsidR="00776BC7" w:rsidRDefault="00776BC7" w:rsidP="00776BC7"/>
    <w:p w14:paraId="1C7E18F4" w14:textId="057F1627" w:rsidR="00776BC7" w:rsidRPr="004F0004" w:rsidRDefault="00DD3ED7" w:rsidP="004D2DA7">
      <w:pPr>
        <w:jc w:val="both"/>
      </w:pPr>
      <w:r>
        <w:t>Si</w:t>
      </w:r>
      <w:r w:rsidR="00776BC7" w:rsidRPr="004F0004">
        <w:t xml:space="preserve"> l’utilisateur n’est pas connecté</w:t>
      </w:r>
      <w:r>
        <w:t>, il n’aura pas accès au reste de l’application web</w:t>
      </w:r>
      <w:r w:rsidR="00776BC7" w:rsidRPr="004F0004">
        <w:t>.</w:t>
      </w:r>
    </w:p>
    <w:p w14:paraId="2C901C0A" w14:textId="77777777" w:rsidR="00776BC7" w:rsidRPr="004F0004" w:rsidRDefault="00776BC7" w:rsidP="004D2DA7">
      <w:pPr>
        <w:jc w:val="both"/>
      </w:pPr>
    </w:p>
    <w:p w14:paraId="0386F3D4" w14:textId="55A6DDA4" w:rsidR="00B4154B" w:rsidRDefault="00776BC7" w:rsidP="004D2DA7">
      <w:pPr>
        <w:jc w:val="both"/>
      </w:pPr>
      <w:r w:rsidRPr="004F0004">
        <w:t>L’utilisateur p</w:t>
      </w:r>
      <w:r w:rsidR="00920871">
        <w:t>ourra seulement</w:t>
      </w:r>
      <w:r w:rsidRPr="004F0004">
        <w:t xml:space="preserve"> se connecter ou s'inscrire sur le site avec les boutons suivants “Se Connecter” et “S'inscrire”.</w:t>
      </w:r>
    </w:p>
    <w:p w14:paraId="46BB1EB9" w14:textId="77777777" w:rsidR="00B4154B" w:rsidRDefault="00B4154B" w:rsidP="004D2DA7">
      <w:pPr>
        <w:jc w:val="both"/>
      </w:pPr>
    </w:p>
    <w:p w14:paraId="2F90657B" w14:textId="4E8AA578" w:rsidR="00776BC7" w:rsidRPr="004F0004" w:rsidRDefault="00B4154B" w:rsidP="004D2DA7">
      <w:pPr>
        <w:jc w:val="both"/>
      </w:pPr>
      <w:r w:rsidRPr="004F0004">
        <w:t xml:space="preserve">Ici nous avons </w:t>
      </w:r>
      <w:r w:rsidR="00920871">
        <w:t xml:space="preserve">aussi </w:t>
      </w:r>
      <w:r w:rsidRPr="004F0004">
        <w:t>l’interface permettant à un utilisateur de se connecter avec son nom d’utilisateur et son mot de passe. Si l’utilisateur ne possède pas de compte, il peut cliquer sur le bouton “Créer un compte”, ce qu’il l’enverra vers une interface sensiblement différente de celle permettant de modifier ses informations (ci-dessous).</w:t>
      </w:r>
      <w:r w:rsidR="00776BC7" w:rsidRPr="004F0004">
        <w:br w:type="page"/>
      </w:r>
    </w:p>
    <w:p w14:paraId="5191DBDA" w14:textId="48A5EA20" w:rsidR="00776BC7" w:rsidRDefault="00776BC7" w:rsidP="00F12CC4">
      <w:pPr>
        <w:pStyle w:val="Titre30"/>
        <w:numPr>
          <w:ilvl w:val="0"/>
          <w:numId w:val="16"/>
        </w:numPr>
      </w:pPr>
      <w:bookmarkStart w:id="48" w:name="_81sxtmfgyvm0" w:colFirst="0" w:colLast="0"/>
      <w:bookmarkStart w:id="49" w:name="_Toc534823478"/>
      <w:bookmarkEnd w:id="48"/>
      <w:r w:rsidRPr="004F0004">
        <w:lastRenderedPageBreak/>
        <w:t xml:space="preserve">Liste des </w:t>
      </w:r>
      <w:r w:rsidR="00834FEB">
        <w:t>application</w:t>
      </w:r>
      <w:r w:rsidR="00CA69DB">
        <w:t>s</w:t>
      </w:r>
      <w:bookmarkEnd w:id="49"/>
    </w:p>
    <w:p w14:paraId="66AD64EB" w14:textId="77777777" w:rsidR="00CA0E8C" w:rsidRPr="00CA0E8C" w:rsidRDefault="00CA0E8C" w:rsidP="00CA0E8C"/>
    <w:p w14:paraId="63AC0E90" w14:textId="5230C06C" w:rsidR="00776BC7" w:rsidRDefault="007B1F7B" w:rsidP="00776BC7">
      <w:pPr>
        <w:jc w:val="center"/>
      </w:pPr>
      <w:r>
        <w:rPr>
          <w:noProof/>
        </w:rPr>
        <w:drawing>
          <wp:inline distT="114300" distB="114300" distL="114300" distR="114300" wp14:anchorId="3352DCB5" wp14:editId="30071DAE">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tretch>
                      <a:fillRect/>
                    </a:stretch>
                  </pic:blipFill>
                  <pic:spPr>
                    <a:xfrm>
                      <a:off x="0" y="0"/>
                      <a:ext cx="5760720" cy="3793398"/>
                    </a:xfrm>
                    <a:prstGeom prst="rect">
                      <a:avLst/>
                    </a:prstGeom>
                    <a:ln/>
                  </pic:spPr>
                </pic:pic>
              </a:graphicData>
            </a:graphic>
          </wp:inline>
        </w:drawing>
      </w:r>
    </w:p>
    <w:p w14:paraId="24A29B7A" w14:textId="77777777" w:rsidR="00EA6D0C" w:rsidRDefault="00EA6D0C" w:rsidP="00776BC7"/>
    <w:p w14:paraId="36C018F7" w14:textId="7F90191B" w:rsidR="00206EBA" w:rsidRPr="004F0004" w:rsidRDefault="00206EBA" w:rsidP="00206EBA">
      <w:r w:rsidRPr="004F0004">
        <w:t xml:space="preserve">Ce </w:t>
      </w:r>
      <w:proofErr w:type="spellStart"/>
      <w:r w:rsidRPr="004F0004">
        <w:t>mockup</w:t>
      </w:r>
      <w:proofErr w:type="spellEnd"/>
      <w:r w:rsidRPr="004F0004">
        <w:t xml:space="preserve"> représente</w:t>
      </w:r>
      <w:r w:rsidR="00834FEB">
        <w:t xml:space="preserve"> qu’une fois notre utilisateur connecté, il pourra accéder à</w:t>
      </w:r>
      <w:r w:rsidRPr="004F0004">
        <w:t xml:space="preserve"> la page d’accueil du site avec l’exposition de tou</w:t>
      </w:r>
      <w:r w:rsidR="00834FEB">
        <w:t>te</w:t>
      </w:r>
      <w:r w:rsidRPr="004F0004">
        <w:t xml:space="preserve">s les </w:t>
      </w:r>
      <w:r w:rsidR="00834FEB">
        <w:t>applications</w:t>
      </w:r>
      <w:r w:rsidRPr="004F0004">
        <w:t xml:space="preserve"> sous forme de liste avec les informations suivantes</w:t>
      </w:r>
      <w:r w:rsidR="005D300B">
        <w:t xml:space="preserve"> </w:t>
      </w:r>
      <w:r w:rsidRPr="004F0004">
        <w:t>:</w:t>
      </w:r>
    </w:p>
    <w:p w14:paraId="028A8311" w14:textId="3432DB91" w:rsidR="00206EBA" w:rsidRDefault="00206EBA" w:rsidP="00F12CC4">
      <w:pPr>
        <w:numPr>
          <w:ilvl w:val="0"/>
          <w:numId w:val="15"/>
        </w:numPr>
        <w:spacing w:line="276" w:lineRule="auto"/>
        <w:jc w:val="both"/>
      </w:pPr>
      <w:r>
        <w:t>L</w:t>
      </w:r>
      <w:r w:rsidR="00BE616C">
        <w:t xml:space="preserve">e statut de l’application (arrêt, marche, </w:t>
      </w:r>
      <w:r w:rsidR="00DD1EBE">
        <w:t>redémarrage, mise sous supervision)</w:t>
      </w:r>
      <w:r w:rsidR="007D191C">
        <w:t>, représenté ici par une LED de couleur en fonction du statut de l’application</w:t>
      </w:r>
    </w:p>
    <w:p w14:paraId="209426A2" w14:textId="37B7C37B" w:rsidR="00BE616C" w:rsidRDefault="00BE616C" w:rsidP="00F12CC4">
      <w:pPr>
        <w:numPr>
          <w:ilvl w:val="0"/>
          <w:numId w:val="15"/>
        </w:numPr>
        <w:spacing w:line="276" w:lineRule="auto"/>
        <w:jc w:val="both"/>
      </w:pPr>
      <w:r>
        <w:t>L’image de l’application</w:t>
      </w:r>
    </w:p>
    <w:p w14:paraId="16D2D3A8" w14:textId="77777777" w:rsidR="00206EBA" w:rsidRDefault="00206EBA" w:rsidP="00F12CC4">
      <w:pPr>
        <w:numPr>
          <w:ilvl w:val="0"/>
          <w:numId w:val="15"/>
        </w:numPr>
        <w:spacing w:line="276" w:lineRule="auto"/>
        <w:jc w:val="both"/>
      </w:pPr>
      <w:r>
        <w:t>Son nom</w:t>
      </w:r>
    </w:p>
    <w:p w14:paraId="310E9B84" w14:textId="406A3ADB" w:rsidR="00206EBA" w:rsidRDefault="00206EBA" w:rsidP="00F12CC4">
      <w:pPr>
        <w:numPr>
          <w:ilvl w:val="0"/>
          <w:numId w:val="15"/>
        </w:numPr>
        <w:spacing w:line="276" w:lineRule="auto"/>
        <w:jc w:val="both"/>
      </w:pPr>
      <w:r>
        <w:t>Sa description</w:t>
      </w:r>
      <w:r w:rsidR="00AE4833">
        <w:t xml:space="preserve"> </w:t>
      </w:r>
      <w:r w:rsidR="00CA405A">
        <w:t xml:space="preserve">courte </w:t>
      </w:r>
      <w:r w:rsidR="00AE4833">
        <w:t>(synopsis du jeu, nombre max de joueurs, configuration du serveur de jeu, …)</w:t>
      </w:r>
    </w:p>
    <w:p w14:paraId="3685F4B5" w14:textId="0F0BADD1" w:rsidR="00206EBA" w:rsidRDefault="003D5A33" w:rsidP="00F12CC4">
      <w:pPr>
        <w:numPr>
          <w:ilvl w:val="0"/>
          <w:numId w:val="15"/>
        </w:numPr>
        <w:spacing w:line="276" w:lineRule="auto"/>
        <w:jc w:val="both"/>
      </w:pPr>
      <w:r>
        <w:t>Boutons changement de statuts pour une application (seulement disponible pour un administrateur)</w:t>
      </w:r>
      <w:r w:rsidR="007D191C">
        <w:t>,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w:t>
      </w:r>
      <w:r w:rsidR="005751E8">
        <w:t xml:space="preserve"> (Ces actions ne sont disponibles seulement pour les administrateurs)</w:t>
      </w:r>
    </w:p>
    <w:p w14:paraId="268E28CD" w14:textId="77777777" w:rsidR="00206EBA" w:rsidRDefault="00206EBA" w:rsidP="00776BC7"/>
    <w:p w14:paraId="5AB79861" w14:textId="560680A2" w:rsidR="00776BC7" w:rsidRPr="004F0004" w:rsidRDefault="00776BC7" w:rsidP="00776BC7">
      <w:r w:rsidRPr="004F0004">
        <w:t xml:space="preserve">Ici, nous pouvons voir que l’utilisateur est connecté et qu’il peut dès lors accéder à son compte grâce au bouton “Mon compte”. Si l’utilisateur clique sur l’image, le nom, la description </w:t>
      </w:r>
      <w:r w:rsidR="0008285C">
        <w:t>de l’application</w:t>
      </w:r>
      <w:r w:rsidRPr="004F0004">
        <w:t>, il est directement envoyé vers la page d</w:t>
      </w:r>
      <w:r w:rsidR="0008285C">
        <w:t>e l’application</w:t>
      </w:r>
      <w:r w:rsidRPr="004F0004">
        <w:t>.</w:t>
      </w:r>
      <w:r w:rsidRPr="004F0004">
        <w:br w:type="page"/>
      </w:r>
    </w:p>
    <w:p w14:paraId="505DBAEC" w14:textId="3E700013" w:rsidR="00776BC7" w:rsidRDefault="00776BC7" w:rsidP="00F12CC4">
      <w:pPr>
        <w:pStyle w:val="Titre30"/>
        <w:numPr>
          <w:ilvl w:val="0"/>
          <w:numId w:val="16"/>
        </w:numPr>
      </w:pPr>
      <w:bookmarkStart w:id="50" w:name="_ouefcf9k1kuo" w:colFirst="0" w:colLast="0"/>
      <w:bookmarkStart w:id="51" w:name="_Toc534823479"/>
      <w:bookmarkEnd w:id="50"/>
      <w:r>
        <w:lastRenderedPageBreak/>
        <w:t>Détail d’un</w:t>
      </w:r>
      <w:r w:rsidR="002D607C">
        <w:t>e application</w:t>
      </w:r>
      <w:bookmarkEnd w:id="51"/>
    </w:p>
    <w:p w14:paraId="2D5DBBEF" w14:textId="77777777" w:rsidR="009552FD" w:rsidRPr="009552FD" w:rsidRDefault="009552FD" w:rsidP="009552FD"/>
    <w:p w14:paraId="36D8C8FA" w14:textId="2E411B29" w:rsidR="00776BC7" w:rsidRDefault="007B1F7B" w:rsidP="00776BC7">
      <w:pPr>
        <w:jc w:val="center"/>
      </w:pPr>
      <w:r>
        <w:rPr>
          <w:noProof/>
        </w:rPr>
        <w:drawing>
          <wp:inline distT="114300" distB="114300" distL="114300" distR="114300" wp14:anchorId="12BBCF76" wp14:editId="305BBA9E">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tretch>
                      <a:fillRect/>
                    </a:stretch>
                  </pic:blipFill>
                  <pic:spPr>
                    <a:xfrm>
                      <a:off x="0" y="0"/>
                      <a:ext cx="5760720" cy="3793398"/>
                    </a:xfrm>
                    <a:prstGeom prst="rect">
                      <a:avLst/>
                    </a:prstGeom>
                    <a:ln/>
                  </pic:spPr>
                </pic:pic>
              </a:graphicData>
            </a:graphic>
          </wp:inline>
        </w:drawing>
      </w:r>
    </w:p>
    <w:p w14:paraId="08F6A01E" w14:textId="77777777" w:rsidR="009552FD" w:rsidRDefault="009552FD" w:rsidP="00776BC7"/>
    <w:p w14:paraId="446CFA62" w14:textId="77777777" w:rsidR="008A5941" w:rsidRDefault="00776BC7" w:rsidP="00B70546">
      <w:pPr>
        <w:jc w:val="both"/>
      </w:pPr>
      <w:r w:rsidRPr="004F0004">
        <w:t xml:space="preserve">Ce </w:t>
      </w:r>
      <w:proofErr w:type="spellStart"/>
      <w:r w:rsidRPr="004F0004">
        <w:t>mockup</w:t>
      </w:r>
      <w:proofErr w:type="spellEnd"/>
      <w:r w:rsidRPr="004F0004">
        <w:t xml:space="preserve"> montre le détail d’un</w:t>
      </w:r>
      <w:r w:rsidR="00D34413">
        <w:t>e application</w:t>
      </w:r>
      <w:r w:rsidRPr="004F0004">
        <w:t xml:space="preserve"> avec sa description complète</w:t>
      </w:r>
      <w:r w:rsidR="00832AB6">
        <w:t xml:space="preserve"> (synopsis du jeu, nombre max de joueurs, configuration du serveur de jeu, …)</w:t>
      </w:r>
      <w:r w:rsidRPr="004F0004">
        <w:t xml:space="preserve"> et la possibilité de </w:t>
      </w:r>
      <w:r w:rsidR="002E4523">
        <w:t>changer</w:t>
      </w:r>
      <w:r w:rsidRPr="004F0004">
        <w:t xml:space="preserve"> l</w:t>
      </w:r>
      <w:r w:rsidR="002E4523">
        <w:t>e statut de l’application, si l’utilisateur est connecté en tant qu’administrateur</w:t>
      </w:r>
      <w:r w:rsidRPr="004F0004">
        <w:t>.</w:t>
      </w:r>
    </w:p>
    <w:p w14:paraId="3C2FAB66" w14:textId="77777777" w:rsidR="008A5941" w:rsidRDefault="008A5941" w:rsidP="00B70546">
      <w:pPr>
        <w:jc w:val="both"/>
      </w:pPr>
    </w:p>
    <w:p w14:paraId="35A2DF1C" w14:textId="4BD7E3D2" w:rsidR="00776BC7" w:rsidRPr="004F0004" w:rsidRDefault="008A5941" w:rsidP="00B70546">
      <w:pPr>
        <w:jc w:val="both"/>
      </w:pPr>
      <w:r>
        <w:t>On y retrouve l’indicateur indiquant le statut de l’application mais aussi les différents boutons représentant les interactions possibles</w:t>
      </w:r>
      <w:r w:rsidR="00226319">
        <w:t>, cependant disponible seulement pour les administrateurs</w:t>
      </w:r>
      <w:r>
        <w:t>.</w:t>
      </w:r>
      <w:r w:rsidR="00776BC7" w:rsidRPr="004F0004">
        <w:br w:type="page"/>
      </w:r>
    </w:p>
    <w:p w14:paraId="4456092B" w14:textId="51DC1759" w:rsidR="00776BC7" w:rsidRDefault="0013647E" w:rsidP="00F12CC4">
      <w:pPr>
        <w:pStyle w:val="Titre30"/>
        <w:numPr>
          <w:ilvl w:val="0"/>
          <w:numId w:val="16"/>
        </w:numPr>
      </w:pPr>
      <w:bookmarkStart w:id="52" w:name="_g87a8kozupzu" w:colFirst="0" w:colLast="0"/>
      <w:bookmarkStart w:id="53" w:name="_Toc534823480"/>
      <w:bookmarkEnd w:id="52"/>
      <w:r>
        <w:lastRenderedPageBreak/>
        <w:t>Ajout d’une application</w:t>
      </w:r>
      <w:r w:rsidR="00F44C80">
        <w:t xml:space="preserve"> (administrateur</w:t>
      </w:r>
      <w:r w:rsidR="00944780">
        <w:t>s</w:t>
      </w:r>
      <w:r w:rsidR="00F44C80">
        <w:t xml:space="preserve"> seulement)</w:t>
      </w:r>
      <w:bookmarkEnd w:id="53"/>
    </w:p>
    <w:p w14:paraId="16163246" w14:textId="77777777" w:rsidR="00671DE3" w:rsidRPr="00671DE3" w:rsidRDefault="00671DE3" w:rsidP="00671DE3"/>
    <w:p w14:paraId="33AA81DA" w14:textId="26726D03" w:rsidR="00776BC7" w:rsidRDefault="007B1F7B" w:rsidP="00776BC7">
      <w:r>
        <w:rPr>
          <w:noProof/>
        </w:rPr>
        <w:drawing>
          <wp:inline distT="114300" distB="114300" distL="114300" distR="114300" wp14:anchorId="0ECCC869" wp14:editId="2EB637B8">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tretch>
                      <a:fillRect/>
                    </a:stretch>
                  </pic:blipFill>
                  <pic:spPr>
                    <a:xfrm>
                      <a:off x="0" y="0"/>
                      <a:ext cx="5760720" cy="3793398"/>
                    </a:xfrm>
                    <a:prstGeom prst="rect">
                      <a:avLst/>
                    </a:prstGeom>
                    <a:ln/>
                  </pic:spPr>
                </pic:pic>
              </a:graphicData>
            </a:graphic>
          </wp:inline>
        </w:drawing>
      </w:r>
    </w:p>
    <w:p w14:paraId="6F188529" w14:textId="77777777" w:rsidR="00671DE3" w:rsidRDefault="00671DE3" w:rsidP="00776BC7"/>
    <w:p w14:paraId="567383FD" w14:textId="77777777" w:rsidR="00995F4C" w:rsidRDefault="00995F4C" w:rsidP="00B7054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6B7F4336" w14:textId="77777777" w:rsidR="00995F4C" w:rsidRDefault="00995F4C" w:rsidP="00B70546">
      <w:pPr>
        <w:jc w:val="both"/>
      </w:pPr>
    </w:p>
    <w:p w14:paraId="2F4449C2" w14:textId="60623E7D" w:rsidR="00776BC7" w:rsidRPr="004F0004" w:rsidRDefault="00995F4C" w:rsidP="00B70546">
      <w:pPr>
        <w:jc w:val="both"/>
      </w:pPr>
      <w:r>
        <w:t>Les informations pourront changer en fonction des besoins et donc être ainsi modulable pour s’adapter à chaque type d’application</w:t>
      </w:r>
      <w:r w:rsidR="00EF7309">
        <w:t>.</w:t>
      </w:r>
      <w:r w:rsidR="00776BC7" w:rsidRPr="004F0004">
        <w:br w:type="page"/>
      </w:r>
    </w:p>
    <w:p w14:paraId="69CE6ED7" w14:textId="3A2FABBC" w:rsidR="00776BC7" w:rsidRDefault="00C1396C" w:rsidP="00F12CC4">
      <w:pPr>
        <w:pStyle w:val="Titre30"/>
        <w:numPr>
          <w:ilvl w:val="0"/>
          <w:numId w:val="16"/>
        </w:numPr>
      </w:pPr>
      <w:bookmarkStart w:id="54" w:name="_96fzw25uspsd" w:colFirst="0" w:colLast="0"/>
      <w:bookmarkStart w:id="55" w:name="_Toc534823481"/>
      <w:bookmarkEnd w:id="54"/>
      <w:r>
        <w:lastRenderedPageBreak/>
        <w:t>Éditer une</w:t>
      </w:r>
      <w:r w:rsidR="00512E94">
        <w:t xml:space="preserve"> </w:t>
      </w:r>
      <w:r w:rsidR="00A261B6">
        <w:t>application</w:t>
      </w:r>
      <w:r w:rsidR="00785E25">
        <w:t xml:space="preserve"> (administrateur</w:t>
      </w:r>
      <w:r w:rsidR="00944780">
        <w:t>s</w:t>
      </w:r>
      <w:r w:rsidR="00785E25">
        <w:t xml:space="preserve"> seulement)</w:t>
      </w:r>
      <w:bookmarkEnd w:id="55"/>
    </w:p>
    <w:p w14:paraId="28842B97" w14:textId="77777777" w:rsidR="00824C6A" w:rsidRPr="00824C6A" w:rsidRDefault="00824C6A" w:rsidP="00824C6A"/>
    <w:p w14:paraId="2F7F265E" w14:textId="61AC82C2" w:rsidR="00776BC7" w:rsidRDefault="007B1F7B" w:rsidP="00776BC7">
      <w:pPr>
        <w:jc w:val="center"/>
      </w:pPr>
      <w:r>
        <w:rPr>
          <w:noProof/>
        </w:rPr>
        <w:drawing>
          <wp:inline distT="114300" distB="114300" distL="114300" distR="114300" wp14:anchorId="32213694" wp14:editId="32C75610">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tretch>
                      <a:fillRect/>
                    </a:stretch>
                  </pic:blipFill>
                  <pic:spPr>
                    <a:xfrm>
                      <a:off x="0" y="0"/>
                      <a:ext cx="5760720" cy="3793398"/>
                    </a:xfrm>
                    <a:prstGeom prst="rect">
                      <a:avLst/>
                    </a:prstGeom>
                    <a:ln/>
                  </pic:spPr>
                </pic:pic>
              </a:graphicData>
            </a:graphic>
          </wp:inline>
        </w:drawing>
      </w:r>
    </w:p>
    <w:p w14:paraId="107663AA" w14:textId="77777777" w:rsidR="001F364C" w:rsidRDefault="001F364C" w:rsidP="00776BC7"/>
    <w:p w14:paraId="3D5B1447" w14:textId="36194DCA" w:rsidR="00776BC7" w:rsidRDefault="0072547C" w:rsidP="00DD3ED7">
      <w:pPr>
        <w:jc w:val="both"/>
      </w:pPr>
      <w:bookmarkStart w:id="56" w:name="_ej05ue1skvgb" w:colFirst="0" w:colLast="0"/>
      <w:bookmarkEnd w:id="56"/>
      <w:r>
        <w:t xml:space="preserve">Tout comme l’ajout d’une application, l’administrateur pourra accéder à cette page depuis la liste du parc d’applications. </w:t>
      </w:r>
      <w:r w:rsidR="00A94204">
        <w:t>Les informations enregistrées</w:t>
      </w:r>
      <w:r>
        <w:t xml:space="preserve"> sont aussi </w:t>
      </w:r>
      <w:r w:rsidR="00A94204">
        <w:t>identiques</w:t>
      </w:r>
      <w:r>
        <w:t>.</w:t>
      </w:r>
      <w:r w:rsidR="00A94204">
        <w:t xml:space="preserve"> L’administrateur pourra aussi supprimer une application qui ne fait plus parti du parc d’application.</w:t>
      </w:r>
    </w:p>
    <w:p w14:paraId="495A01E8" w14:textId="77777777" w:rsidR="000A06AB" w:rsidRDefault="000A06AB" w:rsidP="00776BC7"/>
    <w:p w14:paraId="6A25B4AB" w14:textId="3D260C29" w:rsidR="00776BC7" w:rsidRPr="004F0004" w:rsidRDefault="00776BC7" w:rsidP="00B70546">
      <w:pPr>
        <w:jc w:val="both"/>
      </w:pPr>
      <w:r w:rsidRPr="004F0004">
        <w:br w:type="page"/>
      </w:r>
    </w:p>
    <w:p w14:paraId="313F21F9" w14:textId="18D32CF5" w:rsidR="002806B3" w:rsidRDefault="002806B3" w:rsidP="00F12CC4">
      <w:pPr>
        <w:pStyle w:val="Titre30"/>
        <w:numPr>
          <w:ilvl w:val="0"/>
          <w:numId w:val="16"/>
        </w:numPr>
      </w:pPr>
      <w:bookmarkStart w:id="57" w:name="_k402s0wrnqzw" w:colFirst="0" w:colLast="0"/>
      <w:bookmarkStart w:id="58" w:name="_Toc534823482"/>
      <w:bookmarkEnd w:id="57"/>
      <w:r>
        <w:lastRenderedPageBreak/>
        <w:t>Liste des suggestions</w:t>
      </w:r>
      <w:bookmarkEnd w:id="58"/>
    </w:p>
    <w:p w14:paraId="5E071D08" w14:textId="77777777" w:rsidR="002806B3" w:rsidRPr="00824C6A" w:rsidRDefault="002806B3" w:rsidP="002806B3"/>
    <w:p w14:paraId="51F19200" w14:textId="351FFF7F" w:rsidR="002806B3" w:rsidRDefault="007B1F7B" w:rsidP="002806B3">
      <w:pPr>
        <w:jc w:val="center"/>
      </w:pPr>
      <w:r>
        <w:rPr>
          <w:noProof/>
        </w:rPr>
        <w:drawing>
          <wp:inline distT="114300" distB="114300" distL="114300" distR="114300" wp14:anchorId="27997564" wp14:editId="5979EDCE">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tretch>
                      <a:fillRect/>
                    </a:stretch>
                  </pic:blipFill>
                  <pic:spPr>
                    <a:xfrm>
                      <a:off x="0" y="0"/>
                      <a:ext cx="5760720" cy="3793398"/>
                    </a:xfrm>
                    <a:prstGeom prst="rect">
                      <a:avLst/>
                    </a:prstGeom>
                    <a:ln/>
                  </pic:spPr>
                </pic:pic>
              </a:graphicData>
            </a:graphic>
          </wp:inline>
        </w:drawing>
      </w:r>
    </w:p>
    <w:p w14:paraId="3B7AD887" w14:textId="77777777" w:rsidR="002806B3" w:rsidRDefault="002806B3" w:rsidP="002806B3"/>
    <w:p w14:paraId="0534330F" w14:textId="77777777" w:rsidR="0072621B" w:rsidRDefault="00B810DD" w:rsidP="002806B3">
      <w:pPr>
        <w:jc w:val="both"/>
      </w:pPr>
      <w:r>
        <w:t xml:space="preserve">Sur ce </w:t>
      </w:r>
      <w:proofErr w:type="spellStart"/>
      <w:r>
        <w:t>mockup</w:t>
      </w:r>
      <w:proofErr w:type="spellEnd"/>
      <w:r>
        <w:t xml:space="preserve">, nous pouvons retrouver un tableau listant les différentes </w:t>
      </w:r>
      <w:r w:rsidR="0072621B">
        <w:t>suggestions laissée par nos utilisateurs afin de rajouter ou modifier des fonctionnalités ou des applications du parc.</w:t>
      </w:r>
    </w:p>
    <w:p w14:paraId="56C26D06" w14:textId="77777777" w:rsidR="0072621B" w:rsidRDefault="0072621B" w:rsidP="002806B3">
      <w:pPr>
        <w:jc w:val="both"/>
      </w:pPr>
    </w:p>
    <w:p w14:paraId="5AE1DC9F" w14:textId="678CEA89" w:rsidR="002806B3" w:rsidRPr="002806B3" w:rsidRDefault="0072621B" w:rsidP="002806B3">
      <w:pPr>
        <w:jc w:val="both"/>
      </w:pPr>
      <w:r>
        <w:t>Il est donc possible d’y retrouver le nom d’utilisateur ayant suggéré cette modification, ainsi qu’un titre décrivant en quelques mots la suggestion. A l’instar de notre parc d’application, il est possible de voir plus en détail une suggestion.</w:t>
      </w:r>
      <w:r w:rsidR="002806B3">
        <w:br w:type="page"/>
      </w:r>
    </w:p>
    <w:p w14:paraId="28F29A6C" w14:textId="7F36974C" w:rsidR="00372E93" w:rsidRDefault="00372E93" w:rsidP="00F12CC4">
      <w:pPr>
        <w:pStyle w:val="Titre30"/>
        <w:numPr>
          <w:ilvl w:val="0"/>
          <w:numId w:val="16"/>
        </w:numPr>
      </w:pPr>
      <w:bookmarkStart w:id="59" w:name="_Toc534823483"/>
      <w:r>
        <w:lastRenderedPageBreak/>
        <w:t>Détail d’une suggestion</w:t>
      </w:r>
      <w:bookmarkEnd w:id="59"/>
    </w:p>
    <w:p w14:paraId="7E1AF513" w14:textId="77777777" w:rsidR="00372E93" w:rsidRPr="00824C6A" w:rsidRDefault="00372E93" w:rsidP="00372E93"/>
    <w:p w14:paraId="6B38E3EB" w14:textId="13399FB5" w:rsidR="00372E93" w:rsidRDefault="007B1F7B" w:rsidP="00372E93">
      <w:pPr>
        <w:jc w:val="center"/>
      </w:pPr>
      <w:r>
        <w:rPr>
          <w:noProof/>
        </w:rPr>
        <w:drawing>
          <wp:inline distT="114300" distB="114300" distL="114300" distR="114300" wp14:anchorId="24B08FDD" wp14:editId="02CC0732">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tretch>
                      <a:fillRect/>
                    </a:stretch>
                  </pic:blipFill>
                  <pic:spPr>
                    <a:xfrm>
                      <a:off x="0" y="0"/>
                      <a:ext cx="5760720" cy="3793398"/>
                    </a:xfrm>
                    <a:prstGeom prst="rect">
                      <a:avLst/>
                    </a:prstGeom>
                    <a:ln/>
                  </pic:spPr>
                </pic:pic>
              </a:graphicData>
            </a:graphic>
          </wp:inline>
        </w:drawing>
      </w:r>
    </w:p>
    <w:p w14:paraId="008C9EB1" w14:textId="77777777" w:rsidR="00372E93" w:rsidRDefault="00372E93" w:rsidP="00372E93"/>
    <w:p w14:paraId="4FA9FE31" w14:textId="77777777" w:rsidR="00F072CD" w:rsidRDefault="00F072CD" w:rsidP="00F072CD">
      <w:pPr>
        <w:jc w:val="both"/>
      </w:pPr>
      <w:r>
        <w:t>La page expliquant la suggestion réalisée par un utilisateur sera quasiment identique à celle de la description d’une application, seul l’indicateur et les interactions ne seront pas présent.</w:t>
      </w:r>
    </w:p>
    <w:p w14:paraId="03771572" w14:textId="77777777" w:rsidR="00F072CD" w:rsidRDefault="00F072CD" w:rsidP="00F072CD">
      <w:pPr>
        <w:jc w:val="both"/>
      </w:pPr>
    </w:p>
    <w:p w14:paraId="2E5BD444" w14:textId="5C46427D" w:rsidR="00372E93" w:rsidRDefault="00F072CD" w:rsidP="00F072CD">
      <w:pPr>
        <w:jc w:val="both"/>
        <w:rPr>
          <w:rFonts w:asciiTheme="majorHAnsi" w:eastAsiaTheme="majorEastAsia" w:hAnsiTheme="majorHAnsi" w:cstheme="majorBidi"/>
          <w:color w:val="845209" w:themeColor="accent1" w:themeShade="7F"/>
        </w:rPr>
      </w:pPr>
      <w:r>
        <w:t>Un titre, une description et potentiellement une image suffiront aux administrateurs pour modifier l’application Web ou le parc d’applications pour répondre à la demande de l’utilisateur.</w:t>
      </w:r>
      <w:r w:rsidR="00372E93">
        <w:br w:type="page"/>
      </w:r>
    </w:p>
    <w:p w14:paraId="3DF0C6EC" w14:textId="6D12C964" w:rsidR="00170DBD" w:rsidRDefault="00422E0B" w:rsidP="00F12CC4">
      <w:pPr>
        <w:pStyle w:val="Titre30"/>
        <w:numPr>
          <w:ilvl w:val="0"/>
          <w:numId w:val="16"/>
        </w:numPr>
      </w:pPr>
      <w:bookmarkStart w:id="60" w:name="_Toc534823484"/>
      <w:r>
        <w:lastRenderedPageBreak/>
        <w:t>Ajout d’une suggestion</w:t>
      </w:r>
      <w:bookmarkEnd w:id="60"/>
    </w:p>
    <w:p w14:paraId="590C2C94" w14:textId="77777777" w:rsidR="00170DBD" w:rsidRPr="00824C6A" w:rsidRDefault="00170DBD" w:rsidP="00170DBD"/>
    <w:p w14:paraId="43170E05" w14:textId="309B03FD" w:rsidR="00170DBD" w:rsidRDefault="007B1F7B" w:rsidP="00170DBD">
      <w:pPr>
        <w:jc w:val="center"/>
      </w:pPr>
      <w:r>
        <w:rPr>
          <w:noProof/>
        </w:rPr>
        <w:drawing>
          <wp:inline distT="114300" distB="114300" distL="114300" distR="114300" wp14:anchorId="45F4C219" wp14:editId="416986B2">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tretch>
                      <a:fillRect/>
                    </a:stretch>
                  </pic:blipFill>
                  <pic:spPr>
                    <a:xfrm>
                      <a:off x="0" y="0"/>
                      <a:ext cx="5760720" cy="3793398"/>
                    </a:xfrm>
                    <a:prstGeom prst="rect">
                      <a:avLst/>
                    </a:prstGeom>
                    <a:ln/>
                  </pic:spPr>
                </pic:pic>
              </a:graphicData>
            </a:graphic>
          </wp:inline>
        </w:drawing>
      </w:r>
    </w:p>
    <w:p w14:paraId="6681B101" w14:textId="77777777" w:rsidR="00170DBD" w:rsidRDefault="00170DBD" w:rsidP="00170DBD"/>
    <w:p w14:paraId="2CDA4FD3" w14:textId="446D7DDD" w:rsidR="00C1396C" w:rsidRDefault="0028520B" w:rsidP="000754CB">
      <w:pPr>
        <w:jc w:val="both"/>
      </w:pPr>
      <w:r>
        <w:t>Dans le but de partager un problème rencontré, ou suggérer une demande de modification sur l’application Web</w:t>
      </w:r>
      <w:r w:rsidR="00A53D52">
        <w:t>,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378267CB" w14:textId="20D4AECA" w:rsidR="000754CB" w:rsidRDefault="000754CB" w:rsidP="000754CB">
      <w:pPr>
        <w:jc w:val="both"/>
      </w:pPr>
    </w:p>
    <w:p w14:paraId="1A423F45" w14:textId="21BEA1C9" w:rsidR="000754CB" w:rsidRDefault="000754CB" w:rsidP="000754CB">
      <w:pPr>
        <w:jc w:val="both"/>
      </w:pPr>
      <w:r>
        <w:t>Pour mieux décrire la suggestion, il est possible de télécharger une image.</w:t>
      </w:r>
    </w:p>
    <w:p w14:paraId="2C14A5EE" w14:textId="77777777" w:rsidR="00C1396C" w:rsidRDefault="00C1396C">
      <w:r>
        <w:br w:type="page"/>
      </w:r>
    </w:p>
    <w:p w14:paraId="2F2E6F75" w14:textId="03789930" w:rsidR="00C1396C" w:rsidRDefault="00C1396C" w:rsidP="00BE17C3">
      <w:pPr>
        <w:pStyle w:val="Titre30"/>
        <w:numPr>
          <w:ilvl w:val="0"/>
          <w:numId w:val="16"/>
        </w:numPr>
      </w:pPr>
      <w:bookmarkStart w:id="61" w:name="_Toc534823485"/>
      <w:r>
        <w:lastRenderedPageBreak/>
        <w:t>É</w:t>
      </w:r>
      <w:r w:rsidR="00932008">
        <w:t xml:space="preserve">diter </w:t>
      </w:r>
      <w:r>
        <w:t xml:space="preserve">une </w:t>
      </w:r>
      <w:r w:rsidR="00FC2097">
        <w:t>suggestion</w:t>
      </w:r>
      <w:r>
        <w:t xml:space="preserve"> (administrateur</w:t>
      </w:r>
      <w:r w:rsidR="00944780">
        <w:t>s</w:t>
      </w:r>
      <w:r>
        <w:t xml:space="preserve"> </w:t>
      </w:r>
      <w:r w:rsidR="00932008">
        <w:t xml:space="preserve">&amp; auteur </w:t>
      </w:r>
      <w:r>
        <w:t>seulement)</w:t>
      </w:r>
      <w:bookmarkEnd w:id="61"/>
    </w:p>
    <w:p w14:paraId="2376A6BC" w14:textId="77777777" w:rsidR="00C1396C" w:rsidRPr="00824C6A" w:rsidRDefault="00C1396C" w:rsidP="00C1396C"/>
    <w:p w14:paraId="19E73BDD" w14:textId="77777777" w:rsidR="00C1396C" w:rsidRDefault="00C1396C" w:rsidP="00C1396C">
      <w:pPr>
        <w:jc w:val="center"/>
      </w:pPr>
      <w:r>
        <w:rPr>
          <w:noProof/>
        </w:rPr>
        <w:drawing>
          <wp:inline distT="114300" distB="114300" distL="114300" distR="114300" wp14:anchorId="61B0B696" wp14:editId="488E95B7">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tretch>
                      <a:fillRect/>
                    </a:stretch>
                  </pic:blipFill>
                  <pic:spPr>
                    <a:xfrm>
                      <a:off x="0" y="0"/>
                      <a:ext cx="5760718" cy="3793398"/>
                    </a:xfrm>
                    <a:prstGeom prst="rect">
                      <a:avLst/>
                    </a:prstGeom>
                    <a:ln/>
                  </pic:spPr>
                </pic:pic>
              </a:graphicData>
            </a:graphic>
          </wp:inline>
        </w:drawing>
      </w:r>
    </w:p>
    <w:p w14:paraId="56F03E4A" w14:textId="77777777" w:rsidR="00C1396C" w:rsidRDefault="00C1396C" w:rsidP="00C1396C"/>
    <w:p w14:paraId="59926EC7" w14:textId="51EACE5C" w:rsidR="00C1396C" w:rsidRDefault="00125A17" w:rsidP="00C1396C">
      <w:pPr>
        <w:jc w:val="both"/>
      </w:pPr>
      <w:r>
        <w:t>L’auteur de la suggestion mais aussi les administrateurs pourront éditer une suggestion, pour apporter plus de détails,</w:t>
      </w:r>
      <w:r w:rsidR="00B93298">
        <w:t xml:space="preserve"> mais aussi</w:t>
      </w:r>
      <w:r>
        <w:t xml:space="preserve"> supprimer la suggestion en cas de doublon, ou encore de résolution si une demande de modification a été réalisé</w:t>
      </w:r>
      <w:r w:rsidR="00165609">
        <w:t>e</w:t>
      </w:r>
      <w:r>
        <w:t>, ou dans le cas d’un problème résolu.</w:t>
      </w:r>
    </w:p>
    <w:p w14:paraId="065EBEB9" w14:textId="77777777" w:rsidR="0059193F" w:rsidRDefault="0059193F" w:rsidP="00170DBD"/>
    <w:p w14:paraId="6503DE49" w14:textId="77777777" w:rsidR="0059193F" w:rsidRDefault="0059193F">
      <w:r>
        <w:br w:type="page"/>
      </w:r>
    </w:p>
    <w:p w14:paraId="60737FDE" w14:textId="44997079" w:rsidR="0059193F" w:rsidRDefault="0059193F" w:rsidP="00BE17C3">
      <w:pPr>
        <w:pStyle w:val="Titre30"/>
        <w:numPr>
          <w:ilvl w:val="0"/>
          <w:numId w:val="16"/>
        </w:numPr>
      </w:pPr>
      <w:bookmarkStart w:id="62" w:name="_Toc534823486"/>
      <w:r>
        <w:lastRenderedPageBreak/>
        <w:t>Consultation des ressources serveurs</w:t>
      </w:r>
      <w:r w:rsidR="000B2AAF">
        <w:t xml:space="preserve"> (administrateur</w:t>
      </w:r>
      <w:r w:rsidR="00944780">
        <w:t>s</w:t>
      </w:r>
      <w:r w:rsidR="00B702D8">
        <w:t xml:space="preserve"> seulement</w:t>
      </w:r>
      <w:r w:rsidR="000B2AAF">
        <w:t>)</w:t>
      </w:r>
      <w:bookmarkEnd w:id="62"/>
    </w:p>
    <w:p w14:paraId="49FD5053" w14:textId="77777777" w:rsidR="0059193F" w:rsidRPr="00824C6A" w:rsidRDefault="0059193F" w:rsidP="0059193F"/>
    <w:p w14:paraId="15FF507A" w14:textId="77777777" w:rsidR="0059193F" w:rsidRDefault="0059193F" w:rsidP="0059193F">
      <w:pPr>
        <w:jc w:val="center"/>
      </w:pPr>
      <w:r>
        <w:rPr>
          <w:noProof/>
        </w:rPr>
        <w:drawing>
          <wp:inline distT="114300" distB="114300" distL="114300" distR="114300" wp14:anchorId="33F6A3F6" wp14:editId="191DA7C5">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tretch>
                      <a:fillRect/>
                    </a:stretch>
                  </pic:blipFill>
                  <pic:spPr>
                    <a:xfrm>
                      <a:off x="0" y="0"/>
                      <a:ext cx="5760720" cy="3793398"/>
                    </a:xfrm>
                    <a:prstGeom prst="rect">
                      <a:avLst/>
                    </a:prstGeom>
                    <a:ln/>
                  </pic:spPr>
                </pic:pic>
              </a:graphicData>
            </a:graphic>
          </wp:inline>
        </w:drawing>
      </w:r>
    </w:p>
    <w:p w14:paraId="7EBF275E" w14:textId="77777777" w:rsidR="0059193F" w:rsidRDefault="0059193F" w:rsidP="0059193F"/>
    <w:p w14:paraId="098E8F72" w14:textId="77777777" w:rsidR="00E126BA" w:rsidRDefault="009A2E67" w:rsidP="00E126BA">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545F9269" w14:textId="77777777" w:rsidR="00E126BA" w:rsidRDefault="00E126BA" w:rsidP="00E126BA">
      <w:pPr>
        <w:jc w:val="both"/>
      </w:pPr>
    </w:p>
    <w:p w14:paraId="114923D8" w14:textId="6BF20038" w:rsidR="00170DBD" w:rsidRDefault="00E126BA" w:rsidP="00E126BA">
      <w:pPr>
        <w:jc w:val="both"/>
        <w:rPr>
          <w:rFonts w:asciiTheme="majorHAnsi" w:eastAsiaTheme="majorEastAsia" w:hAnsiTheme="majorHAnsi" w:cstheme="majorBidi"/>
          <w:color w:val="845209" w:themeColor="accent1" w:themeShade="7F"/>
        </w:rPr>
      </w:pPr>
      <w:r>
        <w:t>Il n’est pas impossible que d’autres indicateurs viennent à s’ajouter au fil du développement, lié au parc d’applications, ou à l’application web ou encore au serveur dédié.</w:t>
      </w:r>
      <w:r w:rsidR="0059193F">
        <w:t xml:space="preserve"> </w:t>
      </w:r>
      <w:r w:rsidR="00170DBD">
        <w:br w:type="page"/>
      </w:r>
    </w:p>
    <w:p w14:paraId="6FE42F5B" w14:textId="7CF68A17" w:rsidR="00462FD3" w:rsidRDefault="00462FD3" w:rsidP="00BE17C3">
      <w:pPr>
        <w:pStyle w:val="Titre30"/>
        <w:numPr>
          <w:ilvl w:val="0"/>
          <w:numId w:val="16"/>
        </w:numPr>
      </w:pPr>
      <w:bookmarkStart w:id="63" w:name="_Toc534823487"/>
      <w:r>
        <w:lastRenderedPageBreak/>
        <w:t>Gestion des utilisateurs</w:t>
      </w:r>
      <w:r w:rsidR="000B2AAF">
        <w:t xml:space="preserve"> (administrateur</w:t>
      </w:r>
      <w:r w:rsidR="009B26AF">
        <w:t>s seulement</w:t>
      </w:r>
      <w:r w:rsidR="000B2AAF">
        <w:t>)</w:t>
      </w:r>
      <w:bookmarkEnd w:id="63"/>
    </w:p>
    <w:p w14:paraId="1FF9AF12" w14:textId="77777777" w:rsidR="00462FD3" w:rsidRPr="00824C6A" w:rsidRDefault="00462FD3" w:rsidP="00462FD3"/>
    <w:p w14:paraId="48BE0680" w14:textId="77777777" w:rsidR="00462FD3" w:rsidRDefault="00462FD3" w:rsidP="00462FD3">
      <w:pPr>
        <w:jc w:val="center"/>
      </w:pPr>
      <w:r>
        <w:rPr>
          <w:noProof/>
        </w:rPr>
        <w:drawing>
          <wp:inline distT="114300" distB="114300" distL="114300" distR="114300" wp14:anchorId="6C629D2D" wp14:editId="217D5FBF">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tretch>
                      <a:fillRect/>
                    </a:stretch>
                  </pic:blipFill>
                  <pic:spPr>
                    <a:xfrm>
                      <a:off x="0" y="0"/>
                      <a:ext cx="5760720" cy="3793398"/>
                    </a:xfrm>
                    <a:prstGeom prst="rect">
                      <a:avLst/>
                    </a:prstGeom>
                    <a:ln/>
                  </pic:spPr>
                </pic:pic>
              </a:graphicData>
            </a:graphic>
          </wp:inline>
        </w:drawing>
      </w:r>
    </w:p>
    <w:p w14:paraId="3D0C48D9" w14:textId="77777777" w:rsidR="00462FD3" w:rsidRDefault="00462FD3" w:rsidP="00462FD3"/>
    <w:p w14:paraId="6D39C7E2" w14:textId="53969897" w:rsidR="00462FD3" w:rsidRDefault="005E672D" w:rsidP="00462FD3">
      <w:pPr>
        <w:rPr>
          <w:rFonts w:asciiTheme="majorHAnsi" w:eastAsiaTheme="majorEastAsia" w:hAnsiTheme="majorHAnsi" w:cstheme="majorBidi"/>
          <w:color w:val="845209" w:themeColor="accent1" w:themeShade="7F"/>
        </w:rPr>
      </w:pPr>
      <w:r>
        <w:t>Un administrateur peut accéder à cette page</w:t>
      </w:r>
      <w:r w:rsidR="009D6EC6">
        <w:t xml:space="preserve"> listant les utilisateurs de l’application</w:t>
      </w:r>
      <w:r>
        <w:t xml:space="preserve">, représenter par ce </w:t>
      </w:r>
      <w:proofErr w:type="spellStart"/>
      <w:r>
        <w:t>mockup</w:t>
      </w:r>
      <w:proofErr w:type="spellEnd"/>
      <w:r w:rsidR="009D6EC6">
        <w:t>. Ainsi il pourra éditer un utilisateur afin d’en changer les informations liées.</w:t>
      </w:r>
      <w:r w:rsidR="00462FD3">
        <w:br w:type="page"/>
      </w:r>
    </w:p>
    <w:p w14:paraId="4390EBE6" w14:textId="3FE6597C" w:rsidR="00776BC7" w:rsidRDefault="00776BC7" w:rsidP="00BE17C3">
      <w:pPr>
        <w:pStyle w:val="Titre30"/>
        <w:numPr>
          <w:ilvl w:val="0"/>
          <w:numId w:val="16"/>
        </w:numPr>
      </w:pPr>
      <w:bookmarkStart w:id="64" w:name="_Toc534823488"/>
      <w:r>
        <w:lastRenderedPageBreak/>
        <w:t>Modifications des informations d’un compte</w:t>
      </w:r>
      <w:bookmarkEnd w:id="64"/>
    </w:p>
    <w:p w14:paraId="642E73F7" w14:textId="77777777" w:rsidR="00A754E9" w:rsidRPr="00A754E9" w:rsidRDefault="00A754E9" w:rsidP="00A754E9"/>
    <w:p w14:paraId="29B69FFC" w14:textId="02679377" w:rsidR="00776BC7" w:rsidRDefault="007B1F7B" w:rsidP="00776BC7">
      <w:r>
        <w:rPr>
          <w:noProof/>
        </w:rPr>
        <w:drawing>
          <wp:inline distT="114300" distB="114300" distL="114300" distR="114300" wp14:anchorId="5A90FC71" wp14:editId="12579005">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tretch>
                      <a:fillRect/>
                    </a:stretch>
                  </pic:blipFill>
                  <pic:spPr>
                    <a:xfrm>
                      <a:off x="0" y="0"/>
                      <a:ext cx="5760720" cy="3793398"/>
                    </a:xfrm>
                    <a:prstGeom prst="rect">
                      <a:avLst/>
                    </a:prstGeom>
                    <a:ln/>
                  </pic:spPr>
                </pic:pic>
              </a:graphicData>
            </a:graphic>
          </wp:inline>
        </w:drawing>
      </w:r>
    </w:p>
    <w:p w14:paraId="25AC2CD9" w14:textId="77777777" w:rsidR="00A754E9" w:rsidRDefault="00A754E9" w:rsidP="00776BC7"/>
    <w:p w14:paraId="18D046F7" w14:textId="63BD3A68" w:rsidR="00091CFF" w:rsidRDefault="00776BC7" w:rsidP="00B70546">
      <w:pPr>
        <w:jc w:val="both"/>
      </w:pPr>
      <w:r w:rsidRPr="004F0004">
        <w:t xml:space="preserve">Ce </w:t>
      </w:r>
      <w:proofErr w:type="spellStart"/>
      <w:r w:rsidRPr="004F0004">
        <w:t>mockup</w:t>
      </w:r>
      <w:proofErr w:type="spellEnd"/>
      <w:r w:rsidRPr="004F0004">
        <w:t xml:space="preserve"> montre comment un utilisateu</w:t>
      </w:r>
      <w:r w:rsidR="004B05DF">
        <w:t>r</w:t>
      </w:r>
      <w:r w:rsidRPr="004F0004">
        <w:t xml:space="preserve"> peut modifier ses informations personnelles ou s’il le souhaite supprimer son compte utilisateur.</w:t>
      </w:r>
      <w:r w:rsidR="004B05DF">
        <w:t xml:space="preserve"> Il est possible qu’un administrateur puisse accéder à ce formulaire afin d’y modifier, dans le cas d’un mot de passe oublié, ou supprimer le compte d’un utilisateur, si cet utilisateur ne fait plus parti de l’équipe de joueur.</w:t>
      </w:r>
    </w:p>
    <w:p w14:paraId="6D769EEA" w14:textId="77777777" w:rsidR="00091CFF" w:rsidRDefault="00091CFF">
      <w:r>
        <w:br w:type="page"/>
      </w:r>
    </w:p>
    <w:p w14:paraId="7ABB6FDD" w14:textId="26E40A19" w:rsidR="00091CFF" w:rsidRDefault="00072A26" w:rsidP="00BE17C3">
      <w:pPr>
        <w:pStyle w:val="Titre30"/>
        <w:numPr>
          <w:ilvl w:val="0"/>
          <w:numId w:val="16"/>
        </w:numPr>
      </w:pPr>
      <w:bookmarkStart w:id="65" w:name="_Toc534823489"/>
      <w:r>
        <w:lastRenderedPageBreak/>
        <w:t>Vue mobile</w:t>
      </w:r>
      <w:bookmarkEnd w:id="65"/>
    </w:p>
    <w:p w14:paraId="03BF710B" w14:textId="77777777" w:rsidR="00091CFF" w:rsidRPr="00A754E9" w:rsidRDefault="00091CFF" w:rsidP="00091CFF"/>
    <w:p w14:paraId="62605AEE" w14:textId="478D334D" w:rsidR="00091CFF" w:rsidRDefault="002C0148" w:rsidP="002C0148">
      <w:pPr>
        <w:jc w:val="center"/>
      </w:pPr>
      <w:r>
        <w:rPr>
          <w:noProof/>
        </w:rPr>
        <w:drawing>
          <wp:inline distT="0" distB="0" distL="0" distR="0" wp14:anchorId="0EF5DBD4" wp14:editId="5CEA70B6">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43"/>
                    <a:stretch>
                      <a:fillRect/>
                    </a:stretch>
                  </pic:blipFill>
                  <pic:spPr>
                    <a:xfrm>
                      <a:off x="0" y="0"/>
                      <a:ext cx="5760720" cy="3895725"/>
                    </a:xfrm>
                    <a:prstGeom prst="rect">
                      <a:avLst/>
                    </a:prstGeom>
                  </pic:spPr>
                </pic:pic>
              </a:graphicData>
            </a:graphic>
          </wp:inline>
        </w:drawing>
      </w:r>
    </w:p>
    <w:p w14:paraId="258D558C" w14:textId="77777777" w:rsidR="00091CFF" w:rsidRDefault="00091CFF" w:rsidP="00091CFF"/>
    <w:p w14:paraId="3FF85919" w14:textId="71704391" w:rsidR="009B4C4C" w:rsidRDefault="00FC754C" w:rsidP="00944559">
      <w:pPr>
        <w:jc w:val="both"/>
      </w:pPr>
      <w:r>
        <w:t xml:space="preserve">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w:t>
      </w:r>
      <w:r w:rsidR="00986187">
        <w:t>interagira</w:t>
      </w:r>
      <w:r>
        <w:t xml:space="preserve"> avec le menu.</w:t>
      </w:r>
    </w:p>
    <w:p w14:paraId="1B5A11C5" w14:textId="32DF6A28" w:rsidR="004C2C79" w:rsidRDefault="004C2C79">
      <w:pPr>
        <w:rPr>
          <w:rFonts w:asciiTheme="majorHAnsi" w:eastAsiaTheme="majorEastAsia" w:hAnsiTheme="majorHAnsi" w:cstheme="majorBidi"/>
          <w:color w:val="C77C0E" w:themeColor="accent1" w:themeShade="BF"/>
          <w:sz w:val="26"/>
          <w:szCs w:val="26"/>
        </w:rPr>
      </w:pPr>
      <w:r>
        <w:br w:type="page"/>
      </w:r>
    </w:p>
    <w:p w14:paraId="5BF00A7C" w14:textId="104DFFC6" w:rsidR="00290C14" w:rsidRDefault="001D034C" w:rsidP="00F12CC4">
      <w:pPr>
        <w:pStyle w:val="Titre20"/>
        <w:numPr>
          <w:ilvl w:val="0"/>
          <w:numId w:val="7"/>
        </w:numPr>
      </w:pPr>
      <w:bookmarkStart w:id="66" w:name="_Toc534823490"/>
      <w:r>
        <w:lastRenderedPageBreak/>
        <w:t>Fiabilité</w:t>
      </w:r>
      <w:bookmarkEnd w:id="66"/>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7F11435" w14:textId="3B1F46A5" w:rsidR="007C1962" w:rsidRDefault="001D034C" w:rsidP="004C2C79">
      <w:pPr>
        <w:jc w:val="both"/>
      </w:pPr>
      <w:r>
        <w:t xml:space="preserve">Aussi, nous avons choisi de mettre en place </w:t>
      </w:r>
      <w:proofErr w:type="spellStart"/>
      <w:r>
        <w:t>SonarQube</w:t>
      </w:r>
      <w:proofErr w:type="spellEnd"/>
      <w:r>
        <w:t xml:space="preserve"> pour tester la qualité de notre code et pouvoir l’améliorer.</w:t>
      </w:r>
    </w:p>
    <w:p w14:paraId="2B70083F" w14:textId="2BA41242" w:rsidR="00290C14" w:rsidRPr="001D034C" w:rsidRDefault="00290C14" w:rsidP="001D034C">
      <w:pPr>
        <w:jc w:val="both"/>
      </w:pPr>
    </w:p>
    <w:p w14:paraId="16F12435" w14:textId="77777777" w:rsidR="00290C14" w:rsidRPr="001D034C" w:rsidRDefault="00290C14" w:rsidP="00290C14"/>
    <w:sectPr w:rsidR="00290C14" w:rsidRPr="001D034C" w:rsidSect="007229B0">
      <w:headerReference w:type="default" r:id="rId44"/>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0B8D5" w14:textId="77777777" w:rsidR="00487D00" w:rsidRDefault="00487D00" w:rsidP="006651C9">
      <w:r>
        <w:separator/>
      </w:r>
    </w:p>
  </w:endnote>
  <w:endnote w:type="continuationSeparator" w:id="0">
    <w:p w14:paraId="126513A4" w14:textId="77777777" w:rsidR="00487D00" w:rsidRDefault="00487D0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0C9A8" w14:textId="77777777" w:rsidR="00487D00" w:rsidRDefault="00487D00" w:rsidP="006651C9">
      <w:r>
        <w:separator/>
      </w:r>
    </w:p>
  </w:footnote>
  <w:footnote w:type="continuationSeparator" w:id="0">
    <w:p w14:paraId="38646849" w14:textId="77777777" w:rsidR="00487D00" w:rsidRDefault="00487D0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CC3F2C" w:rsidRDefault="00CC3F2C">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CC3F2C" w:rsidRDefault="00CC3F2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CC3F2C" w:rsidRDefault="00CC3F2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CC3F2C" w:rsidRDefault="00CC3F2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1"/>
  </w:num>
  <w:num w:numId="3">
    <w:abstractNumId w:val="8"/>
  </w:num>
  <w:num w:numId="4">
    <w:abstractNumId w:val="13"/>
  </w:num>
  <w:num w:numId="5">
    <w:abstractNumId w:val="10"/>
  </w:num>
  <w:num w:numId="6">
    <w:abstractNumId w:val="9"/>
  </w:num>
  <w:num w:numId="7">
    <w:abstractNumId w:val="3"/>
  </w:num>
  <w:num w:numId="8">
    <w:abstractNumId w:val="7"/>
  </w:num>
  <w:num w:numId="9">
    <w:abstractNumId w:val="5"/>
  </w:num>
  <w:num w:numId="10">
    <w:abstractNumId w:val="20"/>
  </w:num>
  <w:num w:numId="11">
    <w:abstractNumId w:val="16"/>
  </w:num>
  <w:num w:numId="12">
    <w:abstractNumId w:val="0"/>
  </w:num>
  <w:num w:numId="13">
    <w:abstractNumId w:val="17"/>
  </w:num>
  <w:num w:numId="14">
    <w:abstractNumId w:val="14"/>
  </w:num>
  <w:num w:numId="15">
    <w:abstractNumId w:val="6"/>
  </w:num>
  <w:num w:numId="16">
    <w:abstractNumId w:val="4"/>
  </w:num>
  <w:num w:numId="17">
    <w:abstractNumId w:val="18"/>
  </w:num>
  <w:num w:numId="18">
    <w:abstractNumId w:val="15"/>
  </w:num>
  <w:num w:numId="19">
    <w:abstractNumId w:val="12"/>
  </w:num>
  <w:num w:numId="20">
    <w:abstractNumId w:val="2"/>
  </w:num>
  <w:num w:numId="21">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72A26"/>
    <w:rsid w:val="000754CB"/>
    <w:rsid w:val="000802EC"/>
    <w:rsid w:val="0008285C"/>
    <w:rsid w:val="0008366B"/>
    <w:rsid w:val="000861DC"/>
    <w:rsid w:val="00086E50"/>
    <w:rsid w:val="00091CFF"/>
    <w:rsid w:val="0009546D"/>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3BAB"/>
    <w:rsid w:val="000F69F3"/>
    <w:rsid w:val="00110D1E"/>
    <w:rsid w:val="00112387"/>
    <w:rsid w:val="00113471"/>
    <w:rsid w:val="00115431"/>
    <w:rsid w:val="00115F77"/>
    <w:rsid w:val="00122863"/>
    <w:rsid w:val="00125A17"/>
    <w:rsid w:val="00130B59"/>
    <w:rsid w:val="0013647E"/>
    <w:rsid w:val="001469A4"/>
    <w:rsid w:val="0015020B"/>
    <w:rsid w:val="001520F8"/>
    <w:rsid w:val="001521A0"/>
    <w:rsid w:val="00154598"/>
    <w:rsid w:val="00154F18"/>
    <w:rsid w:val="001570B3"/>
    <w:rsid w:val="00161907"/>
    <w:rsid w:val="001626E1"/>
    <w:rsid w:val="00162CC4"/>
    <w:rsid w:val="0016424F"/>
    <w:rsid w:val="00165609"/>
    <w:rsid w:val="00166B79"/>
    <w:rsid w:val="00167227"/>
    <w:rsid w:val="00170DBD"/>
    <w:rsid w:val="001730CA"/>
    <w:rsid w:val="00173249"/>
    <w:rsid w:val="0018015E"/>
    <w:rsid w:val="00180336"/>
    <w:rsid w:val="00180EF5"/>
    <w:rsid w:val="00182AE7"/>
    <w:rsid w:val="001838C9"/>
    <w:rsid w:val="00184047"/>
    <w:rsid w:val="00184BB8"/>
    <w:rsid w:val="0018543C"/>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1F364C"/>
    <w:rsid w:val="00202362"/>
    <w:rsid w:val="00206EBA"/>
    <w:rsid w:val="0020798A"/>
    <w:rsid w:val="002174B3"/>
    <w:rsid w:val="00223C88"/>
    <w:rsid w:val="00223D58"/>
    <w:rsid w:val="00226319"/>
    <w:rsid w:val="0023073D"/>
    <w:rsid w:val="00232E76"/>
    <w:rsid w:val="002407E3"/>
    <w:rsid w:val="00240F04"/>
    <w:rsid w:val="00241DC9"/>
    <w:rsid w:val="00241F98"/>
    <w:rsid w:val="002424BC"/>
    <w:rsid w:val="00244734"/>
    <w:rsid w:val="002534DD"/>
    <w:rsid w:val="002537F4"/>
    <w:rsid w:val="002540C8"/>
    <w:rsid w:val="00255463"/>
    <w:rsid w:val="00264656"/>
    <w:rsid w:val="0027031D"/>
    <w:rsid w:val="002724A1"/>
    <w:rsid w:val="002806B3"/>
    <w:rsid w:val="0028520B"/>
    <w:rsid w:val="00287887"/>
    <w:rsid w:val="0029079C"/>
    <w:rsid w:val="00290C14"/>
    <w:rsid w:val="00291D2E"/>
    <w:rsid w:val="00291FAA"/>
    <w:rsid w:val="0029285D"/>
    <w:rsid w:val="002962FD"/>
    <w:rsid w:val="002A724D"/>
    <w:rsid w:val="002B35CB"/>
    <w:rsid w:val="002B5D4A"/>
    <w:rsid w:val="002B7271"/>
    <w:rsid w:val="002C0148"/>
    <w:rsid w:val="002C0823"/>
    <w:rsid w:val="002C0A07"/>
    <w:rsid w:val="002C6941"/>
    <w:rsid w:val="002C7CE4"/>
    <w:rsid w:val="002D607C"/>
    <w:rsid w:val="002E4523"/>
    <w:rsid w:val="002E462F"/>
    <w:rsid w:val="002E4F12"/>
    <w:rsid w:val="002F34F3"/>
    <w:rsid w:val="002F4FD5"/>
    <w:rsid w:val="003010B3"/>
    <w:rsid w:val="00302A77"/>
    <w:rsid w:val="00302B12"/>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72E93"/>
    <w:rsid w:val="0038536E"/>
    <w:rsid w:val="003874D9"/>
    <w:rsid w:val="00387617"/>
    <w:rsid w:val="00387D42"/>
    <w:rsid w:val="003901E4"/>
    <w:rsid w:val="0039033F"/>
    <w:rsid w:val="003909E2"/>
    <w:rsid w:val="0039247E"/>
    <w:rsid w:val="003A1CE7"/>
    <w:rsid w:val="003A62B5"/>
    <w:rsid w:val="003B16F2"/>
    <w:rsid w:val="003B37FE"/>
    <w:rsid w:val="003B40BE"/>
    <w:rsid w:val="003B46EA"/>
    <w:rsid w:val="003B5121"/>
    <w:rsid w:val="003B5B3D"/>
    <w:rsid w:val="003B6A11"/>
    <w:rsid w:val="003B7484"/>
    <w:rsid w:val="003C7E07"/>
    <w:rsid w:val="003D0112"/>
    <w:rsid w:val="003D5A33"/>
    <w:rsid w:val="003D5F8F"/>
    <w:rsid w:val="003E3F1C"/>
    <w:rsid w:val="003E5E15"/>
    <w:rsid w:val="00402D6B"/>
    <w:rsid w:val="00404D12"/>
    <w:rsid w:val="00406368"/>
    <w:rsid w:val="00407361"/>
    <w:rsid w:val="00407D01"/>
    <w:rsid w:val="004112BC"/>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445F"/>
    <w:rsid w:val="0045268E"/>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6B79"/>
    <w:rsid w:val="00487D00"/>
    <w:rsid w:val="004917BF"/>
    <w:rsid w:val="0049212E"/>
    <w:rsid w:val="00493894"/>
    <w:rsid w:val="0049721C"/>
    <w:rsid w:val="004A181B"/>
    <w:rsid w:val="004A1F4F"/>
    <w:rsid w:val="004A4BE4"/>
    <w:rsid w:val="004A5751"/>
    <w:rsid w:val="004A6277"/>
    <w:rsid w:val="004B05DF"/>
    <w:rsid w:val="004C2C79"/>
    <w:rsid w:val="004D021C"/>
    <w:rsid w:val="004D2DA7"/>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751E8"/>
    <w:rsid w:val="00583011"/>
    <w:rsid w:val="0058332A"/>
    <w:rsid w:val="0058708D"/>
    <w:rsid w:val="0059193F"/>
    <w:rsid w:val="005946BC"/>
    <w:rsid w:val="0059512C"/>
    <w:rsid w:val="005A2477"/>
    <w:rsid w:val="005B145B"/>
    <w:rsid w:val="005D300B"/>
    <w:rsid w:val="005D32AB"/>
    <w:rsid w:val="005D6639"/>
    <w:rsid w:val="005D668F"/>
    <w:rsid w:val="005E59BA"/>
    <w:rsid w:val="005E5D0E"/>
    <w:rsid w:val="005E672D"/>
    <w:rsid w:val="005F04A7"/>
    <w:rsid w:val="00610225"/>
    <w:rsid w:val="00610350"/>
    <w:rsid w:val="00611300"/>
    <w:rsid w:val="00625B53"/>
    <w:rsid w:val="006322B5"/>
    <w:rsid w:val="00633FD7"/>
    <w:rsid w:val="00635DC1"/>
    <w:rsid w:val="00637496"/>
    <w:rsid w:val="006444C0"/>
    <w:rsid w:val="00644854"/>
    <w:rsid w:val="00645C77"/>
    <w:rsid w:val="006618E9"/>
    <w:rsid w:val="006651C9"/>
    <w:rsid w:val="00671DE3"/>
    <w:rsid w:val="006729E8"/>
    <w:rsid w:val="00683C73"/>
    <w:rsid w:val="0068460B"/>
    <w:rsid w:val="0069246F"/>
    <w:rsid w:val="006A111C"/>
    <w:rsid w:val="006A2033"/>
    <w:rsid w:val="006A7C3D"/>
    <w:rsid w:val="006B1CFC"/>
    <w:rsid w:val="006B25F7"/>
    <w:rsid w:val="006B32AD"/>
    <w:rsid w:val="006B445E"/>
    <w:rsid w:val="006B5C68"/>
    <w:rsid w:val="006B75A3"/>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4B9A"/>
    <w:rsid w:val="0071524A"/>
    <w:rsid w:val="0071744A"/>
    <w:rsid w:val="007229B0"/>
    <w:rsid w:val="00722F62"/>
    <w:rsid w:val="0072519B"/>
    <w:rsid w:val="0072547C"/>
    <w:rsid w:val="0072621B"/>
    <w:rsid w:val="00726528"/>
    <w:rsid w:val="007265DC"/>
    <w:rsid w:val="0073600F"/>
    <w:rsid w:val="00736A60"/>
    <w:rsid w:val="007370FA"/>
    <w:rsid w:val="00740469"/>
    <w:rsid w:val="0075797C"/>
    <w:rsid w:val="00760881"/>
    <w:rsid w:val="00761601"/>
    <w:rsid w:val="00762E79"/>
    <w:rsid w:val="00762F35"/>
    <w:rsid w:val="00764D5E"/>
    <w:rsid w:val="00767FAC"/>
    <w:rsid w:val="00773465"/>
    <w:rsid w:val="007758CE"/>
    <w:rsid w:val="00775D26"/>
    <w:rsid w:val="007763C8"/>
    <w:rsid w:val="00776BC7"/>
    <w:rsid w:val="00783DE8"/>
    <w:rsid w:val="00785E25"/>
    <w:rsid w:val="00794982"/>
    <w:rsid w:val="007975A2"/>
    <w:rsid w:val="007A7AB5"/>
    <w:rsid w:val="007B1F7B"/>
    <w:rsid w:val="007B4887"/>
    <w:rsid w:val="007B5B49"/>
    <w:rsid w:val="007C1169"/>
    <w:rsid w:val="007C185D"/>
    <w:rsid w:val="007C1962"/>
    <w:rsid w:val="007C323B"/>
    <w:rsid w:val="007D04A9"/>
    <w:rsid w:val="007D191C"/>
    <w:rsid w:val="007D5B36"/>
    <w:rsid w:val="007E1747"/>
    <w:rsid w:val="007E3378"/>
    <w:rsid w:val="007E3ADB"/>
    <w:rsid w:val="007E6E20"/>
    <w:rsid w:val="007F137A"/>
    <w:rsid w:val="007F384F"/>
    <w:rsid w:val="00800386"/>
    <w:rsid w:val="00801B71"/>
    <w:rsid w:val="00807216"/>
    <w:rsid w:val="008111D2"/>
    <w:rsid w:val="00815D80"/>
    <w:rsid w:val="00824C6A"/>
    <w:rsid w:val="008264BE"/>
    <w:rsid w:val="0083240F"/>
    <w:rsid w:val="00832AB6"/>
    <w:rsid w:val="00834FEB"/>
    <w:rsid w:val="0084628E"/>
    <w:rsid w:val="00847B1E"/>
    <w:rsid w:val="00847F7A"/>
    <w:rsid w:val="008528FF"/>
    <w:rsid w:val="00852F60"/>
    <w:rsid w:val="008537C3"/>
    <w:rsid w:val="00855DB7"/>
    <w:rsid w:val="0086089E"/>
    <w:rsid w:val="00862544"/>
    <w:rsid w:val="0087101A"/>
    <w:rsid w:val="0087491D"/>
    <w:rsid w:val="00875CE5"/>
    <w:rsid w:val="00885C7E"/>
    <w:rsid w:val="008915FD"/>
    <w:rsid w:val="00896C9C"/>
    <w:rsid w:val="00897650"/>
    <w:rsid w:val="008A5941"/>
    <w:rsid w:val="008A66BC"/>
    <w:rsid w:val="008B71E1"/>
    <w:rsid w:val="008C1F81"/>
    <w:rsid w:val="008C4700"/>
    <w:rsid w:val="008C5219"/>
    <w:rsid w:val="008D146D"/>
    <w:rsid w:val="008D4B6B"/>
    <w:rsid w:val="008D6E58"/>
    <w:rsid w:val="008E004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871"/>
    <w:rsid w:val="00920C04"/>
    <w:rsid w:val="00924226"/>
    <w:rsid w:val="00927ABD"/>
    <w:rsid w:val="00930EE8"/>
    <w:rsid w:val="00932008"/>
    <w:rsid w:val="009320A4"/>
    <w:rsid w:val="00932976"/>
    <w:rsid w:val="00932E21"/>
    <w:rsid w:val="00934503"/>
    <w:rsid w:val="00940140"/>
    <w:rsid w:val="00941598"/>
    <w:rsid w:val="0094430E"/>
    <w:rsid w:val="00944559"/>
    <w:rsid w:val="00944780"/>
    <w:rsid w:val="00947B90"/>
    <w:rsid w:val="009549D9"/>
    <w:rsid w:val="009552FD"/>
    <w:rsid w:val="00957BE4"/>
    <w:rsid w:val="009708DF"/>
    <w:rsid w:val="00972A48"/>
    <w:rsid w:val="00973F54"/>
    <w:rsid w:val="009807DF"/>
    <w:rsid w:val="00981AB2"/>
    <w:rsid w:val="00984AFB"/>
    <w:rsid w:val="00985D49"/>
    <w:rsid w:val="00986187"/>
    <w:rsid w:val="00986472"/>
    <w:rsid w:val="00995F4C"/>
    <w:rsid w:val="009967C5"/>
    <w:rsid w:val="009A2E67"/>
    <w:rsid w:val="009A6D3D"/>
    <w:rsid w:val="009A753B"/>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72BD"/>
    <w:rsid w:val="00A12BEE"/>
    <w:rsid w:val="00A13263"/>
    <w:rsid w:val="00A21360"/>
    <w:rsid w:val="00A21BCB"/>
    <w:rsid w:val="00A261B6"/>
    <w:rsid w:val="00A35367"/>
    <w:rsid w:val="00A3594B"/>
    <w:rsid w:val="00A40DF1"/>
    <w:rsid w:val="00A4286A"/>
    <w:rsid w:val="00A466D2"/>
    <w:rsid w:val="00A50074"/>
    <w:rsid w:val="00A5263F"/>
    <w:rsid w:val="00A53D52"/>
    <w:rsid w:val="00A55649"/>
    <w:rsid w:val="00A57B23"/>
    <w:rsid w:val="00A63754"/>
    <w:rsid w:val="00A67DB9"/>
    <w:rsid w:val="00A67EA5"/>
    <w:rsid w:val="00A74A50"/>
    <w:rsid w:val="00A754E9"/>
    <w:rsid w:val="00A8107B"/>
    <w:rsid w:val="00A81B0E"/>
    <w:rsid w:val="00A8215E"/>
    <w:rsid w:val="00A8644E"/>
    <w:rsid w:val="00A91FFC"/>
    <w:rsid w:val="00A94204"/>
    <w:rsid w:val="00A966D4"/>
    <w:rsid w:val="00A976BE"/>
    <w:rsid w:val="00AA04D5"/>
    <w:rsid w:val="00AA15EA"/>
    <w:rsid w:val="00AA20A0"/>
    <w:rsid w:val="00AA246D"/>
    <w:rsid w:val="00AC0341"/>
    <w:rsid w:val="00AC6397"/>
    <w:rsid w:val="00AC7243"/>
    <w:rsid w:val="00AC7DE1"/>
    <w:rsid w:val="00AD41B2"/>
    <w:rsid w:val="00AE088C"/>
    <w:rsid w:val="00AE37B0"/>
    <w:rsid w:val="00AE3CD0"/>
    <w:rsid w:val="00AE4833"/>
    <w:rsid w:val="00AE5B84"/>
    <w:rsid w:val="00AF0C7D"/>
    <w:rsid w:val="00AF0F78"/>
    <w:rsid w:val="00AF1267"/>
    <w:rsid w:val="00AF7742"/>
    <w:rsid w:val="00B0424E"/>
    <w:rsid w:val="00B10F3F"/>
    <w:rsid w:val="00B13092"/>
    <w:rsid w:val="00B20074"/>
    <w:rsid w:val="00B217CF"/>
    <w:rsid w:val="00B3766B"/>
    <w:rsid w:val="00B4154B"/>
    <w:rsid w:val="00B46F80"/>
    <w:rsid w:val="00B54856"/>
    <w:rsid w:val="00B55E9D"/>
    <w:rsid w:val="00B67F36"/>
    <w:rsid w:val="00B702D8"/>
    <w:rsid w:val="00B702FF"/>
    <w:rsid w:val="00B70546"/>
    <w:rsid w:val="00B810DD"/>
    <w:rsid w:val="00B859F6"/>
    <w:rsid w:val="00B87685"/>
    <w:rsid w:val="00B87D29"/>
    <w:rsid w:val="00B93298"/>
    <w:rsid w:val="00B95AB7"/>
    <w:rsid w:val="00B95C66"/>
    <w:rsid w:val="00B9629E"/>
    <w:rsid w:val="00BA1AB6"/>
    <w:rsid w:val="00BA2138"/>
    <w:rsid w:val="00BB3AE8"/>
    <w:rsid w:val="00BC1D8D"/>
    <w:rsid w:val="00BC20CA"/>
    <w:rsid w:val="00BC393F"/>
    <w:rsid w:val="00BC41D2"/>
    <w:rsid w:val="00BC5D86"/>
    <w:rsid w:val="00BD0361"/>
    <w:rsid w:val="00BD124C"/>
    <w:rsid w:val="00BD206A"/>
    <w:rsid w:val="00BD4370"/>
    <w:rsid w:val="00BD5F52"/>
    <w:rsid w:val="00BD6711"/>
    <w:rsid w:val="00BD7C5C"/>
    <w:rsid w:val="00BE02B0"/>
    <w:rsid w:val="00BE17C3"/>
    <w:rsid w:val="00BE2644"/>
    <w:rsid w:val="00BE616C"/>
    <w:rsid w:val="00BF0E26"/>
    <w:rsid w:val="00BF27A7"/>
    <w:rsid w:val="00BF5B5D"/>
    <w:rsid w:val="00C01A4B"/>
    <w:rsid w:val="00C0494A"/>
    <w:rsid w:val="00C124AE"/>
    <w:rsid w:val="00C1396C"/>
    <w:rsid w:val="00C155E8"/>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0E8C"/>
    <w:rsid w:val="00CA10E8"/>
    <w:rsid w:val="00CA405A"/>
    <w:rsid w:val="00CA531C"/>
    <w:rsid w:val="00CA53FE"/>
    <w:rsid w:val="00CA5A3A"/>
    <w:rsid w:val="00CA69DB"/>
    <w:rsid w:val="00CA7D29"/>
    <w:rsid w:val="00CB3476"/>
    <w:rsid w:val="00CB49E2"/>
    <w:rsid w:val="00CB756E"/>
    <w:rsid w:val="00CC3F2C"/>
    <w:rsid w:val="00CC6CDF"/>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413"/>
    <w:rsid w:val="00D34EAB"/>
    <w:rsid w:val="00D36FBF"/>
    <w:rsid w:val="00D41ABB"/>
    <w:rsid w:val="00D45081"/>
    <w:rsid w:val="00D512A9"/>
    <w:rsid w:val="00D52A38"/>
    <w:rsid w:val="00D60D47"/>
    <w:rsid w:val="00D64908"/>
    <w:rsid w:val="00D65D3D"/>
    <w:rsid w:val="00D660D3"/>
    <w:rsid w:val="00D74B46"/>
    <w:rsid w:val="00D81430"/>
    <w:rsid w:val="00D81546"/>
    <w:rsid w:val="00D82295"/>
    <w:rsid w:val="00D86F3D"/>
    <w:rsid w:val="00D90008"/>
    <w:rsid w:val="00D97D16"/>
    <w:rsid w:val="00DA27D0"/>
    <w:rsid w:val="00DA566A"/>
    <w:rsid w:val="00DB0217"/>
    <w:rsid w:val="00DB4BB8"/>
    <w:rsid w:val="00DB60B6"/>
    <w:rsid w:val="00DB6542"/>
    <w:rsid w:val="00DB711E"/>
    <w:rsid w:val="00DC192F"/>
    <w:rsid w:val="00DD10B2"/>
    <w:rsid w:val="00DD1338"/>
    <w:rsid w:val="00DD1EBE"/>
    <w:rsid w:val="00DD3ED7"/>
    <w:rsid w:val="00DD69A6"/>
    <w:rsid w:val="00DE0B74"/>
    <w:rsid w:val="00DE2A11"/>
    <w:rsid w:val="00DE4713"/>
    <w:rsid w:val="00DE69D0"/>
    <w:rsid w:val="00DE6BC7"/>
    <w:rsid w:val="00DF3721"/>
    <w:rsid w:val="00DF61FE"/>
    <w:rsid w:val="00E039F2"/>
    <w:rsid w:val="00E04F3F"/>
    <w:rsid w:val="00E126BA"/>
    <w:rsid w:val="00E129ED"/>
    <w:rsid w:val="00E12E2A"/>
    <w:rsid w:val="00E136A8"/>
    <w:rsid w:val="00E40763"/>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A6D0C"/>
    <w:rsid w:val="00EC18EF"/>
    <w:rsid w:val="00ED05F4"/>
    <w:rsid w:val="00ED1153"/>
    <w:rsid w:val="00ED4355"/>
    <w:rsid w:val="00ED5C5E"/>
    <w:rsid w:val="00ED7B13"/>
    <w:rsid w:val="00EE6B08"/>
    <w:rsid w:val="00EF6E05"/>
    <w:rsid w:val="00EF7309"/>
    <w:rsid w:val="00EF778E"/>
    <w:rsid w:val="00F01A36"/>
    <w:rsid w:val="00F06A95"/>
    <w:rsid w:val="00F072CD"/>
    <w:rsid w:val="00F11809"/>
    <w:rsid w:val="00F12CC4"/>
    <w:rsid w:val="00F160E2"/>
    <w:rsid w:val="00F21EF9"/>
    <w:rsid w:val="00F30EB7"/>
    <w:rsid w:val="00F33C4C"/>
    <w:rsid w:val="00F40A20"/>
    <w:rsid w:val="00F40A95"/>
    <w:rsid w:val="00F424F9"/>
    <w:rsid w:val="00F44C80"/>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097"/>
    <w:rsid w:val="00FC2FE8"/>
    <w:rsid w:val="00FC330A"/>
    <w:rsid w:val="00FC754C"/>
    <w:rsid w:val="00FD0810"/>
    <w:rsid w:val="00FD504F"/>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D74615B-100E-433B-88A1-95919D9F7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45</Pages>
  <Words>4566</Words>
  <Characters>25118</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2019-01-09T17:56:00Z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