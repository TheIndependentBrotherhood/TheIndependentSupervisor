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E40763" w:rsidRPr="009B1E60" w:rsidRDefault="00E40763">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E40763" w:rsidRPr="009B1E60" w:rsidRDefault="00E40763">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E40763" w:rsidRPr="009B1E60" w:rsidRDefault="00E40763">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E40763" w:rsidRPr="009B1E60" w:rsidRDefault="00E40763">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55FC344B" w14:textId="58A9D510" w:rsidR="00E40763"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816652" w:history="1">
            <w:r w:rsidR="00E40763" w:rsidRPr="003D4AA4">
              <w:rPr>
                <w:rStyle w:val="Lienhypertexte"/>
                <w:noProof/>
              </w:rPr>
              <w:t>I.</w:t>
            </w:r>
            <w:r w:rsidR="00E40763">
              <w:rPr>
                <w:noProof/>
                <w:sz w:val="22"/>
                <w:szCs w:val="22"/>
              </w:rPr>
              <w:tab/>
            </w:r>
            <w:r w:rsidR="00E40763" w:rsidRPr="003D4AA4">
              <w:rPr>
                <w:rStyle w:val="Lienhypertexte"/>
                <w:noProof/>
              </w:rPr>
              <w:t>Introduction</w:t>
            </w:r>
            <w:r w:rsidR="00E40763">
              <w:rPr>
                <w:noProof/>
                <w:webHidden/>
              </w:rPr>
              <w:tab/>
            </w:r>
            <w:r w:rsidR="00E40763">
              <w:rPr>
                <w:noProof/>
                <w:webHidden/>
              </w:rPr>
              <w:fldChar w:fldCharType="begin"/>
            </w:r>
            <w:r w:rsidR="00E40763">
              <w:rPr>
                <w:noProof/>
                <w:webHidden/>
              </w:rPr>
              <w:instrText xml:space="preserve"> PAGEREF _Toc534816652 \h </w:instrText>
            </w:r>
            <w:r w:rsidR="00E40763">
              <w:rPr>
                <w:noProof/>
                <w:webHidden/>
              </w:rPr>
            </w:r>
            <w:r w:rsidR="00E40763">
              <w:rPr>
                <w:noProof/>
                <w:webHidden/>
              </w:rPr>
              <w:fldChar w:fldCharType="separate"/>
            </w:r>
            <w:r w:rsidR="00E40763">
              <w:rPr>
                <w:noProof/>
                <w:webHidden/>
              </w:rPr>
              <w:t>5</w:t>
            </w:r>
            <w:r w:rsidR="00E40763">
              <w:rPr>
                <w:noProof/>
                <w:webHidden/>
              </w:rPr>
              <w:fldChar w:fldCharType="end"/>
            </w:r>
          </w:hyperlink>
        </w:p>
        <w:p w14:paraId="476F1370" w14:textId="27E7A985" w:rsidR="00E40763" w:rsidRDefault="00E40763">
          <w:pPr>
            <w:pStyle w:val="TM2"/>
            <w:tabs>
              <w:tab w:val="left" w:pos="720"/>
              <w:tab w:val="right" w:leader="dot" w:pos="9062"/>
            </w:tabs>
            <w:rPr>
              <w:noProof/>
              <w:sz w:val="22"/>
              <w:szCs w:val="22"/>
            </w:rPr>
          </w:pPr>
          <w:hyperlink w:anchor="_Toc534816653" w:history="1">
            <w:r w:rsidRPr="003D4AA4">
              <w:rPr>
                <w:rStyle w:val="Lienhypertexte"/>
                <w:noProof/>
              </w:rPr>
              <w:t>1.</w:t>
            </w:r>
            <w:r>
              <w:rPr>
                <w:noProof/>
                <w:sz w:val="22"/>
                <w:szCs w:val="22"/>
              </w:rPr>
              <w:tab/>
            </w:r>
            <w:r w:rsidRPr="003D4AA4">
              <w:rPr>
                <w:rStyle w:val="Lienhypertexte"/>
                <w:noProof/>
              </w:rPr>
              <w:t>Rappel sur le projet</w:t>
            </w:r>
            <w:r>
              <w:rPr>
                <w:noProof/>
                <w:webHidden/>
              </w:rPr>
              <w:tab/>
            </w:r>
            <w:r>
              <w:rPr>
                <w:noProof/>
                <w:webHidden/>
              </w:rPr>
              <w:fldChar w:fldCharType="begin"/>
            </w:r>
            <w:r>
              <w:rPr>
                <w:noProof/>
                <w:webHidden/>
              </w:rPr>
              <w:instrText xml:space="preserve"> PAGEREF _Toc534816653 \h </w:instrText>
            </w:r>
            <w:r>
              <w:rPr>
                <w:noProof/>
                <w:webHidden/>
              </w:rPr>
            </w:r>
            <w:r>
              <w:rPr>
                <w:noProof/>
                <w:webHidden/>
              </w:rPr>
              <w:fldChar w:fldCharType="separate"/>
            </w:r>
            <w:r>
              <w:rPr>
                <w:noProof/>
                <w:webHidden/>
              </w:rPr>
              <w:t>5</w:t>
            </w:r>
            <w:r>
              <w:rPr>
                <w:noProof/>
                <w:webHidden/>
              </w:rPr>
              <w:fldChar w:fldCharType="end"/>
            </w:r>
          </w:hyperlink>
        </w:p>
        <w:p w14:paraId="0B4982A3" w14:textId="067243D2" w:rsidR="00E40763" w:rsidRDefault="00E40763">
          <w:pPr>
            <w:pStyle w:val="TM3"/>
            <w:tabs>
              <w:tab w:val="left" w:pos="1100"/>
              <w:tab w:val="right" w:leader="dot" w:pos="9062"/>
            </w:tabs>
            <w:rPr>
              <w:noProof/>
              <w:sz w:val="22"/>
              <w:szCs w:val="22"/>
            </w:rPr>
          </w:pPr>
          <w:hyperlink w:anchor="_Toc534816654" w:history="1">
            <w:r w:rsidRPr="003D4AA4">
              <w:rPr>
                <w:rStyle w:val="Lienhypertexte"/>
                <w:noProof/>
              </w:rPr>
              <w:t>a)</w:t>
            </w:r>
            <w:r>
              <w:rPr>
                <w:noProof/>
                <w:sz w:val="22"/>
                <w:szCs w:val="22"/>
              </w:rPr>
              <w:tab/>
            </w:r>
            <w:r w:rsidRPr="003D4AA4">
              <w:rPr>
                <w:rStyle w:val="Lienhypertexte"/>
                <w:noProof/>
              </w:rPr>
              <w:t>Contexte du projet</w:t>
            </w:r>
            <w:r>
              <w:rPr>
                <w:noProof/>
                <w:webHidden/>
              </w:rPr>
              <w:tab/>
            </w:r>
            <w:r>
              <w:rPr>
                <w:noProof/>
                <w:webHidden/>
              </w:rPr>
              <w:fldChar w:fldCharType="begin"/>
            </w:r>
            <w:r>
              <w:rPr>
                <w:noProof/>
                <w:webHidden/>
              </w:rPr>
              <w:instrText xml:space="preserve"> PAGEREF _Toc534816654 \h </w:instrText>
            </w:r>
            <w:r>
              <w:rPr>
                <w:noProof/>
                <w:webHidden/>
              </w:rPr>
            </w:r>
            <w:r>
              <w:rPr>
                <w:noProof/>
                <w:webHidden/>
              </w:rPr>
              <w:fldChar w:fldCharType="separate"/>
            </w:r>
            <w:r>
              <w:rPr>
                <w:noProof/>
                <w:webHidden/>
              </w:rPr>
              <w:t>5</w:t>
            </w:r>
            <w:r>
              <w:rPr>
                <w:noProof/>
                <w:webHidden/>
              </w:rPr>
              <w:fldChar w:fldCharType="end"/>
            </w:r>
          </w:hyperlink>
        </w:p>
        <w:p w14:paraId="1E255D9D" w14:textId="0A589B58" w:rsidR="00E40763" w:rsidRDefault="00E40763">
          <w:pPr>
            <w:pStyle w:val="TM3"/>
            <w:tabs>
              <w:tab w:val="left" w:pos="1100"/>
              <w:tab w:val="right" w:leader="dot" w:pos="9062"/>
            </w:tabs>
            <w:rPr>
              <w:noProof/>
              <w:sz w:val="22"/>
              <w:szCs w:val="22"/>
            </w:rPr>
          </w:pPr>
          <w:hyperlink w:anchor="_Toc534816655" w:history="1">
            <w:r w:rsidRPr="003D4AA4">
              <w:rPr>
                <w:rStyle w:val="Lienhypertexte"/>
                <w:noProof/>
              </w:rPr>
              <w:t>b)</w:t>
            </w:r>
            <w:r>
              <w:rPr>
                <w:noProof/>
                <w:sz w:val="22"/>
                <w:szCs w:val="22"/>
              </w:rPr>
              <w:tab/>
            </w:r>
            <w:r w:rsidRPr="003D4AA4">
              <w:rPr>
                <w:rStyle w:val="Lienhypertexte"/>
                <w:noProof/>
              </w:rPr>
              <w:t>Objectif général du projet</w:t>
            </w:r>
            <w:r>
              <w:rPr>
                <w:noProof/>
                <w:webHidden/>
              </w:rPr>
              <w:tab/>
            </w:r>
            <w:r>
              <w:rPr>
                <w:noProof/>
                <w:webHidden/>
              </w:rPr>
              <w:fldChar w:fldCharType="begin"/>
            </w:r>
            <w:r>
              <w:rPr>
                <w:noProof/>
                <w:webHidden/>
              </w:rPr>
              <w:instrText xml:space="preserve"> PAGEREF _Toc534816655 \h </w:instrText>
            </w:r>
            <w:r>
              <w:rPr>
                <w:noProof/>
                <w:webHidden/>
              </w:rPr>
            </w:r>
            <w:r>
              <w:rPr>
                <w:noProof/>
                <w:webHidden/>
              </w:rPr>
              <w:fldChar w:fldCharType="separate"/>
            </w:r>
            <w:r>
              <w:rPr>
                <w:noProof/>
                <w:webHidden/>
              </w:rPr>
              <w:t>5</w:t>
            </w:r>
            <w:r>
              <w:rPr>
                <w:noProof/>
                <w:webHidden/>
              </w:rPr>
              <w:fldChar w:fldCharType="end"/>
            </w:r>
          </w:hyperlink>
        </w:p>
        <w:p w14:paraId="1A8524EE" w14:textId="2BEA6BF9" w:rsidR="00E40763" w:rsidRDefault="00E40763">
          <w:pPr>
            <w:pStyle w:val="TM2"/>
            <w:tabs>
              <w:tab w:val="left" w:pos="720"/>
              <w:tab w:val="right" w:leader="dot" w:pos="9062"/>
            </w:tabs>
            <w:rPr>
              <w:noProof/>
              <w:sz w:val="22"/>
              <w:szCs w:val="22"/>
            </w:rPr>
          </w:pPr>
          <w:hyperlink w:anchor="_Toc534816656" w:history="1">
            <w:r w:rsidRPr="003D4AA4">
              <w:rPr>
                <w:rStyle w:val="Lienhypertexte"/>
                <w:noProof/>
              </w:rPr>
              <w:t>2.</w:t>
            </w:r>
            <w:r>
              <w:rPr>
                <w:noProof/>
                <w:sz w:val="22"/>
                <w:szCs w:val="22"/>
              </w:rPr>
              <w:tab/>
            </w:r>
            <w:r w:rsidRPr="003D4AA4">
              <w:rPr>
                <w:rStyle w:val="Lienhypertexte"/>
                <w:noProof/>
              </w:rPr>
              <w:t>Rappel sur l’architecture</w:t>
            </w:r>
            <w:r>
              <w:rPr>
                <w:noProof/>
                <w:webHidden/>
              </w:rPr>
              <w:tab/>
            </w:r>
            <w:r>
              <w:rPr>
                <w:noProof/>
                <w:webHidden/>
              </w:rPr>
              <w:fldChar w:fldCharType="begin"/>
            </w:r>
            <w:r>
              <w:rPr>
                <w:noProof/>
                <w:webHidden/>
              </w:rPr>
              <w:instrText xml:space="preserve"> PAGEREF _Toc534816656 \h </w:instrText>
            </w:r>
            <w:r>
              <w:rPr>
                <w:noProof/>
                <w:webHidden/>
              </w:rPr>
            </w:r>
            <w:r>
              <w:rPr>
                <w:noProof/>
                <w:webHidden/>
              </w:rPr>
              <w:fldChar w:fldCharType="separate"/>
            </w:r>
            <w:r>
              <w:rPr>
                <w:noProof/>
                <w:webHidden/>
              </w:rPr>
              <w:t>6</w:t>
            </w:r>
            <w:r>
              <w:rPr>
                <w:noProof/>
                <w:webHidden/>
              </w:rPr>
              <w:fldChar w:fldCharType="end"/>
            </w:r>
          </w:hyperlink>
        </w:p>
        <w:p w14:paraId="00E69096" w14:textId="1583442A" w:rsidR="00E40763" w:rsidRDefault="00E40763">
          <w:pPr>
            <w:pStyle w:val="TM3"/>
            <w:tabs>
              <w:tab w:val="left" w:pos="1100"/>
              <w:tab w:val="right" w:leader="dot" w:pos="9062"/>
            </w:tabs>
            <w:rPr>
              <w:noProof/>
              <w:sz w:val="22"/>
              <w:szCs w:val="22"/>
            </w:rPr>
          </w:pPr>
          <w:hyperlink w:anchor="_Toc534816657" w:history="1">
            <w:r w:rsidRPr="003D4AA4">
              <w:rPr>
                <w:rStyle w:val="Lienhypertexte"/>
                <w:noProof/>
              </w:rPr>
              <w:t>a)</w:t>
            </w:r>
            <w:r>
              <w:rPr>
                <w:noProof/>
                <w:sz w:val="22"/>
                <w:szCs w:val="22"/>
              </w:rPr>
              <w:tab/>
            </w:r>
            <w:r w:rsidRPr="003D4AA4">
              <w:rPr>
                <w:rStyle w:val="Lienhypertexte"/>
                <w:noProof/>
              </w:rPr>
              <w:t>Existant</w:t>
            </w:r>
            <w:r>
              <w:rPr>
                <w:noProof/>
                <w:webHidden/>
              </w:rPr>
              <w:tab/>
            </w:r>
            <w:r>
              <w:rPr>
                <w:noProof/>
                <w:webHidden/>
              </w:rPr>
              <w:fldChar w:fldCharType="begin"/>
            </w:r>
            <w:r>
              <w:rPr>
                <w:noProof/>
                <w:webHidden/>
              </w:rPr>
              <w:instrText xml:space="preserve"> PAGEREF _Toc534816657 \h </w:instrText>
            </w:r>
            <w:r>
              <w:rPr>
                <w:noProof/>
                <w:webHidden/>
              </w:rPr>
            </w:r>
            <w:r>
              <w:rPr>
                <w:noProof/>
                <w:webHidden/>
              </w:rPr>
              <w:fldChar w:fldCharType="separate"/>
            </w:r>
            <w:r>
              <w:rPr>
                <w:noProof/>
                <w:webHidden/>
              </w:rPr>
              <w:t>6</w:t>
            </w:r>
            <w:r>
              <w:rPr>
                <w:noProof/>
                <w:webHidden/>
              </w:rPr>
              <w:fldChar w:fldCharType="end"/>
            </w:r>
          </w:hyperlink>
        </w:p>
        <w:p w14:paraId="284580F8" w14:textId="17240A8F" w:rsidR="00E40763" w:rsidRDefault="00E40763">
          <w:pPr>
            <w:pStyle w:val="TM3"/>
            <w:tabs>
              <w:tab w:val="left" w:pos="1100"/>
              <w:tab w:val="right" w:leader="dot" w:pos="9062"/>
            </w:tabs>
            <w:rPr>
              <w:noProof/>
              <w:sz w:val="22"/>
              <w:szCs w:val="22"/>
            </w:rPr>
          </w:pPr>
          <w:hyperlink w:anchor="_Toc534816658" w:history="1">
            <w:r w:rsidRPr="003D4AA4">
              <w:rPr>
                <w:rStyle w:val="Lienhypertexte"/>
                <w:noProof/>
              </w:rPr>
              <w:t>b)</w:t>
            </w:r>
            <w:r>
              <w:rPr>
                <w:noProof/>
                <w:sz w:val="22"/>
                <w:szCs w:val="22"/>
              </w:rPr>
              <w:tab/>
            </w:r>
            <w:r w:rsidRPr="003D4AA4">
              <w:rPr>
                <w:rStyle w:val="Lienhypertexte"/>
                <w:noProof/>
              </w:rPr>
              <w:t>Objectif</w:t>
            </w:r>
            <w:r>
              <w:rPr>
                <w:noProof/>
                <w:webHidden/>
              </w:rPr>
              <w:tab/>
            </w:r>
            <w:r>
              <w:rPr>
                <w:noProof/>
                <w:webHidden/>
              </w:rPr>
              <w:fldChar w:fldCharType="begin"/>
            </w:r>
            <w:r>
              <w:rPr>
                <w:noProof/>
                <w:webHidden/>
              </w:rPr>
              <w:instrText xml:space="preserve"> PAGEREF _Toc534816658 \h </w:instrText>
            </w:r>
            <w:r>
              <w:rPr>
                <w:noProof/>
                <w:webHidden/>
              </w:rPr>
            </w:r>
            <w:r>
              <w:rPr>
                <w:noProof/>
                <w:webHidden/>
              </w:rPr>
              <w:fldChar w:fldCharType="separate"/>
            </w:r>
            <w:r>
              <w:rPr>
                <w:noProof/>
                <w:webHidden/>
              </w:rPr>
              <w:t>7</w:t>
            </w:r>
            <w:r>
              <w:rPr>
                <w:noProof/>
                <w:webHidden/>
              </w:rPr>
              <w:fldChar w:fldCharType="end"/>
            </w:r>
          </w:hyperlink>
        </w:p>
        <w:p w14:paraId="0D715F99" w14:textId="34D7EF04" w:rsidR="00E40763" w:rsidRDefault="00E40763">
          <w:pPr>
            <w:pStyle w:val="TM1"/>
            <w:tabs>
              <w:tab w:val="left" w:pos="480"/>
              <w:tab w:val="right" w:leader="dot" w:pos="9062"/>
            </w:tabs>
            <w:rPr>
              <w:noProof/>
              <w:sz w:val="22"/>
              <w:szCs w:val="22"/>
            </w:rPr>
          </w:pPr>
          <w:hyperlink w:anchor="_Toc534816659" w:history="1">
            <w:r w:rsidRPr="003D4AA4">
              <w:rPr>
                <w:rStyle w:val="Lienhypertexte"/>
                <w:noProof/>
              </w:rPr>
              <w:t>II.</w:t>
            </w:r>
            <w:r>
              <w:rPr>
                <w:noProof/>
                <w:sz w:val="22"/>
                <w:szCs w:val="22"/>
              </w:rPr>
              <w:tab/>
            </w:r>
            <w:r w:rsidRPr="003D4AA4">
              <w:rPr>
                <w:rStyle w:val="Lienhypertexte"/>
                <w:noProof/>
              </w:rPr>
              <w:t>Analyse et Modélisation</w:t>
            </w:r>
            <w:r>
              <w:rPr>
                <w:noProof/>
                <w:webHidden/>
              </w:rPr>
              <w:tab/>
            </w:r>
            <w:r>
              <w:rPr>
                <w:noProof/>
                <w:webHidden/>
              </w:rPr>
              <w:fldChar w:fldCharType="begin"/>
            </w:r>
            <w:r>
              <w:rPr>
                <w:noProof/>
                <w:webHidden/>
              </w:rPr>
              <w:instrText xml:space="preserve"> PAGEREF _Toc534816659 \h </w:instrText>
            </w:r>
            <w:r>
              <w:rPr>
                <w:noProof/>
                <w:webHidden/>
              </w:rPr>
            </w:r>
            <w:r>
              <w:rPr>
                <w:noProof/>
                <w:webHidden/>
              </w:rPr>
              <w:fldChar w:fldCharType="separate"/>
            </w:r>
            <w:r>
              <w:rPr>
                <w:noProof/>
                <w:webHidden/>
              </w:rPr>
              <w:t>8</w:t>
            </w:r>
            <w:r>
              <w:rPr>
                <w:noProof/>
                <w:webHidden/>
              </w:rPr>
              <w:fldChar w:fldCharType="end"/>
            </w:r>
          </w:hyperlink>
        </w:p>
        <w:p w14:paraId="516D23B8" w14:textId="4B7FEE25" w:rsidR="00E40763" w:rsidRDefault="00E40763">
          <w:pPr>
            <w:pStyle w:val="TM2"/>
            <w:tabs>
              <w:tab w:val="left" w:pos="720"/>
              <w:tab w:val="right" w:leader="dot" w:pos="9062"/>
            </w:tabs>
            <w:rPr>
              <w:noProof/>
              <w:sz w:val="22"/>
              <w:szCs w:val="22"/>
            </w:rPr>
          </w:pPr>
          <w:hyperlink w:anchor="_Toc534816660" w:history="1">
            <w:r w:rsidRPr="003D4AA4">
              <w:rPr>
                <w:rStyle w:val="Lienhypertexte"/>
                <w:noProof/>
              </w:rPr>
              <w:t>1.</w:t>
            </w:r>
            <w:r>
              <w:rPr>
                <w:noProof/>
                <w:sz w:val="22"/>
                <w:szCs w:val="22"/>
              </w:rPr>
              <w:tab/>
            </w:r>
            <w:r w:rsidRPr="003D4AA4">
              <w:rPr>
                <w:rStyle w:val="Lienhypertexte"/>
                <w:noProof/>
              </w:rPr>
              <w:t>Modélisation UML</w:t>
            </w:r>
            <w:r>
              <w:rPr>
                <w:noProof/>
                <w:webHidden/>
              </w:rPr>
              <w:tab/>
            </w:r>
            <w:r>
              <w:rPr>
                <w:noProof/>
                <w:webHidden/>
              </w:rPr>
              <w:fldChar w:fldCharType="begin"/>
            </w:r>
            <w:r>
              <w:rPr>
                <w:noProof/>
                <w:webHidden/>
              </w:rPr>
              <w:instrText xml:space="preserve"> PAGEREF _Toc534816660 \h </w:instrText>
            </w:r>
            <w:r>
              <w:rPr>
                <w:noProof/>
                <w:webHidden/>
              </w:rPr>
            </w:r>
            <w:r>
              <w:rPr>
                <w:noProof/>
                <w:webHidden/>
              </w:rPr>
              <w:fldChar w:fldCharType="separate"/>
            </w:r>
            <w:r>
              <w:rPr>
                <w:noProof/>
                <w:webHidden/>
              </w:rPr>
              <w:t>8</w:t>
            </w:r>
            <w:r>
              <w:rPr>
                <w:noProof/>
                <w:webHidden/>
              </w:rPr>
              <w:fldChar w:fldCharType="end"/>
            </w:r>
          </w:hyperlink>
        </w:p>
        <w:p w14:paraId="630035B4" w14:textId="6D87652E" w:rsidR="00E40763" w:rsidRDefault="00E40763">
          <w:pPr>
            <w:pStyle w:val="TM3"/>
            <w:tabs>
              <w:tab w:val="left" w:pos="1100"/>
              <w:tab w:val="right" w:leader="dot" w:pos="9062"/>
            </w:tabs>
            <w:rPr>
              <w:noProof/>
              <w:sz w:val="22"/>
              <w:szCs w:val="22"/>
            </w:rPr>
          </w:pPr>
          <w:hyperlink w:anchor="_Toc534816661" w:history="1">
            <w:r w:rsidRPr="003D4AA4">
              <w:rPr>
                <w:rStyle w:val="Lienhypertexte"/>
                <w:noProof/>
              </w:rPr>
              <w:t>a)</w:t>
            </w:r>
            <w:r>
              <w:rPr>
                <w:noProof/>
                <w:sz w:val="22"/>
                <w:szCs w:val="22"/>
              </w:rPr>
              <w:tab/>
            </w:r>
            <w:r w:rsidRPr="003D4AA4">
              <w:rPr>
                <w:rStyle w:val="Lienhypertexte"/>
                <w:noProof/>
              </w:rPr>
              <w:t>Diagrammes de séquence</w:t>
            </w:r>
            <w:r>
              <w:rPr>
                <w:noProof/>
                <w:webHidden/>
              </w:rPr>
              <w:tab/>
            </w:r>
            <w:r>
              <w:rPr>
                <w:noProof/>
                <w:webHidden/>
              </w:rPr>
              <w:fldChar w:fldCharType="begin"/>
            </w:r>
            <w:r>
              <w:rPr>
                <w:noProof/>
                <w:webHidden/>
              </w:rPr>
              <w:instrText xml:space="preserve"> PAGEREF _Toc534816661 \h </w:instrText>
            </w:r>
            <w:r>
              <w:rPr>
                <w:noProof/>
                <w:webHidden/>
              </w:rPr>
            </w:r>
            <w:r>
              <w:rPr>
                <w:noProof/>
                <w:webHidden/>
              </w:rPr>
              <w:fldChar w:fldCharType="separate"/>
            </w:r>
            <w:r>
              <w:rPr>
                <w:noProof/>
                <w:webHidden/>
              </w:rPr>
              <w:t>8</w:t>
            </w:r>
            <w:r>
              <w:rPr>
                <w:noProof/>
                <w:webHidden/>
              </w:rPr>
              <w:fldChar w:fldCharType="end"/>
            </w:r>
          </w:hyperlink>
        </w:p>
        <w:p w14:paraId="1A19131C" w14:textId="5759726D" w:rsidR="00E40763" w:rsidRDefault="00E40763">
          <w:pPr>
            <w:pStyle w:val="TM4"/>
            <w:tabs>
              <w:tab w:val="right" w:leader="dot" w:pos="9062"/>
            </w:tabs>
            <w:rPr>
              <w:noProof/>
              <w:sz w:val="22"/>
              <w:szCs w:val="22"/>
            </w:rPr>
          </w:pPr>
          <w:hyperlink w:anchor="_Toc534816662" w:history="1">
            <w:r w:rsidRPr="003D4AA4">
              <w:rPr>
                <w:rStyle w:val="Lienhypertexte"/>
                <w:noProof/>
              </w:rPr>
              <w:t>Ajout d’une idée/suggestion</w:t>
            </w:r>
            <w:r>
              <w:rPr>
                <w:noProof/>
                <w:webHidden/>
              </w:rPr>
              <w:tab/>
            </w:r>
            <w:r>
              <w:rPr>
                <w:noProof/>
                <w:webHidden/>
              </w:rPr>
              <w:fldChar w:fldCharType="begin"/>
            </w:r>
            <w:r>
              <w:rPr>
                <w:noProof/>
                <w:webHidden/>
              </w:rPr>
              <w:instrText xml:space="preserve"> PAGEREF _Toc534816662 \h </w:instrText>
            </w:r>
            <w:r>
              <w:rPr>
                <w:noProof/>
                <w:webHidden/>
              </w:rPr>
            </w:r>
            <w:r>
              <w:rPr>
                <w:noProof/>
                <w:webHidden/>
              </w:rPr>
              <w:fldChar w:fldCharType="separate"/>
            </w:r>
            <w:r>
              <w:rPr>
                <w:noProof/>
                <w:webHidden/>
              </w:rPr>
              <w:t>8</w:t>
            </w:r>
            <w:r>
              <w:rPr>
                <w:noProof/>
                <w:webHidden/>
              </w:rPr>
              <w:fldChar w:fldCharType="end"/>
            </w:r>
          </w:hyperlink>
        </w:p>
        <w:p w14:paraId="4EFECF0B" w14:textId="3A59F52C" w:rsidR="00E40763" w:rsidRDefault="00E40763">
          <w:pPr>
            <w:pStyle w:val="TM4"/>
            <w:tabs>
              <w:tab w:val="right" w:leader="dot" w:pos="9062"/>
            </w:tabs>
            <w:rPr>
              <w:noProof/>
              <w:sz w:val="22"/>
              <w:szCs w:val="22"/>
            </w:rPr>
          </w:pPr>
          <w:hyperlink w:anchor="_Toc534816663" w:history="1">
            <w:r w:rsidRPr="003D4AA4">
              <w:rPr>
                <w:rStyle w:val="Lienhypertexte"/>
                <w:noProof/>
              </w:rPr>
              <w:t>Consultation d’une idée/suggestion</w:t>
            </w:r>
            <w:r>
              <w:rPr>
                <w:noProof/>
                <w:webHidden/>
              </w:rPr>
              <w:tab/>
            </w:r>
            <w:r>
              <w:rPr>
                <w:noProof/>
                <w:webHidden/>
              </w:rPr>
              <w:fldChar w:fldCharType="begin"/>
            </w:r>
            <w:r>
              <w:rPr>
                <w:noProof/>
                <w:webHidden/>
              </w:rPr>
              <w:instrText xml:space="preserve"> PAGEREF _Toc534816663 \h </w:instrText>
            </w:r>
            <w:r>
              <w:rPr>
                <w:noProof/>
                <w:webHidden/>
              </w:rPr>
            </w:r>
            <w:r>
              <w:rPr>
                <w:noProof/>
                <w:webHidden/>
              </w:rPr>
              <w:fldChar w:fldCharType="separate"/>
            </w:r>
            <w:r>
              <w:rPr>
                <w:noProof/>
                <w:webHidden/>
              </w:rPr>
              <w:t>9</w:t>
            </w:r>
            <w:r>
              <w:rPr>
                <w:noProof/>
                <w:webHidden/>
              </w:rPr>
              <w:fldChar w:fldCharType="end"/>
            </w:r>
          </w:hyperlink>
        </w:p>
        <w:p w14:paraId="2059C9D7" w14:textId="605A0D63" w:rsidR="00E40763" w:rsidRDefault="00E40763">
          <w:pPr>
            <w:pStyle w:val="TM4"/>
            <w:tabs>
              <w:tab w:val="right" w:leader="dot" w:pos="9062"/>
            </w:tabs>
            <w:rPr>
              <w:noProof/>
              <w:sz w:val="22"/>
              <w:szCs w:val="22"/>
            </w:rPr>
          </w:pPr>
          <w:hyperlink w:anchor="_Toc534816664" w:history="1">
            <w:r w:rsidRPr="003D4AA4">
              <w:rPr>
                <w:rStyle w:val="Lienhypertexte"/>
                <w:noProof/>
              </w:rPr>
              <w:t>Ajout d’une application</w:t>
            </w:r>
            <w:r>
              <w:rPr>
                <w:noProof/>
                <w:webHidden/>
              </w:rPr>
              <w:tab/>
            </w:r>
            <w:r>
              <w:rPr>
                <w:noProof/>
                <w:webHidden/>
              </w:rPr>
              <w:fldChar w:fldCharType="begin"/>
            </w:r>
            <w:r>
              <w:rPr>
                <w:noProof/>
                <w:webHidden/>
              </w:rPr>
              <w:instrText xml:space="preserve"> PAGEREF _Toc534816664 \h </w:instrText>
            </w:r>
            <w:r>
              <w:rPr>
                <w:noProof/>
                <w:webHidden/>
              </w:rPr>
            </w:r>
            <w:r>
              <w:rPr>
                <w:noProof/>
                <w:webHidden/>
              </w:rPr>
              <w:fldChar w:fldCharType="separate"/>
            </w:r>
            <w:r>
              <w:rPr>
                <w:noProof/>
                <w:webHidden/>
              </w:rPr>
              <w:t>10</w:t>
            </w:r>
            <w:r>
              <w:rPr>
                <w:noProof/>
                <w:webHidden/>
              </w:rPr>
              <w:fldChar w:fldCharType="end"/>
            </w:r>
          </w:hyperlink>
        </w:p>
        <w:p w14:paraId="2FA105B6" w14:textId="0F24A25B" w:rsidR="00E40763" w:rsidRDefault="00E40763">
          <w:pPr>
            <w:pStyle w:val="TM4"/>
            <w:tabs>
              <w:tab w:val="right" w:leader="dot" w:pos="9062"/>
            </w:tabs>
            <w:rPr>
              <w:noProof/>
              <w:sz w:val="22"/>
              <w:szCs w:val="22"/>
            </w:rPr>
          </w:pPr>
          <w:hyperlink w:anchor="_Toc534816665" w:history="1">
            <w:r w:rsidRPr="003D4AA4">
              <w:rPr>
                <w:rStyle w:val="Lienhypertexte"/>
                <w:noProof/>
              </w:rPr>
              <w:t>Modification d’une configuration d’une application</w:t>
            </w:r>
            <w:r>
              <w:rPr>
                <w:noProof/>
                <w:webHidden/>
              </w:rPr>
              <w:tab/>
            </w:r>
            <w:r>
              <w:rPr>
                <w:noProof/>
                <w:webHidden/>
              </w:rPr>
              <w:fldChar w:fldCharType="begin"/>
            </w:r>
            <w:r>
              <w:rPr>
                <w:noProof/>
                <w:webHidden/>
              </w:rPr>
              <w:instrText xml:space="preserve"> PAGEREF _Toc534816665 \h </w:instrText>
            </w:r>
            <w:r>
              <w:rPr>
                <w:noProof/>
                <w:webHidden/>
              </w:rPr>
            </w:r>
            <w:r>
              <w:rPr>
                <w:noProof/>
                <w:webHidden/>
              </w:rPr>
              <w:fldChar w:fldCharType="separate"/>
            </w:r>
            <w:r>
              <w:rPr>
                <w:noProof/>
                <w:webHidden/>
              </w:rPr>
              <w:t>11</w:t>
            </w:r>
            <w:r>
              <w:rPr>
                <w:noProof/>
                <w:webHidden/>
              </w:rPr>
              <w:fldChar w:fldCharType="end"/>
            </w:r>
          </w:hyperlink>
        </w:p>
        <w:p w14:paraId="4F64F155" w14:textId="3877E1AB" w:rsidR="00E40763" w:rsidRDefault="00E40763">
          <w:pPr>
            <w:pStyle w:val="TM4"/>
            <w:tabs>
              <w:tab w:val="right" w:leader="dot" w:pos="9062"/>
            </w:tabs>
            <w:rPr>
              <w:noProof/>
              <w:sz w:val="22"/>
              <w:szCs w:val="22"/>
            </w:rPr>
          </w:pPr>
          <w:hyperlink w:anchor="_Toc534816666" w:history="1">
            <w:r w:rsidRPr="003D4AA4">
              <w:rPr>
                <w:rStyle w:val="Lienhypertexte"/>
                <w:noProof/>
              </w:rPr>
              <w:t>Suppression d’une application</w:t>
            </w:r>
            <w:r>
              <w:rPr>
                <w:noProof/>
                <w:webHidden/>
              </w:rPr>
              <w:tab/>
            </w:r>
            <w:r>
              <w:rPr>
                <w:noProof/>
                <w:webHidden/>
              </w:rPr>
              <w:fldChar w:fldCharType="begin"/>
            </w:r>
            <w:r>
              <w:rPr>
                <w:noProof/>
                <w:webHidden/>
              </w:rPr>
              <w:instrText xml:space="preserve"> PAGEREF _Toc534816666 \h </w:instrText>
            </w:r>
            <w:r>
              <w:rPr>
                <w:noProof/>
                <w:webHidden/>
              </w:rPr>
            </w:r>
            <w:r>
              <w:rPr>
                <w:noProof/>
                <w:webHidden/>
              </w:rPr>
              <w:fldChar w:fldCharType="separate"/>
            </w:r>
            <w:r>
              <w:rPr>
                <w:noProof/>
                <w:webHidden/>
              </w:rPr>
              <w:t>12</w:t>
            </w:r>
            <w:r>
              <w:rPr>
                <w:noProof/>
                <w:webHidden/>
              </w:rPr>
              <w:fldChar w:fldCharType="end"/>
            </w:r>
          </w:hyperlink>
        </w:p>
        <w:p w14:paraId="6E8B1807" w14:textId="1F3D4EEF" w:rsidR="00E40763" w:rsidRDefault="00E40763">
          <w:pPr>
            <w:pStyle w:val="TM4"/>
            <w:tabs>
              <w:tab w:val="right" w:leader="dot" w:pos="9062"/>
            </w:tabs>
            <w:rPr>
              <w:noProof/>
              <w:sz w:val="22"/>
              <w:szCs w:val="22"/>
            </w:rPr>
          </w:pPr>
          <w:hyperlink w:anchor="_Toc534816667" w:history="1">
            <w:r w:rsidRPr="003D4AA4">
              <w:rPr>
                <w:rStyle w:val="Lienhypertexte"/>
                <w:noProof/>
              </w:rPr>
              <w:t>Démarrer une application</w:t>
            </w:r>
            <w:r>
              <w:rPr>
                <w:noProof/>
                <w:webHidden/>
              </w:rPr>
              <w:tab/>
            </w:r>
            <w:r>
              <w:rPr>
                <w:noProof/>
                <w:webHidden/>
              </w:rPr>
              <w:fldChar w:fldCharType="begin"/>
            </w:r>
            <w:r>
              <w:rPr>
                <w:noProof/>
                <w:webHidden/>
              </w:rPr>
              <w:instrText xml:space="preserve"> PAGEREF _Toc534816667 \h </w:instrText>
            </w:r>
            <w:r>
              <w:rPr>
                <w:noProof/>
                <w:webHidden/>
              </w:rPr>
            </w:r>
            <w:r>
              <w:rPr>
                <w:noProof/>
                <w:webHidden/>
              </w:rPr>
              <w:fldChar w:fldCharType="separate"/>
            </w:r>
            <w:r>
              <w:rPr>
                <w:noProof/>
                <w:webHidden/>
              </w:rPr>
              <w:t>13</w:t>
            </w:r>
            <w:r>
              <w:rPr>
                <w:noProof/>
                <w:webHidden/>
              </w:rPr>
              <w:fldChar w:fldCharType="end"/>
            </w:r>
          </w:hyperlink>
        </w:p>
        <w:p w14:paraId="6925AFB0" w14:textId="0CD1D491" w:rsidR="00E40763" w:rsidRDefault="00E40763">
          <w:pPr>
            <w:pStyle w:val="TM4"/>
            <w:tabs>
              <w:tab w:val="right" w:leader="dot" w:pos="9062"/>
            </w:tabs>
            <w:rPr>
              <w:noProof/>
              <w:sz w:val="22"/>
              <w:szCs w:val="22"/>
            </w:rPr>
          </w:pPr>
          <w:hyperlink w:anchor="_Toc534816668" w:history="1">
            <w:r w:rsidRPr="003D4AA4">
              <w:rPr>
                <w:rStyle w:val="Lienhypertexte"/>
                <w:noProof/>
              </w:rPr>
              <w:t>Arrêter une application</w:t>
            </w:r>
            <w:r>
              <w:rPr>
                <w:noProof/>
                <w:webHidden/>
              </w:rPr>
              <w:tab/>
            </w:r>
            <w:r>
              <w:rPr>
                <w:noProof/>
                <w:webHidden/>
              </w:rPr>
              <w:fldChar w:fldCharType="begin"/>
            </w:r>
            <w:r>
              <w:rPr>
                <w:noProof/>
                <w:webHidden/>
              </w:rPr>
              <w:instrText xml:space="preserve"> PAGEREF _Toc534816668 \h </w:instrText>
            </w:r>
            <w:r>
              <w:rPr>
                <w:noProof/>
                <w:webHidden/>
              </w:rPr>
            </w:r>
            <w:r>
              <w:rPr>
                <w:noProof/>
                <w:webHidden/>
              </w:rPr>
              <w:fldChar w:fldCharType="separate"/>
            </w:r>
            <w:r>
              <w:rPr>
                <w:noProof/>
                <w:webHidden/>
              </w:rPr>
              <w:t>14</w:t>
            </w:r>
            <w:r>
              <w:rPr>
                <w:noProof/>
                <w:webHidden/>
              </w:rPr>
              <w:fldChar w:fldCharType="end"/>
            </w:r>
          </w:hyperlink>
        </w:p>
        <w:p w14:paraId="65D1E98C" w14:textId="5429012D" w:rsidR="00E40763" w:rsidRDefault="00E40763">
          <w:pPr>
            <w:pStyle w:val="TM4"/>
            <w:tabs>
              <w:tab w:val="right" w:leader="dot" w:pos="9062"/>
            </w:tabs>
            <w:rPr>
              <w:noProof/>
              <w:sz w:val="22"/>
              <w:szCs w:val="22"/>
            </w:rPr>
          </w:pPr>
          <w:hyperlink w:anchor="_Toc534816669" w:history="1">
            <w:r w:rsidRPr="003D4AA4">
              <w:rPr>
                <w:rStyle w:val="Lienhypertexte"/>
                <w:noProof/>
              </w:rPr>
              <w:t>Mise à jour d’une application</w:t>
            </w:r>
            <w:r>
              <w:rPr>
                <w:noProof/>
                <w:webHidden/>
              </w:rPr>
              <w:tab/>
            </w:r>
            <w:r>
              <w:rPr>
                <w:noProof/>
                <w:webHidden/>
              </w:rPr>
              <w:fldChar w:fldCharType="begin"/>
            </w:r>
            <w:r>
              <w:rPr>
                <w:noProof/>
                <w:webHidden/>
              </w:rPr>
              <w:instrText xml:space="preserve"> PAGEREF _Toc534816669 \h </w:instrText>
            </w:r>
            <w:r>
              <w:rPr>
                <w:noProof/>
                <w:webHidden/>
              </w:rPr>
            </w:r>
            <w:r>
              <w:rPr>
                <w:noProof/>
                <w:webHidden/>
              </w:rPr>
              <w:fldChar w:fldCharType="separate"/>
            </w:r>
            <w:r>
              <w:rPr>
                <w:noProof/>
                <w:webHidden/>
              </w:rPr>
              <w:t>15</w:t>
            </w:r>
            <w:r>
              <w:rPr>
                <w:noProof/>
                <w:webHidden/>
              </w:rPr>
              <w:fldChar w:fldCharType="end"/>
            </w:r>
          </w:hyperlink>
        </w:p>
        <w:p w14:paraId="40F98E4E" w14:textId="7F2771F3" w:rsidR="00E40763" w:rsidRDefault="00E40763">
          <w:pPr>
            <w:pStyle w:val="TM4"/>
            <w:tabs>
              <w:tab w:val="right" w:leader="dot" w:pos="9062"/>
            </w:tabs>
            <w:rPr>
              <w:noProof/>
              <w:sz w:val="22"/>
              <w:szCs w:val="22"/>
            </w:rPr>
          </w:pPr>
          <w:hyperlink w:anchor="_Toc534816670" w:history="1">
            <w:r w:rsidRPr="003D4AA4">
              <w:rPr>
                <w:rStyle w:val="Lienhypertexte"/>
                <w:noProof/>
              </w:rPr>
              <w:t>Supervision d’une application</w:t>
            </w:r>
            <w:r>
              <w:rPr>
                <w:noProof/>
                <w:webHidden/>
              </w:rPr>
              <w:tab/>
            </w:r>
            <w:r>
              <w:rPr>
                <w:noProof/>
                <w:webHidden/>
              </w:rPr>
              <w:fldChar w:fldCharType="begin"/>
            </w:r>
            <w:r>
              <w:rPr>
                <w:noProof/>
                <w:webHidden/>
              </w:rPr>
              <w:instrText xml:space="preserve"> PAGEREF _Toc534816670 \h </w:instrText>
            </w:r>
            <w:r>
              <w:rPr>
                <w:noProof/>
                <w:webHidden/>
              </w:rPr>
            </w:r>
            <w:r>
              <w:rPr>
                <w:noProof/>
                <w:webHidden/>
              </w:rPr>
              <w:fldChar w:fldCharType="separate"/>
            </w:r>
            <w:r>
              <w:rPr>
                <w:noProof/>
                <w:webHidden/>
              </w:rPr>
              <w:t>16</w:t>
            </w:r>
            <w:r>
              <w:rPr>
                <w:noProof/>
                <w:webHidden/>
              </w:rPr>
              <w:fldChar w:fldCharType="end"/>
            </w:r>
          </w:hyperlink>
        </w:p>
        <w:p w14:paraId="40D51623" w14:textId="67F175F8" w:rsidR="00E40763" w:rsidRDefault="00E40763">
          <w:pPr>
            <w:pStyle w:val="TM4"/>
            <w:tabs>
              <w:tab w:val="right" w:leader="dot" w:pos="9062"/>
            </w:tabs>
            <w:rPr>
              <w:noProof/>
              <w:sz w:val="22"/>
              <w:szCs w:val="22"/>
            </w:rPr>
          </w:pPr>
          <w:hyperlink w:anchor="_Toc534816671" w:history="1">
            <w:r w:rsidRPr="003D4AA4">
              <w:rPr>
                <w:rStyle w:val="Lienhypertexte"/>
                <w:noProof/>
              </w:rPr>
              <w:t>Redémarrage automatique en cas de crash d’une application</w:t>
            </w:r>
            <w:r>
              <w:rPr>
                <w:noProof/>
                <w:webHidden/>
              </w:rPr>
              <w:tab/>
            </w:r>
            <w:r>
              <w:rPr>
                <w:noProof/>
                <w:webHidden/>
              </w:rPr>
              <w:fldChar w:fldCharType="begin"/>
            </w:r>
            <w:r>
              <w:rPr>
                <w:noProof/>
                <w:webHidden/>
              </w:rPr>
              <w:instrText xml:space="preserve"> PAGEREF _Toc534816671 \h </w:instrText>
            </w:r>
            <w:r>
              <w:rPr>
                <w:noProof/>
                <w:webHidden/>
              </w:rPr>
            </w:r>
            <w:r>
              <w:rPr>
                <w:noProof/>
                <w:webHidden/>
              </w:rPr>
              <w:fldChar w:fldCharType="separate"/>
            </w:r>
            <w:r>
              <w:rPr>
                <w:noProof/>
                <w:webHidden/>
              </w:rPr>
              <w:t>17</w:t>
            </w:r>
            <w:r>
              <w:rPr>
                <w:noProof/>
                <w:webHidden/>
              </w:rPr>
              <w:fldChar w:fldCharType="end"/>
            </w:r>
          </w:hyperlink>
        </w:p>
        <w:p w14:paraId="49BF0159" w14:textId="6404CA38" w:rsidR="00E40763" w:rsidRDefault="00E40763">
          <w:pPr>
            <w:pStyle w:val="TM4"/>
            <w:tabs>
              <w:tab w:val="right" w:leader="dot" w:pos="9062"/>
            </w:tabs>
            <w:rPr>
              <w:noProof/>
              <w:sz w:val="22"/>
              <w:szCs w:val="22"/>
            </w:rPr>
          </w:pPr>
          <w:hyperlink w:anchor="_Toc534816672" w:history="1">
            <w:r w:rsidRPr="003D4AA4">
              <w:rPr>
                <w:rStyle w:val="Lienhypertexte"/>
                <w:noProof/>
              </w:rPr>
              <w:t>Arrêt automatique en cas de manque de ressources</w:t>
            </w:r>
            <w:r>
              <w:rPr>
                <w:noProof/>
                <w:webHidden/>
              </w:rPr>
              <w:tab/>
            </w:r>
            <w:r>
              <w:rPr>
                <w:noProof/>
                <w:webHidden/>
              </w:rPr>
              <w:fldChar w:fldCharType="begin"/>
            </w:r>
            <w:r>
              <w:rPr>
                <w:noProof/>
                <w:webHidden/>
              </w:rPr>
              <w:instrText xml:space="preserve"> PAGEREF _Toc534816672 \h </w:instrText>
            </w:r>
            <w:r>
              <w:rPr>
                <w:noProof/>
                <w:webHidden/>
              </w:rPr>
            </w:r>
            <w:r>
              <w:rPr>
                <w:noProof/>
                <w:webHidden/>
              </w:rPr>
              <w:fldChar w:fldCharType="separate"/>
            </w:r>
            <w:r>
              <w:rPr>
                <w:noProof/>
                <w:webHidden/>
              </w:rPr>
              <w:t>18</w:t>
            </w:r>
            <w:r>
              <w:rPr>
                <w:noProof/>
                <w:webHidden/>
              </w:rPr>
              <w:fldChar w:fldCharType="end"/>
            </w:r>
          </w:hyperlink>
        </w:p>
        <w:p w14:paraId="3FA39BDB" w14:textId="694978F2" w:rsidR="00E40763" w:rsidRDefault="00E40763">
          <w:pPr>
            <w:pStyle w:val="TM3"/>
            <w:tabs>
              <w:tab w:val="left" w:pos="1100"/>
              <w:tab w:val="right" w:leader="dot" w:pos="9062"/>
            </w:tabs>
            <w:rPr>
              <w:noProof/>
              <w:sz w:val="22"/>
              <w:szCs w:val="22"/>
            </w:rPr>
          </w:pPr>
          <w:hyperlink w:anchor="_Toc534816673" w:history="1">
            <w:r w:rsidRPr="003D4AA4">
              <w:rPr>
                <w:rStyle w:val="Lienhypertexte"/>
                <w:noProof/>
              </w:rPr>
              <w:t>b)</w:t>
            </w:r>
            <w:r>
              <w:rPr>
                <w:noProof/>
                <w:sz w:val="22"/>
                <w:szCs w:val="22"/>
              </w:rPr>
              <w:tab/>
            </w:r>
            <w:r w:rsidRPr="003D4AA4">
              <w:rPr>
                <w:rStyle w:val="Lienhypertexte"/>
                <w:noProof/>
              </w:rPr>
              <w:t>Diagramme de classes</w:t>
            </w:r>
            <w:r>
              <w:rPr>
                <w:noProof/>
                <w:webHidden/>
              </w:rPr>
              <w:tab/>
            </w:r>
            <w:r>
              <w:rPr>
                <w:noProof/>
                <w:webHidden/>
              </w:rPr>
              <w:fldChar w:fldCharType="begin"/>
            </w:r>
            <w:r>
              <w:rPr>
                <w:noProof/>
                <w:webHidden/>
              </w:rPr>
              <w:instrText xml:space="preserve"> PAGEREF _Toc534816673 \h </w:instrText>
            </w:r>
            <w:r>
              <w:rPr>
                <w:noProof/>
                <w:webHidden/>
              </w:rPr>
            </w:r>
            <w:r>
              <w:rPr>
                <w:noProof/>
                <w:webHidden/>
              </w:rPr>
              <w:fldChar w:fldCharType="separate"/>
            </w:r>
            <w:r>
              <w:rPr>
                <w:noProof/>
                <w:webHidden/>
              </w:rPr>
              <w:t>19</w:t>
            </w:r>
            <w:r>
              <w:rPr>
                <w:noProof/>
                <w:webHidden/>
              </w:rPr>
              <w:fldChar w:fldCharType="end"/>
            </w:r>
          </w:hyperlink>
        </w:p>
        <w:p w14:paraId="029F0950" w14:textId="2D2D5601" w:rsidR="00E40763" w:rsidRDefault="00E40763">
          <w:pPr>
            <w:pStyle w:val="TM2"/>
            <w:tabs>
              <w:tab w:val="left" w:pos="720"/>
              <w:tab w:val="right" w:leader="dot" w:pos="9062"/>
            </w:tabs>
            <w:rPr>
              <w:noProof/>
              <w:sz w:val="22"/>
              <w:szCs w:val="22"/>
            </w:rPr>
          </w:pPr>
          <w:hyperlink w:anchor="_Toc534816674" w:history="1">
            <w:r w:rsidRPr="003D4AA4">
              <w:rPr>
                <w:rStyle w:val="Lienhypertexte"/>
                <w:noProof/>
              </w:rPr>
              <w:t>2.</w:t>
            </w:r>
            <w:r>
              <w:rPr>
                <w:noProof/>
                <w:sz w:val="22"/>
                <w:szCs w:val="22"/>
              </w:rPr>
              <w:tab/>
            </w:r>
            <w:r w:rsidRPr="003D4AA4">
              <w:rPr>
                <w:rStyle w:val="Lienhypertexte"/>
                <w:noProof/>
              </w:rPr>
              <w:t>MEAN Stack</w:t>
            </w:r>
            <w:r>
              <w:rPr>
                <w:noProof/>
                <w:webHidden/>
              </w:rPr>
              <w:tab/>
            </w:r>
            <w:r>
              <w:rPr>
                <w:noProof/>
                <w:webHidden/>
              </w:rPr>
              <w:fldChar w:fldCharType="begin"/>
            </w:r>
            <w:r>
              <w:rPr>
                <w:noProof/>
                <w:webHidden/>
              </w:rPr>
              <w:instrText xml:space="preserve"> PAGEREF _Toc534816674 \h </w:instrText>
            </w:r>
            <w:r>
              <w:rPr>
                <w:noProof/>
                <w:webHidden/>
              </w:rPr>
            </w:r>
            <w:r>
              <w:rPr>
                <w:noProof/>
                <w:webHidden/>
              </w:rPr>
              <w:fldChar w:fldCharType="separate"/>
            </w:r>
            <w:r>
              <w:rPr>
                <w:noProof/>
                <w:webHidden/>
              </w:rPr>
              <w:t>20</w:t>
            </w:r>
            <w:r>
              <w:rPr>
                <w:noProof/>
                <w:webHidden/>
              </w:rPr>
              <w:fldChar w:fldCharType="end"/>
            </w:r>
          </w:hyperlink>
        </w:p>
        <w:p w14:paraId="2A34F2FE" w14:textId="4ACD169A" w:rsidR="00E40763" w:rsidRDefault="00E40763">
          <w:pPr>
            <w:pStyle w:val="TM3"/>
            <w:tabs>
              <w:tab w:val="left" w:pos="1100"/>
              <w:tab w:val="right" w:leader="dot" w:pos="9062"/>
            </w:tabs>
            <w:rPr>
              <w:noProof/>
              <w:sz w:val="22"/>
              <w:szCs w:val="22"/>
            </w:rPr>
          </w:pPr>
          <w:hyperlink w:anchor="_Toc534816675" w:history="1">
            <w:r w:rsidRPr="003D4AA4">
              <w:rPr>
                <w:rStyle w:val="Lienhypertexte"/>
                <w:noProof/>
              </w:rPr>
              <w:t>a)</w:t>
            </w:r>
            <w:r>
              <w:rPr>
                <w:noProof/>
                <w:sz w:val="22"/>
                <w:szCs w:val="22"/>
              </w:rPr>
              <w:tab/>
            </w:r>
            <w:r w:rsidRPr="003D4AA4">
              <w:rPr>
                <w:rStyle w:val="Lienhypertexte"/>
                <w:noProof/>
              </w:rPr>
              <w:t>MongoDB</w:t>
            </w:r>
            <w:r>
              <w:rPr>
                <w:noProof/>
                <w:webHidden/>
              </w:rPr>
              <w:tab/>
            </w:r>
            <w:r>
              <w:rPr>
                <w:noProof/>
                <w:webHidden/>
              </w:rPr>
              <w:fldChar w:fldCharType="begin"/>
            </w:r>
            <w:r>
              <w:rPr>
                <w:noProof/>
                <w:webHidden/>
              </w:rPr>
              <w:instrText xml:space="preserve"> PAGEREF _Toc534816675 \h </w:instrText>
            </w:r>
            <w:r>
              <w:rPr>
                <w:noProof/>
                <w:webHidden/>
              </w:rPr>
            </w:r>
            <w:r>
              <w:rPr>
                <w:noProof/>
                <w:webHidden/>
              </w:rPr>
              <w:fldChar w:fldCharType="separate"/>
            </w:r>
            <w:r>
              <w:rPr>
                <w:noProof/>
                <w:webHidden/>
              </w:rPr>
              <w:t>21</w:t>
            </w:r>
            <w:r>
              <w:rPr>
                <w:noProof/>
                <w:webHidden/>
              </w:rPr>
              <w:fldChar w:fldCharType="end"/>
            </w:r>
          </w:hyperlink>
        </w:p>
        <w:p w14:paraId="4C5AC534" w14:textId="044D0F01" w:rsidR="00E40763" w:rsidRDefault="00E40763">
          <w:pPr>
            <w:pStyle w:val="TM4"/>
            <w:tabs>
              <w:tab w:val="right" w:leader="dot" w:pos="9062"/>
            </w:tabs>
            <w:rPr>
              <w:noProof/>
              <w:sz w:val="22"/>
              <w:szCs w:val="22"/>
            </w:rPr>
          </w:pPr>
          <w:hyperlink w:anchor="_Toc534816676" w:history="1">
            <w:r w:rsidRPr="003D4AA4">
              <w:rPr>
                <w:rStyle w:val="Lienhypertexte"/>
                <w:noProof/>
              </w:rPr>
              <w:t>Base de données</w:t>
            </w:r>
            <w:r>
              <w:rPr>
                <w:noProof/>
                <w:webHidden/>
              </w:rPr>
              <w:tab/>
            </w:r>
            <w:r>
              <w:rPr>
                <w:noProof/>
                <w:webHidden/>
              </w:rPr>
              <w:fldChar w:fldCharType="begin"/>
            </w:r>
            <w:r>
              <w:rPr>
                <w:noProof/>
                <w:webHidden/>
              </w:rPr>
              <w:instrText xml:space="preserve"> PAGEREF _Toc534816676 \h </w:instrText>
            </w:r>
            <w:r>
              <w:rPr>
                <w:noProof/>
                <w:webHidden/>
              </w:rPr>
            </w:r>
            <w:r>
              <w:rPr>
                <w:noProof/>
                <w:webHidden/>
              </w:rPr>
              <w:fldChar w:fldCharType="separate"/>
            </w:r>
            <w:r>
              <w:rPr>
                <w:noProof/>
                <w:webHidden/>
              </w:rPr>
              <w:t>21</w:t>
            </w:r>
            <w:r>
              <w:rPr>
                <w:noProof/>
                <w:webHidden/>
              </w:rPr>
              <w:fldChar w:fldCharType="end"/>
            </w:r>
          </w:hyperlink>
        </w:p>
        <w:p w14:paraId="514C3EF2" w14:textId="6341A00F" w:rsidR="00E40763" w:rsidRDefault="00E40763">
          <w:pPr>
            <w:pStyle w:val="TM4"/>
            <w:tabs>
              <w:tab w:val="right" w:leader="dot" w:pos="9062"/>
            </w:tabs>
            <w:rPr>
              <w:noProof/>
              <w:sz w:val="22"/>
              <w:szCs w:val="22"/>
            </w:rPr>
          </w:pPr>
          <w:hyperlink w:anchor="_Toc534816677" w:history="1">
            <w:r w:rsidRPr="003D4AA4">
              <w:rPr>
                <w:rStyle w:val="Lienhypertexte"/>
                <w:noProof/>
              </w:rPr>
              <w:t>Orienté documents</w:t>
            </w:r>
            <w:r>
              <w:rPr>
                <w:noProof/>
                <w:webHidden/>
              </w:rPr>
              <w:tab/>
            </w:r>
            <w:r>
              <w:rPr>
                <w:noProof/>
                <w:webHidden/>
              </w:rPr>
              <w:fldChar w:fldCharType="begin"/>
            </w:r>
            <w:r>
              <w:rPr>
                <w:noProof/>
                <w:webHidden/>
              </w:rPr>
              <w:instrText xml:space="preserve"> PAGEREF _Toc534816677 \h </w:instrText>
            </w:r>
            <w:r>
              <w:rPr>
                <w:noProof/>
                <w:webHidden/>
              </w:rPr>
            </w:r>
            <w:r>
              <w:rPr>
                <w:noProof/>
                <w:webHidden/>
              </w:rPr>
              <w:fldChar w:fldCharType="separate"/>
            </w:r>
            <w:r>
              <w:rPr>
                <w:noProof/>
                <w:webHidden/>
              </w:rPr>
              <w:t>22</w:t>
            </w:r>
            <w:r>
              <w:rPr>
                <w:noProof/>
                <w:webHidden/>
              </w:rPr>
              <w:fldChar w:fldCharType="end"/>
            </w:r>
          </w:hyperlink>
        </w:p>
        <w:p w14:paraId="7517A8B2" w14:textId="2D931C29" w:rsidR="00E40763" w:rsidRDefault="00E40763">
          <w:pPr>
            <w:pStyle w:val="TM3"/>
            <w:tabs>
              <w:tab w:val="left" w:pos="1100"/>
              <w:tab w:val="right" w:leader="dot" w:pos="9062"/>
            </w:tabs>
            <w:rPr>
              <w:noProof/>
              <w:sz w:val="22"/>
              <w:szCs w:val="22"/>
            </w:rPr>
          </w:pPr>
          <w:hyperlink w:anchor="_Toc534816678" w:history="1">
            <w:r w:rsidRPr="003D4AA4">
              <w:rPr>
                <w:rStyle w:val="Lienhypertexte"/>
                <w:noProof/>
              </w:rPr>
              <w:t>b)</w:t>
            </w:r>
            <w:r>
              <w:rPr>
                <w:noProof/>
                <w:sz w:val="22"/>
                <w:szCs w:val="22"/>
              </w:rPr>
              <w:tab/>
            </w:r>
            <w:r w:rsidRPr="003D4AA4">
              <w:rPr>
                <w:rStyle w:val="Lienhypertexte"/>
                <w:noProof/>
              </w:rPr>
              <w:t>Angular</w:t>
            </w:r>
            <w:r>
              <w:rPr>
                <w:noProof/>
                <w:webHidden/>
              </w:rPr>
              <w:tab/>
            </w:r>
            <w:r>
              <w:rPr>
                <w:noProof/>
                <w:webHidden/>
              </w:rPr>
              <w:fldChar w:fldCharType="begin"/>
            </w:r>
            <w:r>
              <w:rPr>
                <w:noProof/>
                <w:webHidden/>
              </w:rPr>
              <w:instrText xml:space="preserve"> PAGEREF _Toc534816678 \h </w:instrText>
            </w:r>
            <w:r>
              <w:rPr>
                <w:noProof/>
                <w:webHidden/>
              </w:rPr>
            </w:r>
            <w:r>
              <w:rPr>
                <w:noProof/>
                <w:webHidden/>
              </w:rPr>
              <w:fldChar w:fldCharType="separate"/>
            </w:r>
            <w:r>
              <w:rPr>
                <w:noProof/>
                <w:webHidden/>
              </w:rPr>
              <w:t>23</w:t>
            </w:r>
            <w:r>
              <w:rPr>
                <w:noProof/>
                <w:webHidden/>
              </w:rPr>
              <w:fldChar w:fldCharType="end"/>
            </w:r>
          </w:hyperlink>
        </w:p>
        <w:p w14:paraId="27AFAC40" w14:textId="3AC94ED8" w:rsidR="00E40763" w:rsidRDefault="00E40763">
          <w:pPr>
            <w:pStyle w:val="TM4"/>
            <w:tabs>
              <w:tab w:val="right" w:leader="dot" w:pos="9062"/>
            </w:tabs>
            <w:rPr>
              <w:noProof/>
              <w:sz w:val="22"/>
              <w:szCs w:val="22"/>
            </w:rPr>
          </w:pPr>
          <w:hyperlink w:anchor="_Toc534816679" w:history="1">
            <w:r w:rsidRPr="003D4AA4">
              <w:rPr>
                <w:rStyle w:val="Lienhypertexte"/>
                <w:noProof/>
              </w:rPr>
              <w:t>Module</w:t>
            </w:r>
            <w:r>
              <w:rPr>
                <w:noProof/>
                <w:webHidden/>
              </w:rPr>
              <w:tab/>
            </w:r>
            <w:r>
              <w:rPr>
                <w:noProof/>
                <w:webHidden/>
              </w:rPr>
              <w:fldChar w:fldCharType="begin"/>
            </w:r>
            <w:r>
              <w:rPr>
                <w:noProof/>
                <w:webHidden/>
              </w:rPr>
              <w:instrText xml:space="preserve"> PAGEREF _Toc534816679 \h </w:instrText>
            </w:r>
            <w:r>
              <w:rPr>
                <w:noProof/>
                <w:webHidden/>
              </w:rPr>
            </w:r>
            <w:r>
              <w:rPr>
                <w:noProof/>
                <w:webHidden/>
              </w:rPr>
              <w:fldChar w:fldCharType="separate"/>
            </w:r>
            <w:r>
              <w:rPr>
                <w:noProof/>
                <w:webHidden/>
              </w:rPr>
              <w:t>24</w:t>
            </w:r>
            <w:r>
              <w:rPr>
                <w:noProof/>
                <w:webHidden/>
              </w:rPr>
              <w:fldChar w:fldCharType="end"/>
            </w:r>
          </w:hyperlink>
        </w:p>
        <w:p w14:paraId="196FE932" w14:textId="729AD34A" w:rsidR="00E40763" w:rsidRDefault="00E40763">
          <w:pPr>
            <w:pStyle w:val="TM4"/>
            <w:tabs>
              <w:tab w:val="right" w:leader="dot" w:pos="9062"/>
            </w:tabs>
            <w:rPr>
              <w:noProof/>
              <w:sz w:val="22"/>
              <w:szCs w:val="22"/>
            </w:rPr>
          </w:pPr>
          <w:hyperlink w:anchor="_Toc534816680" w:history="1">
            <w:r w:rsidRPr="003D4AA4">
              <w:rPr>
                <w:rStyle w:val="Lienhypertexte"/>
                <w:noProof/>
              </w:rPr>
              <w:t>Composant</w:t>
            </w:r>
            <w:r>
              <w:rPr>
                <w:noProof/>
                <w:webHidden/>
              </w:rPr>
              <w:tab/>
            </w:r>
            <w:r>
              <w:rPr>
                <w:noProof/>
                <w:webHidden/>
              </w:rPr>
              <w:fldChar w:fldCharType="begin"/>
            </w:r>
            <w:r>
              <w:rPr>
                <w:noProof/>
                <w:webHidden/>
              </w:rPr>
              <w:instrText xml:space="preserve"> PAGEREF _Toc534816680 \h </w:instrText>
            </w:r>
            <w:r>
              <w:rPr>
                <w:noProof/>
                <w:webHidden/>
              </w:rPr>
            </w:r>
            <w:r>
              <w:rPr>
                <w:noProof/>
                <w:webHidden/>
              </w:rPr>
              <w:fldChar w:fldCharType="separate"/>
            </w:r>
            <w:r>
              <w:rPr>
                <w:noProof/>
                <w:webHidden/>
              </w:rPr>
              <w:t>24</w:t>
            </w:r>
            <w:r>
              <w:rPr>
                <w:noProof/>
                <w:webHidden/>
              </w:rPr>
              <w:fldChar w:fldCharType="end"/>
            </w:r>
          </w:hyperlink>
        </w:p>
        <w:p w14:paraId="7551E3C0" w14:textId="5BC3CD02" w:rsidR="00E40763" w:rsidRDefault="00E40763">
          <w:pPr>
            <w:pStyle w:val="TM4"/>
            <w:tabs>
              <w:tab w:val="right" w:leader="dot" w:pos="9062"/>
            </w:tabs>
            <w:rPr>
              <w:noProof/>
              <w:sz w:val="22"/>
              <w:szCs w:val="22"/>
            </w:rPr>
          </w:pPr>
          <w:hyperlink w:anchor="_Toc534816681" w:history="1">
            <w:r w:rsidRPr="003D4AA4">
              <w:rPr>
                <w:rStyle w:val="Lienhypertexte"/>
                <w:noProof/>
              </w:rPr>
              <w:t>Template</w:t>
            </w:r>
            <w:r>
              <w:rPr>
                <w:noProof/>
                <w:webHidden/>
              </w:rPr>
              <w:tab/>
            </w:r>
            <w:r>
              <w:rPr>
                <w:noProof/>
                <w:webHidden/>
              </w:rPr>
              <w:fldChar w:fldCharType="begin"/>
            </w:r>
            <w:r>
              <w:rPr>
                <w:noProof/>
                <w:webHidden/>
              </w:rPr>
              <w:instrText xml:space="preserve"> PAGEREF _Toc534816681 \h </w:instrText>
            </w:r>
            <w:r>
              <w:rPr>
                <w:noProof/>
                <w:webHidden/>
              </w:rPr>
            </w:r>
            <w:r>
              <w:rPr>
                <w:noProof/>
                <w:webHidden/>
              </w:rPr>
              <w:fldChar w:fldCharType="separate"/>
            </w:r>
            <w:r>
              <w:rPr>
                <w:noProof/>
                <w:webHidden/>
              </w:rPr>
              <w:t>24</w:t>
            </w:r>
            <w:r>
              <w:rPr>
                <w:noProof/>
                <w:webHidden/>
              </w:rPr>
              <w:fldChar w:fldCharType="end"/>
            </w:r>
          </w:hyperlink>
        </w:p>
        <w:p w14:paraId="619B2C9E" w14:textId="243263E7" w:rsidR="00E40763" w:rsidRDefault="00E40763">
          <w:pPr>
            <w:pStyle w:val="TM4"/>
            <w:tabs>
              <w:tab w:val="right" w:leader="dot" w:pos="9062"/>
            </w:tabs>
            <w:rPr>
              <w:noProof/>
              <w:sz w:val="22"/>
              <w:szCs w:val="22"/>
            </w:rPr>
          </w:pPr>
          <w:hyperlink w:anchor="_Toc534816682" w:history="1">
            <w:r w:rsidRPr="003D4AA4">
              <w:rPr>
                <w:rStyle w:val="Lienhypertexte"/>
                <w:noProof/>
              </w:rPr>
              <w:t>Métadonnées</w:t>
            </w:r>
            <w:r>
              <w:rPr>
                <w:noProof/>
                <w:webHidden/>
              </w:rPr>
              <w:tab/>
            </w:r>
            <w:r>
              <w:rPr>
                <w:noProof/>
                <w:webHidden/>
              </w:rPr>
              <w:fldChar w:fldCharType="begin"/>
            </w:r>
            <w:r>
              <w:rPr>
                <w:noProof/>
                <w:webHidden/>
              </w:rPr>
              <w:instrText xml:space="preserve"> PAGEREF _Toc534816682 \h </w:instrText>
            </w:r>
            <w:r>
              <w:rPr>
                <w:noProof/>
                <w:webHidden/>
              </w:rPr>
            </w:r>
            <w:r>
              <w:rPr>
                <w:noProof/>
                <w:webHidden/>
              </w:rPr>
              <w:fldChar w:fldCharType="separate"/>
            </w:r>
            <w:r>
              <w:rPr>
                <w:noProof/>
                <w:webHidden/>
              </w:rPr>
              <w:t>24</w:t>
            </w:r>
            <w:r>
              <w:rPr>
                <w:noProof/>
                <w:webHidden/>
              </w:rPr>
              <w:fldChar w:fldCharType="end"/>
            </w:r>
          </w:hyperlink>
        </w:p>
        <w:p w14:paraId="190B8A95" w14:textId="5D1ED3D7" w:rsidR="00E40763" w:rsidRDefault="00E40763">
          <w:pPr>
            <w:pStyle w:val="TM3"/>
            <w:tabs>
              <w:tab w:val="left" w:pos="880"/>
              <w:tab w:val="right" w:leader="dot" w:pos="9062"/>
            </w:tabs>
            <w:rPr>
              <w:noProof/>
              <w:sz w:val="22"/>
              <w:szCs w:val="22"/>
            </w:rPr>
          </w:pPr>
          <w:hyperlink w:anchor="_Toc534816683" w:history="1">
            <w:r w:rsidRPr="003D4AA4">
              <w:rPr>
                <w:rStyle w:val="Lienhypertexte"/>
                <w:noProof/>
              </w:rPr>
              <w:t>c)</w:t>
            </w:r>
            <w:r>
              <w:rPr>
                <w:noProof/>
                <w:sz w:val="22"/>
                <w:szCs w:val="22"/>
              </w:rPr>
              <w:tab/>
            </w:r>
            <w:r w:rsidRPr="003D4AA4">
              <w:rPr>
                <w:rStyle w:val="Lienhypertexte"/>
                <w:noProof/>
              </w:rPr>
              <w:t>Node.JS</w:t>
            </w:r>
            <w:r>
              <w:rPr>
                <w:noProof/>
                <w:webHidden/>
              </w:rPr>
              <w:tab/>
            </w:r>
            <w:r>
              <w:rPr>
                <w:noProof/>
                <w:webHidden/>
              </w:rPr>
              <w:fldChar w:fldCharType="begin"/>
            </w:r>
            <w:r>
              <w:rPr>
                <w:noProof/>
                <w:webHidden/>
              </w:rPr>
              <w:instrText xml:space="preserve"> PAGEREF _Toc534816683 \h </w:instrText>
            </w:r>
            <w:r>
              <w:rPr>
                <w:noProof/>
                <w:webHidden/>
              </w:rPr>
            </w:r>
            <w:r>
              <w:rPr>
                <w:noProof/>
                <w:webHidden/>
              </w:rPr>
              <w:fldChar w:fldCharType="separate"/>
            </w:r>
            <w:r>
              <w:rPr>
                <w:noProof/>
                <w:webHidden/>
              </w:rPr>
              <w:t>26</w:t>
            </w:r>
            <w:r>
              <w:rPr>
                <w:noProof/>
                <w:webHidden/>
              </w:rPr>
              <w:fldChar w:fldCharType="end"/>
            </w:r>
          </w:hyperlink>
        </w:p>
        <w:p w14:paraId="6AD04028" w14:textId="76046215" w:rsidR="00E40763" w:rsidRDefault="00E40763">
          <w:pPr>
            <w:pStyle w:val="TM3"/>
            <w:tabs>
              <w:tab w:val="left" w:pos="1100"/>
              <w:tab w:val="right" w:leader="dot" w:pos="9062"/>
            </w:tabs>
            <w:rPr>
              <w:noProof/>
              <w:sz w:val="22"/>
              <w:szCs w:val="22"/>
            </w:rPr>
          </w:pPr>
          <w:hyperlink w:anchor="_Toc534816684" w:history="1">
            <w:r w:rsidRPr="003D4AA4">
              <w:rPr>
                <w:rStyle w:val="Lienhypertexte"/>
                <w:noProof/>
              </w:rPr>
              <w:t>d)</w:t>
            </w:r>
            <w:r>
              <w:rPr>
                <w:noProof/>
                <w:sz w:val="22"/>
                <w:szCs w:val="22"/>
              </w:rPr>
              <w:tab/>
            </w:r>
            <w:r w:rsidRPr="003D4AA4">
              <w:rPr>
                <w:rStyle w:val="Lienhypertexte"/>
                <w:noProof/>
              </w:rPr>
              <w:t>Express</w:t>
            </w:r>
            <w:r>
              <w:rPr>
                <w:noProof/>
                <w:webHidden/>
              </w:rPr>
              <w:tab/>
            </w:r>
            <w:r>
              <w:rPr>
                <w:noProof/>
                <w:webHidden/>
              </w:rPr>
              <w:fldChar w:fldCharType="begin"/>
            </w:r>
            <w:r>
              <w:rPr>
                <w:noProof/>
                <w:webHidden/>
              </w:rPr>
              <w:instrText xml:space="preserve"> PAGEREF _Toc534816684 \h </w:instrText>
            </w:r>
            <w:r>
              <w:rPr>
                <w:noProof/>
                <w:webHidden/>
              </w:rPr>
            </w:r>
            <w:r>
              <w:rPr>
                <w:noProof/>
                <w:webHidden/>
              </w:rPr>
              <w:fldChar w:fldCharType="separate"/>
            </w:r>
            <w:r>
              <w:rPr>
                <w:noProof/>
                <w:webHidden/>
              </w:rPr>
              <w:t>27</w:t>
            </w:r>
            <w:r>
              <w:rPr>
                <w:noProof/>
                <w:webHidden/>
              </w:rPr>
              <w:fldChar w:fldCharType="end"/>
            </w:r>
          </w:hyperlink>
        </w:p>
        <w:p w14:paraId="523A2A0D" w14:textId="4333B89C" w:rsidR="00E40763" w:rsidRDefault="00E40763">
          <w:pPr>
            <w:pStyle w:val="TM2"/>
            <w:tabs>
              <w:tab w:val="left" w:pos="720"/>
              <w:tab w:val="right" w:leader="dot" w:pos="9062"/>
            </w:tabs>
            <w:rPr>
              <w:noProof/>
              <w:sz w:val="22"/>
              <w:szCs w:val="22"/>
            </w:rPr>
          </w:pPr>
          <w:hyperlink w:anchor="_Toc534816685" w:history="1">
            <w:r w:rsidRPr="003D4AA4">
              <w:rPr>
                <w:rStyle w:val="Lienhypertexte"/>
                <w:noProof/>
              </w:rPr>
              <w:t>3.</w:t>
            </w:r>
            <w:r>
              <w:rPr>
                <w:noProof/>
                <w:sz w:val="22"/>
                <w:szCs w:val="22"/>
              </w:rPr>
              <w:tab/>
            </w:r>
            <w:r w:rsidRPr="003D4AA4">
              <w:rPr>
                <w:rStyle w:val="Lienhypertexte"/>
                <w:noProof/>
              </w:rPr>
              <w:t>Serveur dédié</w:t>
            </w:r>
            <w:r>
              <w:rPr>
                <w:noProof/>
                <w:webHidden/>
              </w:rPr>
              <w:tab/>
            </w:r>
            <w:r>
              <w:rPr>
                <w:noProof/>
                <w:webHidden/>
              </w:rPr>
              <w:fldChar w:fldCharType="begin"/>
            </w:r>
            <w:r>
              <w:rPr>
                <w:noProof/>
                <w:webHidden/>
              </w:rPr>
              <w:instrText xml:space="preserve"> PAGEREF _Toc534816685 \h </w:instrText>
            </w:r>
            <w:r>
              <w:rPr>
                <w:noProof/>
                <w:webHidden/>
              </w:rPr>
            </w:r>
            <w:r>
              <w:rPr>
                <w:noProof/>
                <w:webHidden/>
              </w:rPr>
              <w:fldChar w:fldCharType="separate"/>
            </w:r>
            <w:r>
              <w:rPr>
                <w:noProof/>
                <w:webHidden/>
              </w:rPr>
              <w:t>28</w:t>
            </w:r>
            <w:r>
              <w:rPr>
                <w:noProof/>
                <w:webHidden/>
              </w:rPr>
              <w:fldChar w:fldCharType="end"/>
            </w:r>
          </w:hyperlink>
        </w:p>
        <w:p w14:paraId="1C6C27BD" w14:textId="51E176A3" w:rsidR="00E40763" w:rsidRDefault="00E40763">
          <w:pPr>
            <w:pStyle w:val="TM3"/>
            <w:tabs>
              <w:tab w:val="left" w:pos="1100"/>
              <w:tab w:val="right" w:leader="dot" w:pos="9062"/>
            </w:tabs>
            <w:rPr>
              <w:noProof/>
              <w:sz w:val="22"/>
              <w:szCs w:val="22"/>
            </w:rPr>
          </w:pPr>
          <w:hyperlink w:anchor="_Toc534816686" w:history="1">
            <w:r w:rsidRPr="003D4AA4">
              <w:rPr>
                <w:rStyle w:val="Lienhypertexte"/>
                <w:noProof/>
              </w:rPr>
              <w:t>a)</w:t>
            </w:r>
            <w:r>
              <w:rPr>
                <w:noProof/>
                <w:sz w:val="22"/>
                <w:szCs w:val="22"/>
              </w:rPr>
              <w:tab/>
            </w:r>
            <w:r w:rsidRPr="003D4AA4">
              <w:rPr>
                <w:rStyle w:val="Lienhypertexte"/>
                <w:noProof/>
              </w:rPr>
              <w:t>Hébergement</w:t>
            </w:r>
            <w:r>
              <w:rPr>
                <w:noProof/>
                <w:webHidden/>
              </w:rPr>
              <w:tab/>
            </w:r>
            <w:r>
              <w:rPr>
                <w:noProof/>
                <w:webHidden/>
              </w:rPr>
              <w:fldChar w:fldCharType="begin"/>
            </w:r>
            <w:r>
              <w:rPr>
                <w:noProof/>
                <w:webHidden/>
              </w:rPr>
              <w:instrText xml:space="preserve"> PAGEREF _Toc534816686 \h </w:instrText>
            </w:r>
            <w:r>
              <w:rPr>
                <w:noProof/>
                <w:webHidden/>
              </w:rPr>
            </w:r>
            <w:r>
              <w:rPr>
                <w:noProof/>
                <w:webHidden/>
              </w:rPr>
              <w:fldChar w:fldCharType="separate"/>
            </w:r>
            <w:r>
              <w:rPr>
                <w:noProof/>
                <w:webHidden/>
              </w:rPr>
              <w:t>28</w:t>
            </w:r>
            <w:r>
              <w:rPr>
                <w:noProof/>
                <w:webHidden/>
              </w:rPr>
              <w:fldChar w:fldCharType="end"/>
            </w:r>
          </w:hyperlink>
        </w:p>
        <w:p w14:paraId="7C3D5087" w14:textId="728A5682" w:rsidR="00E40763" w:rsidRDefault="00E40763">
          <w:pPr>
            <w:pStyle w:val="TM4"/>
            <w:tabs>
              <w:tab w:val="right" w:leader="dot" w:pos="9062"/>
            </w:tabs>
            <w:rPr>
              <w:noProof/>
              <w:sz w:val="22"/>
              <w:szCs w:val="22"/>
            </w:rPr>
          </w:pPr>
          <w:hyperlink w:anchor="_Toc534816687" w:history="1">
            <w:r w:rsidRPr="003D4AA4">
              <w:rPr>
                <w:rStyle w:val="Lienhypertexte"/>
                <w:noProof/>
              </w:rPr>
              <w:t>Online.net</w:t>
            </w:r>
            <w:r>
              <w:rPr>
                <w:noProof/>
                <w:webHidden/>
              </w:rPr>
              <w:tab/>
            </w:r>
            <w:r>
              <w:rPr>
                <w:noProof/>
                <w:webHidden/>
              </w:rPr>
              <w:fldChar w:fldCharType="begin"/>
            </w:r>
            <w:r>
              <w:rPr>
                <w:noProof/>
                <w:webHidden/>
              </w:rPr>
              <w:instrText xml:space="preserve"> PAGEREF _Toc534816687 \h </w:instrText>
            </w:r>
            <w:r>
              <w:rPr>
                <w:noProof/>
                <w:webHidden/>
              </w:rPr>
            </w:r>
            <w:r>
              <w:rPr>
                <w:noProof/>
                <w:webHidden/>
              </w:rPr>
              <w:fldChar w:fldCharType="separate"/>
            </w:r>
            <w:r>
              <w:rPr>
                <w:noProof/>
                <w:webHidden/>
              </w:rPr>
              <w:t>28</w:t>
            </w:r>
            <w:r>
              <w:rPr>
                <w:noProof/>
                <w:webHidden/>
              </w:rPr>
              <w:fldChar w:fldCharType="end"/>
            </w:r>
          </w:hyperlink>
        </w:p>
        <w:p w14:paraId="57474733" w14:textId="321E6320" w:rsidR="00E40763" w:rsidRDefault="00E40763">
          <w:pPr>
            <w:pStyle w:val="TM4"/>
            <w:tabs>
              <w:tab w:val="right" w:leader="dot" w:pos="9062"/>
            </w:tabs>
            <w:rPr>
              <w:noProof/>
              <w:sz w:val="22"/>
              <w:szCs w:val="22"/>
            </w:rPr>
          </w:pPr>
          <w:hyperlink w:anchor="_Toc534816688" w:history="1">
            <w:r w:rsidRPr="003D4AA4">
              <w:rPr>
                <w:rStyle w:val="Lienhypertexte"/>
                <w:noProof/>
              </w:rPr>
              <w:t>DNS</w:t>
            </w:r>
            <w:r>
              <w:rPr>
                <w:noProof/>
                <w:webHidden/>
              </w:rPr>
              <w:tab/>
            </w:r>
            <w:r>
              <w:rPr>
                <w:noProof/>
                <w:webHidden/>
              </w:rPr>
              <w:fldChar w:fldCharType="begin"/>
            </w:r>
            <w:r>
              <w:rPr>
                <w:noProof/>
                <w:webHidden/>
              </w:rPr>
              <w:instrText xml:space="preserve"> PAGEREF _Toc534816688 \h </w:instrText>
            </w:r>
            <w:r>
              <w:rPr>
                <w:noProof/>
                <w:webHidden/>
              </w:rPr>
            </w:r>
            <w:r>
              <w:rPr>
                <w:noProof/>
                <w:webHidden/>
              </w:rPr>
              <w:fldChar w:fldCharType="separate"/>
            </w:r>
            <w:r>
              <w:rPr>
                <w:noProof/>
                <w:webHidden/>
              </w:rPr>
              <w:t>28</w:t>
            </w:r>
            <w:r>
              <w:rPr>
                <w:noProof/>
                <w:webHidden/>
              </w:rPr>
              <w:fldChar w:fldCharType="end"/>
            </w:r>
          </w:hyperlink>
        </w:p>
        <w:p w14:paraId="6483489D" w14:textId="168A0906" w:rsidR="00E40763" w:rsidRDefault="00E40763">
          <w:pPr>
            <w:pStyle w:val="TM3"/>
            <w:tabs>
              <w:tab w:val="left" w:pos="1100"/>
              <w:tab w:val="right" w:leader="dot" w:pos="9062"/>
            </w:tabs>
            <w:rPr>
              <w:noProof/>
              <w:sz w:val="22"/>
              <w:szCs w:val="22"/>
            </w:rPr>
          </w:pPr>
          <w:hyperlink w:anchor="_Toc534816689" w:history="1">
            <w:r w:rsidRPr="003D4AA4">
              <w:rPr>
                <w:rStyle w:val="Lienhypertexte"/>
                <w:noProof/>
              </w:rPr>
              <w:t>b)</w:t>
            </w:r>
            <w:r>
              <w:rPr>
                <w:noProof/>
                <w:sz w:val="22"/>
                <w:szCs w:val="22"/>
              </w:rPr>
              <w:tab/>
            </w:r>
            <w:r w:rsidRPr="003D4AA4">
              <w:rPr>
                <w:rStyle w:val="Lienhypertexte"/>
                <w:noProof/>
              </w:rPr>
              <w:t>Arborescence des fichiers</w:t>
            </w:r>
            <w:r>
              <w:rPr>
                <w:noProof/>
                <w:webHidden/>
              </w:rPr>
              <w:tab/>
            </w:r>
            <w:r>
              <w:rPr>
                <w:noProof/>
                <w:webHidden/>
              </w:rPr>
              <w:fldChar w:fldCharType="begin"/>
            </w:r>
            <w:r>
              <w:rPr>
                <w:noProof/>
                <w:webHidden/>
              </w:rPr>
              <w:instrText xml:space="preserve"> PAGEREF _Toc534816689 \h </w:instrText>
            </w:r>
            <w:r>
              <w:rPr>
                <w:noProof/>
                <w:webHidden/>
              </w:rPr>
            </w:r>
            <w:r>
              <w:rPr>
                <w:noProof/>
                <w:webHidden/>
              </w:rPr>
              <w:fldChar w:fldCharType="separate"/>
            </w:r>
            <w:r>
              <w:rPr>
                <w:noProof/>
                <w:webHidden/>
              </w:rPr>
              <w:t>29</w:t>
            </w:r>
            <w:r>
              <w:rPr>
                <w:noProof/>
                <w:webHidden/>
              </w:rPr>
              <w:fldChar w:fldCharType="end"/>
            </w:r>
          </w:hyperlink>
        </w:p>
        <w:p w14:paraId="1B85AE1E" w14:textId="74AD7980" w:rsidR="00E40763" w:rsidRDefault="00E40763">
          <w:pPr>
            <w:pStyle w:val="TM4"/>
            <w:tabs>
              <w:tab w:val="right" w:leader="dot" w:pos="9062"/>
            </w:tabs>
            <w:rPr>
              <w:noProof/>
              <w:sz w:val="22"/>
              <w:szCs w:val="22"/>
            </w:rPr>
          </w:pPr>
          <w:hyperlink w:anchor="_Toc534816690" w:history="1">
            <w:r w:rsidRPr="003D4AA4">
              <w:rPr>
                <w:rStyle w:val="Lienhypertexte"/>
                <w:noProof/>
                <w:lang w:val="en-GB"/>
              </w:rPr>
              <w:t>Serveur Web (Front / Back End)</w:t>
            </w:r>
            <w:r>
              <w:rPr>
                <w:noProof/>
                <w:webHidden/>
              </w:rPr>
              <w:tab/>
            </w:r>
            <w:r>
              <w:rPr>
                <w:noProof/>
                <w:webHidden/>
              </w:rPr>
              <w:fldChar w:fldCharType="begin"/>
            </w:r>
            <w:r>
              <w:rPr>
                <w:noProof/>
                <w:webHidden/>
              </w:rPr>
              <w:instrText xml:space="preserve"> PAGEREF _Toc534816690 \h </w:instrText>
            </w:r>
            <w:r>
              <w:rPr>
                <w:noProof/>
                <w:webHidden/>
              </w:rPr>
            </w:r>
            <w:r>
              <w:rPr>
                <w:noProof/>
                <w:webHidden/>
              </w:rPr>
              <w:fldChar w:fldCharType="separate"/>
            </w:r>
            <w:r>
              <w:rPr>
                <w:noProof/>
                <w:webHidden/>
              </w:rPr>
              <w:t>29</w:t>
            </w:r>
            <w:r>
              <w:rPr>
                <w:noProof/>
                <w:webHidden/>
              </w:rPr>
              <w:fldChar w:fldCharType="end"/>
            </w:r>
          </w:hyperlink>
        </w:p>
        <w:p w14:paraId="72756AC5" w14:textId="4A8EC26F" w:rsidR="00E40763" w:rsidRDefault="00E40763">
          <w:pPr>
            <w:pStyle w:val="TM4"/>
            <w:tabs>
              <w:tab w:val="right" w:leader="dot" w:pos="9062"/>
            </w:tabs>
            <w:rPr>
              <w:noProof/>
              <w:sz w:val="22"/>
              <w:szCs w:val="22"/>
            </w:rPr>
          </w:pPr>
          <w:hyperlink w:anchor="_Toc534816691" w:history="1">
            <w:r w:rsidRPr="003D4AA4">
              <w:rPr>
                <w:rStyle w:val="Lienhypertexte"/>
                <w:noProof/>
                <w:lang w:val="en-GB"/>
              </w:rPr>
              <w:t>Parc d’applications</w:t>
            </w:r>
            <w:r>
              <w:rPr>
                <w:noProof/>
                <w:webHidden/>
              </w:rPr>
              <w:tab/>
            </w:r>
            <w:r>
              <w:rPr>
                <w:noProof/>
                <w:webHidden/>
              </w:rPr>
              <w:fldChar w:fldCharType="begin"/>
            </w:r>
            <w:r>
              <w:rPr>
                <w:noProof/>
                <w:webHidden/>
              </w:rPr>
              <w:instrText xml:space="preserve"> PAGEREF _Toc534816691 \h </w:instrText>
            </w:r>
            <w:r>
              <w:rPr>
                <w:noProof/>
                <w:webHidden/>
              </w:rPr>
            </w:r>
            <w:r>
              <w:rPr>
                <w:noProof/>
                <w:webHidden/>
              </w:rPr>
              <w:fldChar w:fldCharType="separate"/>
            </w:r>
            <w:r>
              <w:rPr>
                <w:noProof/>
                <w:webHidden/>
              </w:rPr>
              <w:t>30</w:t>
            </w:r>
            <w:r>
              <w:rPr>
                <w:noProof/>
                <w:webHidden/>
              </w:rPr>
              <w:fldChar w:fldCharType="end"/>
            </w:r>
          </w:hyperlink>
        </w:p>
        <w:p w14:paraId="1D8DF869" w14:textId="641EC3CA" w:rsidR="00E40763" w:rsidRDefault="00E40763">
          <w:pPr>
            <w:pStyle w:val="TM2"/>
            <w:tabs>
              <w:tab w:val="left" w:pos="720"/>
              <w:tab w:val="right" w:leader="dot" w:pos="9062"/>
            </w:tabs>
            <w:rPr>
              <w:noProof/>
              <w:sz w:val="22"/>
              <w:szCs w:val="22"/>
            </w:rPr>
          </w:pPr>
          <w:hyperlink w:anchor="_Toc534816692" w:history="1">
            <w:r w:rsidRPr="003D4AA4">
              <w:rPr>
                <w:rStyle w:val="Lienhypertexte"/>
                <w:noProof/>
              </w:rPr>
              <w:t>4.</w:t>
            </w:r>
            <w:r>
              <w:rPr>
                <w:noProof/>
                <w:sz w:val="22"/>
                <w:szCs w:val="22"/>
              </w:rPr>
              <w:tab/>
            </w:r>
            <w:r w:rsidRPr="003D4AA4">
              <w:rPr>
                <w:rStyle w:val="Lienhypertexte"/>
                <w:noProof/>
              </w:rPr>
              <w:t>Interface utilisateur</w:t>
            </w:r>
            <w:r>
              <w:rPr>
                <w:noProof/>
                <w:webHidden/>
              </w:rPr>
              <w:tab/>
            </w:r>
            <w:r>
              <w:rPr>
                <w:noProof/>
                <w:webHidden/>
              </w:rPr>
              <w:fldChar w:fldCharType="begin"/>
            </w:r>
            <w:r>
              <w:rPr>
                <w:noProof/>
                <w:webHidden/>
              </w:rPr>
              <w:instrText xml:space="preserve"> PAGEREF _Toc534816692 \h </w:instrText>
            </w:r>
            <w:r>
              <w:rPr>
                <w:noProof/>
                <w:webHidden/>
              </w:rPr>
            </w:r>
            <w:r>
              <w:rPr>
                <w:noProof/>
                <w:webHidden/>
              </w:rPr>
              <w:fldChar w:fldCharType="separate"/>
            </w:r>
            <w:r>
              <w:rPr>
                <w:noProof/>
                <w:webHidden/>
              </w:rPr>
              <w:t>31</w:t>
            </w:r>
            <w:r>
              <w:rPr>
                <w:noProof/>
                <w:webHidden/>
              </w:rPr>
              <w:fldChar w:fldCharType="end"/>
            </w:r>
          </w:hyperlink>
        </w:p>
        <w:p w14:paraId="6A7F9CE6" w14:textId="42D71E55" w:rsidR="00E40763" w:rsidRDefault="00E40763">
          <w:pPr>
            <w:pStyle w:val="TM3"/>
            <w:tabs>
              <w:tab w:val="left" w:pos="1100"/>
              <w:tab w:val="right" w:leader="dot" w:pos="9062"/>
            </w:tabs>
            <w:rPr>
              <w:noProof/>
              <w:sz w:val="22"/>
              <w:szCs w:val="22"/>
            </w:rPr>
          </w:pPr>
          <w:hyperlink w:anchor="_Toc534816693" w:history="1">
            <w:r w:rsidRPr="003D4AA4">
              <w:rPr>
                <w:rStyle w:val="Lienhypertexte"/>
                <w:noProof/>
              </w:rPr>
              <w:t>a)</w:t>
            </w:r>
            <w:r>
              <w:rPr>
                <w:noProof/>
                <w:sz w:val="22"/>
                <w:szCs w:val="22"/>
              </w:rPr>
              <w:tab/>
            </w:r>
            <w:r w:rsidRPr="003D4AA4">
              <w:rPr>
                <w:rStyle w:val="Lienhypertexte"/>
                <w:noProof/>
              </w:rPr>
              <w:t>Page pour un utilisateur non connecté</w:t>
            </w:r>
            <w:r>
              <w:rPr>
                <w:noProof/>
                <w:webHidden/>
              </w:rPr>
              <w:tab/>
            </w:r>
            <w:r>
              <w:rPr>
                <w:noProof/>
                <w:webHidden/>
              </w:rPr>
              <w:fldChar w:fldCharType="begin"/>
            </w:r>
            <w:r>
              <w:rPr>
                <w:noProof/>
                <w:webHidden/>
              </w:rPr>
              <w:instrText xml:space="preserve"> PAGEREF _Toc534816693 \h </w:instrText>
            </w:r>
            <w:r>
              <w:rPr>
                <w:noProof/>
                <w:webHidden/>
              </w:rPr>
            </w:r>
            <w:r>
              <w:rPr>
                <w:noProof/>
                <w:webHidden/>
              </w:rPr>
              <w:fldChar w:fldCharType="separate"/>
            </w:r>
            <w:r>
              <w:rPr>
                <w:noProof/>
                <w:webHidden/>
              </w:rPr>
              <w:t>31</w:t>
            </w:r>
            <w:r>
              <w:rPr>
                <w:noProof/>
                <w:webHidden/>
              </w:rPr>
              <w:fldChar w:fldCharType="end"/>
            </w:r>
          </w:hyperlink>
        </w:p>
        <w:p w14:paraId="3CB30BB5" w14:textId="7F74DBBF" w:rsidR="00E40763" w:rsidRDefault="00E40763">
          <w:pPr>
            <w:pStyle w:val="TM3"/>
            <w:tabs>
              <w:tab w:val="left" w:pos="1100"/>
              <w:tab w:val="right" w:leader="dot" w:pos="9062"/>
            </w:tabs>
            <w:rPr>
              <w:noProof/>
              <w:sz w:val="22"/>
              <w:szCs w:val="22"/>
            </w:rPr>
          </w:pPr>
          <w:hyperlink w:anchor="_Toc534816694" w:history="1">
            <w:r w:rsidRPr="003D4AA4">
              <w:rPr>
                <w:rStyle w:val="Lienhypertexte"/>
                <w:noProof/>
              </w:rPr>
              <w:t>b)</w:t>
            </w:r>
            <w:r>
              <w:rPr>
                <w:noProof/>
                <w:sz w:val="22"/>
                <w:szCs w:val="22"/>
              </w:rPr>
              <w:tab/>
            </w:r>
            <w:r w:rsidRPr="003D4AA4">
              <w:rPr>
                <w:rStyle w:val="Lienhypertexte"/>
                <w:noProof/>
              </w:rPr>
              <w:t>Liste des applications</w:t>
            </w:r>
            <w:r>
              <w:rPr>
                <w:noProof/>
                <w:webHidden/>
              </w:rPr>
              <w:tab/>
            </w:r>
            <w:r>
              <w:rPr>
                <w:noProof/>
                <w:webHidden/>
              </w:rPr>
              <w:fldChar w:fldCharType="begin"/>
            </w:r>
            <w:r>
              <w:rPr>
                <w:noProof/>
                <w:webHidden/>
              </w:rPr>
              <w:instrText xml:space="preserve"> PAGEREF _Toc534816694 \h </w:instrText>
            </w:r>
            <w:r>
              <w:rPr>
                <w:noProof/>
                <w:webHidden/>
              </w:rPr>
            </w:r>
            <w:r>
              <w:rPr>
                <w:noProof/>
                <w:webHidden/>
              </w:rPr>
              <w:fldChar w:fldCharType="separate"/>
            </w:r>
            <w:r>
              <w:rPr>
                <w:noProof/>
                <w:webHidden/>
              </w:rPr>
              <w:t>32</w:t>
            </w:r>
            <w:r>
              <w:rPr>
                <w:noProof/>
                <w:webHidden/>
              </w:rPr>
              <w:fldChar w:fldCharType="end"/>
            </w:r>
          </w:hyperlink>
        </w:p>
        <w:p w14:paraId="3BD4E4AA" w14:textId="73C87397" w:rsidR="00E40763" w:rsidRDefault="00E40763">
          <w:pPr>
            <w:pStyle w:val="TM3"/>
            <w:tabs>
              <w:tab w:val="left" w:pos="880"/>
              <w:tab w:val="right" w:leader="dot" w:pos="9062"/>
            </w:tabs>
            <w:rPr>
              <w:noProof/>
              <w:sz w:val="22"/>
              <w:szCs w:val="22"/>
            </w:rPr>
          </w:pPr>
          <w:hyperlink w:anchor="_Toc534816695" w:history="1">
            <w:r w:rsidRPr="003D4AA4">
              <w:rPr>
                <w:rStyle w:val="Lienhypertexte"/>
                <w:noProof/>
              </w:rPr>
              <w:t>c)</w:t>
            </w:r>
            <w:r>
              <w:rPr>
                <w:noProof/>
                <w:sz w:val="22"/>
                <w:szCs w:val="22"/>
              </w:rPr>
              <w:tab/>
            </w:r>
            <w:r w:rsidRPr="003D4AA4">
              <w:rPr>
                <w:rStyle w:val="Lienhypertexte"/>
                <w:noProof/>
              </w:rPr>
              <w:t>Détail d’une application</w:t>
            </w:r>
            <w:r>
              <w:rPr>
                <w:noProof/>
                <w:webHidden/>
              </w:rPr>
              <w:tab/>
            </w:r>
            <w:r>
              <w:rPr>
                <w:noProof/>
                <w:webHidden/>
              </w:rPr>
              <w:fldChar w:fldCharType="begin"/>
            </w:r>
            <w:r>
              <w:rPr>
                <w:noProof/>
                <w:webHidden/>
              </w:rPr>
              <w:instrText xml:space="preserve"> PAGEREF _Toc534816695 \h </w:instrText>
            </w:r>
            <w:r>
              <w:rPr>
                <w:noProof/>
                <w:webHidden/>
              </w:rPr>
            </w:r>
            <w:r>
              <w:rPr>
                <w:noProof/>
                <w:webHidden/>
              </w:rPr>
              <w:fldChar w:fldCharType="separate"/>
            </w:r>
            <w:r>
              <w:rPr>
                <w:noProof/>
                <w:webHidden/>
              </w:rPr>
              <w:t>33</w:t>
            </w:r>
            <w:r>
              <w:rPr>
                <w:noProof/>
                <w:webHidden/>
              </w:rPr>
              <w:fldChar w:fldCharType="end"/>
            </w:r>
          </w:hyperlink>
        </w:p>
        <w:p w14:paraId="7155134A" w14:textId="56A68FEA" w:rsidR="00E40763" w:rsidRDefault="00E40763">
          <w:pPr>
            <w:pStyle w:val="TM3"/>
            <w:tabs>
              <w:tab w:val="left" w:pos="1100"/>
              <w:tab w:val="right" w:leader="dot" w:pos="9062"/>
            </w:tabs>
            <w:rPr>
              <w:noProof/>
              <w:sz w:val="22"/>
              <w:szCs w:val="22"/>
            </w:rPr>
          </w:pPr>
          <w:hyperlink w:anchor="_Toc534816696" w:history="1">
            <w:r w:rsidRPr="003D4AA4">
              <w:rPr>
                <w:rStyle w:val="Lienhypertexte"/>
                <w:noProof/>
              </w:rPr>
              <w:t>d)</w:t>
            </w:r>
            <w:r>
              <w:rPr>
                <w:noProof/>
                <w:sz w:val="22"/>
                <w:szCs w:val="22"/>
              </w:rPr>
              <w:tab/>
            </w:r>
            <w:r w:rsidRPr="003D4AA4">
              <w:rPr>
                <w:rStyle w:val="Lienhypertexte"/>
                <w:noProof/>
              </w:rPr>
              <w:t>Ajout d’une application</w:t>
            </w:r>
            <w:r>
              <w:rPr>
                <w:noProof/>
                <w:webHidden/>
              </w:rPr>
              <w:tab/>
            </w:r>
            <w:r>
              <w:rPr>
                <w:noProof/>
                <w:webHidden/>
              </w:rPr>
              <w:fldChar w:fldCharType="begin"/>
            </w:r>
            <w:r>
              <w:rPr>
                <w:noProof/>
                <w:webHidden/>
              </w:rPr>
              <w:instrText xml:space="preserve"> PAGEREF _Toc534816696 \h </w:instrText>
            </w:r>
            <w:r>
              <w:rPr>
                <w:noProof/>
                <w:webHidden/>
              </w:rPr>
            </w:r>
            <w:r>
              <w:rPr>
                <w:noProof/>
                <w:webHidden/>
              </w:rPr>
              <w:fldChar w:fldCharType="separate"/>
            </w:r>
            <w:r>
              <w:rPr>
                <w:noProof/>
                <w:webHidden/>
              </w:rPr>
              <w:t>34</w:t>
            </w:r>
            <w:r>
              <w:rPr>
                <w:noProof/>
                <w:webHidden/>
              </w:rPr>
              <w:fldChar w:fldCharType="end"/>
            </w:r>
          </w:hyperlink>
        </w:p>
        <w:p w14:paraId="67D1ED4D" w14:textId="11EEDDBF" w:rsidR="00E40763" w:rsidRDefault="00E40763">
          <w:pPr>
            <w:pStyle w:val="TM3"/>
            <w:tabs>
              <w:tab w:val="left" w:pos="1100"/>
              <w:tab w:val="right" w:leader="dot" w:pos="9062"/>
            </w:tabs>
            <w:rPr>
              <w:noProof/>
              <w:sz w:val="22"/>
              <w:szCs w:val="22"/>
            </w:rPr>
          </w:pPr>
          <w:hyperlink w:anchor="_Toc534816697" w:history="1">
            <w:r w:rsidRPr="003D4AA4">
              <w:rPr>
                <w:rStyle w:val="Lienhypertexte"/>
                <w:noProof/>
              </w:rPr>
              <w:t>e)</w:t>
            </w:r>
            <w:r>
              <w:rPr>
                <w:noProof/>
                <w:sz w:val="22"/>
                <w:szCs w:val="22"/>
              </w:rPr>
              <w:tab/>
            </w:r>
            <w:r w:rsidRPr="003D4AA4">
              <w:rPr>
                <w:rStyle w:val="Lienhypertexte"/>
                <w:noProof/>
              </w:rPr>
              <w:t>Configuration d’une application</w:t>
            </w:r>
            <w:r>
              <w:rPr>
                <w:noProof/>
                <w:webHidden/>
              </w:rPr>
              <w:tab/>
            </w:r>
            <w:r>
              <w:rPr>
                <w:noProof/>
                <w:webHidden/>
              </w:rPr>
              <w:fldChar w:fldCharType="begin"/>
            </w:r>
            <w:r>
              <w:rPr>
                <w:noProof/>
                <w:webHidden/>
              </w:rPr>
              <w:instrText xml:space="preserve"> PAGEREF _Toc534816697 \h </w:instrText>
            </w:r>
            <w:r>
              <w:rPr>
                <w:noProof/>
                <w:webHidden/>
              </w:rPr>
            </w:r>
            <w:r>
              <w:rPr>
                <w:noProof/>
                <w:webHidden/>
              </w:rPr>
              <w:fldChar w:fldCharType="separate"/>
            </w:r>
            <w:r>
              <w:rPr>
                <w:noProof/>
                <w:webHidden/>
              </w:rPr>
              <w:t>35</w:t>
            </w:r>
            <w:r>
              <w:rPr>
                <w:noProof/>
                <w:webHidden/>
              </w:rPr>
              <w:fldChar w:fldCharType="end"/>
            </w:r>
          </w:hyperlink>
        </w:p>
        <w:p w14:paraId="7B8980B4" w14:textId="4D4EA70D" w:rsidR="00E40763" w:rsidRDefault="00E40763">
          <w:pPr>
            <w:pStyle w:val="TM3"/>
            <w:tabs>
              <w:tab w:val="left" w:pos="880"/>
              <w:tab w:val="right" w:leader="dot" w:pos="9062"/>
            </w:tabs>
            <w:rPr>
              <w:noProof/>
              <w:sz w:val="22"/>
              <w:szCs w:val="22"/>
            </w:rPr>
          </w:pPr>
          <w:hyperlink w:anchor="_Toc534816698" w:history="1">
            <w:r w:rsidRPr="003D4AA4">
              <w:rPr>
                <w:rStyle w:val="Lienhypertexte"/>
                <w:noProof/>
              </w:rPr>
              <w:t>f)</w:t>
            </w:r>
            <w:r>
              <w:rPr>
                <w:noProof/>
                <w:sz w:val="22"/>
                <w:szCs w:val="22"/>
              </w:rPr>
              <w:tab/>
            </w:r>
            <w:r w:rsidRPr="003D4AA4">
              <w:rPr>
                <w:rStyle w:val="Lienhypertexte"/>
                <w:noProof/>
              </w:rPr>
              <w:t>Liste des suggestions/idées</w:t>
            </w:r>
            <w:r>
              <w:rPr>
                <w:noProof/>
                <w:webHidden/>
              </w:rPr>
              <w:tab/>
            </w:r>
            <w:r>
              <w:rPr>
                <w:noProof/>
                <w:webHidden/>
              </w:rPr>
              <w:fldChar w:fldCharType="begin"/>
            </w:r>
            <w:r>
              <w:rPr>
                <w:noProof/>
                <w:webHidden/>
              </w:rPr>
              <w:instrText xml:space="preserve"> PAGEREF _Toc534816698 \h </w:instrText>
            </w:r>
            <w:r>
              <w:rPr>
                <w:noProof/>
                <w:webHidden/>
              </w:rPr>
            </w:r>
            <w:r>
              <w:rPr>
                <w:noProof/>
                <w:webHidden/>
              </w:rPr>
              <w:fldChar w:fldCharType="separate"/>
            </w:r>
            <w:r>
              <w:rPr>
                <w:noProof/>
                <w:webHidden/>
              </w:rPr>
              <w:t>36</w:t>
            </w:r>
            <w:r>
              <w:rPr>
                <w:noProof/>
                <w:webHidden/>
              </w:rPr>
              <w:fldChar w:fldCharType="end"/>
            </w:r>
          </w:hyperlink>
        </w:p>
        <w:p w14:paraId="651B8282" w14:textId="54CD6D92" w:rsidR="00E40763" w:rsidRDefault="00E40763">
          <w:pPr>
            <w:pStyle w:val="TM3"/>
            <w:tabs>
              <w:tab w:val="left" w:pos="1100"/>
              <w:tab w:val="right" w:leader="dot" w:pos="9062"/>
            </w:tabs>
            <w:rPr>
              <w:noProof/>
              <w:sz w:val="22"/>
              <w:szCs w:val="22"/>
            </w:rPr>
          </w:pPr>
          <w:hyperlink w:anchor="_Toc534816699" w:history="1">
            <w:r w:rsidRPr="003D4AA4">
              <w:rPr>
                <w:rStyle w:val="Lienhypertexte"/>
                <w:noProof/>
              </w:rPr>
              <w:t>g)</w:t>
            </w:r>
            <w:r>
              <w:rPr>
                <w:noProof/>
                <w:sz w:val="22"/>
                <w:szCs w:val="22"/>
              </w:rPr>
              <w:tab/>
            </w:r>
            <w:r w:rsidRPr="003D4AA4">
              <w:rPr>
                <w:rStyle w:val="Lienhypertexte"/>
                <w:noProof/>
              </w:rPr>
              <w:t>Détail d’une suggestion</w:t>
            </w:r>
            <w:r>
              <w:rPr>
                <w:noProof/>
                <w:webHidden/>
              </w:rPr>
              <w:tab/>
            </w:r>
            <w:r>
              <w:rPr>
                <w:noProof/>
                <w:webHidden/>
              </w:rPr>
              <w:fldChar w:fldCharType="begin"/>
            </w:r>
            <w:r>
              <w:rPr>
                <w:noProof/>
                <w:webHidden/>
              </w:rPr>
              <w:instrText xml:space="preserve"> PAGEREF _Toc534816699 \h </w:instrText>
            </w:r>
            <w:r>
              <w:rPr>
                <w:noProof/>
                <w:webHidden/>
              </w:rPr>
            </w:r>
            <w:r>
              <w:rPr>
                <w:noProof/>
                <w:webHidden/>
              </w:rPr>
              <w:fldChar w:fldCharType="separate"/>
            </w:r>
            <w:r>
              <w:rPr>
                <w:noProof/>
                <w:webHidden/>
              </w:rPr>
              <w:t>37</w:t>
            </w:r>
            <w:r>
              <w:rPr>
                <w:noProof/>
                <w:webHidden/>
              </w:rPr>
              <w:fldChar w:fldCharType="end"/>
            </w:r>
          </w:hyperlink>
        </w:p>
        <w:p w14:paraId="6B6A9EA6" w14:textId="23BC8DF4" w:rsidR="00E40763" w:rsidRDefault="00E40763">
          <w:pPr>
            <w:pStyle w:val="TM3"/>
            <w:tabs>
              <w:tab w:val="left" w:pos="1100"/>
              <w:tab w:val="right" w:leader="dot" w:pos="9062"/>
            </w:tabs>
            <w:rPr>
              <w:noProof/>
              <w:sz w:val="22"/>
              <w:szCs w:val="22"/>
            </w:rPr>
          </w:pPr>
          <w:hyperlink w:anchor="_Toc534816700" w:history="1">
            <w:r w:rsidRPr="003D4AA4">
              <w:rPr>
                <w:rStyle w:val="Lienhypertexte"/>
                <w:noProof/>
              </w:rPr>
              <w:t>h)</w:t>
            </w:r>
            <w:r>
              <w:rPr>
                <w:noProof/>
                <w:sz w:val="22"/>
                <w:szCs w:val="22"/>
              </w:rPr>
              <w:tab/>
            </w:r>
            <w:r w:rsidRPr="003D4AA4">
              <w:rPr>
                <w:rStyle w:val="Lienhypertexte"/>
                <w:noProof/>
              </w:rPr>
              <w:t>Ajout d’une suggestion</w:t>
            </w:r>
            <w:r>
              <w:rPr>
                <w:noProof/>
                <w:webHidden/>
              </w:rPr>
              <w:tab/>
            </w:r>
            <w:r>
              <w:rPr>
                <w:noProof/>
                <w:webHidden/>
              </w:rPr>
              <w:fldChar w:fldCharType="begin"/>
            </w:r>
            <w:r>
              <w:rPr>
                <w:noProof/>
                <w:webHidden/>
              </w:rPr>
              <w:instrText xml:space="preserve"> PAGEREF _Toc534816700 \h </w:instrText>
            </w:r>
            <w:r>
              <w:rPr>
                <w:noProof/>
                <w:webHidden/>
              </w:rPr>
            </w:r>
            <w:r>
              <w:rPr>
                <w:noProof/>
                <w:webHidden/>
              </w:rPr>
              <w:fldChar w:fldCharType="separate"/>
            </w:r>
            <w:r>
              <w:rPr>
                <w:noProof/>
                <w:webHidden/>
              </w:rPr>
              <w:t>38</w:t>
            </w:r>
            <w:r>
              <w:rPr>
                <w:noProof/>
                <w:webHidden/>
              </w:rPr>
              <w:fldChar w:fldCharType="end"/>
            </w:r>
          </w:hyperlink>
        </w:p>
        <w:p w14:paraId="745535F2" w14:textId="2F1D7BB4" w:rsidR="00E40763" w:rsidRDefault="00E40763">
          <w:pPr>
            <w:pStyle w:val="TM3"/>
            <w:tabs>
              <w:tab w:val="left" w:pos="880"/>
              <w:tab w:val="right" w:leader="dot" w:pos="9062"/>
            </w:tabs>
            <w:rPr>
              <w:noProof/>
              <w:sz w:val="22"/>
              <w:szCs w:val="22"/>
            </w:rPr>
          </w:pPr>
          <w:hyperlink w:anchor="_Toc534816701" w:history="1">
            <w:r w:rsidRPr="003D4AA4">
              <w:rPr>
                <w:rStyle w:val="Lienhypertexte"/>
                <w:noProof/>
              </w:rPr>
              <w:t>i)</w:t>
            </w:r>
            <w:r>
              <w:rPr>
                <w:noProof/>
                <w:sz w:val="22"/>
                <w:szCs w:val="22"/>
              </w:rPr>
              <w:tab/>
            </w:r>
            <w:r w:rsidRPr="003D4AA4">
              <w:rPr>
                <w:rStyle w:val="Lienhypertexte"/>
                <w:noProof/>
              </w:rPr>
              <w:t>Consultation des ressources serveurs (administrateur seulement)</w:t>
            </w:r>
            <w:r>
              <w:rPr>
                <w:noProof/>
                <w:webHidden/>
              </w:rPr>
              <w:tab/>
            </w:r>
            <w:r>
              <w:rPr>
                <w:noProof/>
                <w:webHidden/>
              </w:rPr>
              <w:fldChar w:fldCharType="begin"/>
            </w:r>
            <w:r>
              <w:rPr>
                <w:noProof/>
                <w:webHidden/>
              </w:rPr>
              <w:instrText xml:space="preserve"> PAGEREF _Toc534816701 \h </w:instrText>
            </w:r>
            <w:r>
              <w:rPr>
                <w:noProof/>
                <w:webHidden/>
              </w:rPr>
            </w:r>
            <w:r>
              <w:rPr>
                <w:noProof/>
                <w:webHidden/>
              </w:rPr>
              <w:fldChar w:fldCharType="separate"/>
            </w:r>
            <w:r>
              <w:rPr>
                <w:noProof/>
                <w:webHidden/>
              </w:rPr>
              <w:t>39</w:t>
            </w:r>
            <w:r>
              <w:rPr>
                <w:noProof/>
                <w:webHidden/>
              </w:rPr>
              <w:fldChar w:fldCharType="end"/>
            </w:r>
          </w:hyperlink>
        </w:p>
        <w:p w14:paraId="040377A2" w14:textId="3011AF21" w:rsidR="00E40763" w:rsidRDefault="00E40763">
          <w:pPr>
            <w:pStyle w:val="TM3"/>
            <w:tabs>
              <w:tab w:val="left" w:pos="880"/>
              <w:tab w:val="right" w:leader="dot" w:pos="9062"/>
            </w:tabs>
            <w:rPr>
              <w:noProof/>
              <w:sz w:val="22"/>
              <w:szCs w:val="22"/>
            </w:rPr>
          </w:pPr>
          <w:hyperlink w:anchor="_Toc534816702" w:history="1">
            <w:r w:rsidRPr="003D4AA4">
              <w:rPr>
                <w:rStyle w:val="Lienhypertexte"/>
                <w:noProof/>
              </w:rPr>
              <w:t>j)</w:t>
            </w:r>
            <w:r>
              <w:rPr>
                <w:noProof/>
                <w:sz w:val="22"/>
                <w:szCs w:val="22"/>
              </w:rPr>
              <w:tab/>
            </w:r>
            <w:r w:rsidRPr="003D4AA4">
              <w:rPr>
                <w:rStyle w:val="Lienhypertexte"/>
                <w:noProof/>
              </w:rPr>
              <w:t>Gestion des utilisateurs (administrateurs seulement)</w:t>
            </w:r>
            <w:r>
              <w:rPr>
                <w:noProof/>
                <w:webHidden/>
              </w:rPr>
              <w:tab/>
            </w:r>
            <w:r>
              <w:rPr>
                <w:noProof/>
                <w:webHidden/>
              </w:rPr>
              <w:fldChar w:fldCharType="begin"/>
            </w:r>
            <w:r>
              <w:rPr>
                <w:noProof/>
                <w:webHidden/>
              </w:rPr>
              <w:instrText xml:space="preserve"> PAGEREF _Toc534816702 \h </w:instrText>
            </w:r>
            <w:r>
              <w:rPr>
                <w:noProof/>
                <w:webHidden/>
              </w:rPr>
            </w:r>
            <w:r>
              <w:rPr>
                <w:noProof/>
                <w:webHidden/>
              </w:rPr>
              <w:fldChar w:fldCharType="separate"/>
            </w:r>
            <w:r>
              <w:rPr>
                <w:noProof/>
                <w:webHidden/>
              </w:rPr>
              <w:t>40</w:t>
            </w:r>
            <w:r>
              <w:rPr>
                <w:noProof/>
                <w:webHidden/>
              </w:rPr>
              <w:fldChar w:fldCharType="end"/>
            </w:r>
          </w:hyperlink>
        </w:p>
        <w:p w14:paraId="141138ED" w14:textId="47EB1A46" w:rsidR="00E40763" w:rsidRDefault="00E40763">
          <w:pPr>
            <w:pStyle w:val="TM3"/>
            <w:tabs>
              <w:tab w:val="left" w:pos="1100"/>
              <w:tab w:val="right" w:leader="dot" w:pos="9062"/>
            </w:tabs>
            <w:rPr>
              <w:noProof/>
              <w:sz w:val="22"/>
              <w:szCs w:val="22"/>
            </w:rPr>
          </w:pPr>
          <w:hyperlink w:anchor="_Toc534816703" w:history="1">
            <w:r w:rsidRPr="003D4AA4">
              <w:rPr>
                <w:rStyle w:val="Lienhypertexte"/>
                <w:noProof/>
              </w:rPr>
              <w:t>k)</w:t>
            </w:r>
            <w:r>
              <w:rPr>
                <w:noProof/>
                <w:sz w:val="22"/>
                <w:szCs w:val="22"/>
              </w:rPr>
              <w:tab/>
            </w:r>
            <w:r w:rsidRPr="003D4AA4">
              <w:rPr>
                <w:rStyle w:val="Lienhypertexte"/>
                <w:noProof/>
              </w:rPr>
              <w:t>Modifications des informations d’un compte</w:t>
            </w:r>
            <w:r>
              <w:rPr>
                <w:noProof/>
                <w:webHidden/>
              </w:rPr>
              <w:tab/>
            </w:r>
            <w:r>
              <w:rPr>
                <w:noProof/>
                <w:webHidden/>
              </w:rPr>
              <w:fldChar w:fldCharType="begin"/>
            </w:r>
            <w:r>
              <w:rPr>
                <w:noProof/>
                <w:webHidden/>
              </w:rPr>
              <w:instrText xml:space="preserve"> PAGEREF _Toc534816703 \h </w:instrText>
            </w:r>
            <w:r>
              <w:rPr>
                <w:noProof/>
                <w:webHidden/>
              </w:rPr>
            </w:r>
            <w:r>
              <w:rPr>
                <w:noProof/>
                <w:webHidden/>
              </w:rPr>
              <w:fldChar w:fldCharType="separate"/>
            </w:r>
            <w:r>
              <w:rPr>
                <w:noProof/>
                <w:webHidden/>
              </w:rPr>
              <w:t>41</w:t>
            </w:r>
            <w:r>
              <w:rPr>
                <w:noProof/>
                <w:webHidden/>
              </w:rPr>
              <w:fldChar w:fldCharType="end"/>
            </w:r>
          </w:hyperlink>
        </w:p>
        <w:p w14:paraId="73C1A2FA" w14:textId="1341989E" w:rsidR="00E40763" w:rsidRDefault="00E40763">
          <w:pPr>
            <w:pStyle w:val="TM2"/>
            <w:tabs>
              <w:tab w:val="left" w:pos="720"/>
              <w:tab w:val="right" w:leader="dot" w:pos="9062"/>
            </w:tabs>
            <w:rPr>
              <w:noProof/>
              <w:sz w:val="22"/>
              <w:szCs w:val="22"/>
            </w:rPr>
          </w:pPr>
          <w:hyperlink w:anchor="_Toc534816704" w:history="1">
            <w:r w:rsidRPr="003D4AA4">
              <w:rPr>
                <w:rStyle w:val="Lienhypertexte"/>
                <w:noProof/>
              </w:rPr>
              <w:t>5.</w:t>
            </w:r>
            <w:r>
              <w:rPr>
                <w:noProof/>
                <w:sz w:val="22"/>
                <w:szCs w:val="22"/>
              </w:rPr>
              <w:tab/>
            </w:r>
            <w:r w:rsidRPr="003D4AA4">
              <w:rPr>
                <w:rStyle w:val="Lienhypertexte"/>
                <w:noProof/>
              </w:rPr>
              <w:t>Fiabilité</w:t>
            </w:r>
            <w:r>
              <w:rPr>
                <w:noProof/>
                <w:webHidden/>
              </w:rPr>
              <w:tab/>
            </w:r>
            <w:r>
              <w:rPr>
                <w:noProof/>
                <w:webHidden/>
              </w:rPr>
              <w:fldChar w:fldCharType="begin"/>
            </w:r>
            <w:r>
              <w:rPr>
                <w:noProof/>
                <w:webHidden/>
              </w:rPr>
              <w:instrText xml:space="preserve"> PAGEREF _Toc534816704 \h </w:instrText>
            </w:r>
            <w:r>
              <w:rPr>
                <w:noProof/>
                <w:webHidden/>
              </w:rPr>
            </w:r>
            <w:r>
              <w:rPr>
                <w:noProof/>
                <w:webHidden/>
              </w:rPr>
              <w:fldChar w:fldCharType="separate"/>
            </w:r>
            <w:r>
              <w:rPr>
                <w:noProof/>
                <w:webHidden/>
              </w:rPr>
              <w:t>42</w:t>
            </w:r>
            <w:r>
              <w:rPr>
                <w:noProof/>
                <w:webHidden/>
              </w:rPr>
              <w:fldChar w:fldCharType="end"/>
            </w:r>
          </w:hyperlink>
        </w:p>
        <w:p w14:paraId="5DE277CD" w14:textId="41362A29"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69A5DC10" w:rsidR="00A67EA5" w:rsidRPr="00540807" w:rsidRDefault="006E15C5" w:rsidP="00A8215E">
            <w:pPr>
              <w:jc w:val="center"/>
              <w:rPr>
                <w:b w:val="0"/>
              </w:rPr>
            </w:pPr>
            <w:r>
              <w:rPr>
                <w:b w:val="0"/>
              </w:rPr>
              <w:t>Ajout de la procédure de test</w:t>
            </w:r>
          </w:p>
        </w:tc>
        <w:tc>
          <w:tcPr>
            <w:tcW w:w="3786" w:type="dxa"/>
            <w:vAlign w:val="center"/>
          </w:tcPr>
          <w:p w14:paraId="0ACFB6BB" w14:textId="641DDAEF" w:rsidR="00A67EA5" w:rsidRDefault="006E15C5"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635DC1" w14:paraId="4763743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000000" w:firstRow="0" w:lastRow="0" w:firstColumn="0" w:lastColumn="0" w:oddVBand="0" w:evenVBand="0" w:oddHBand="0" w:evenHBand="0" w:firstRowFirstColumn="0" w:firstRowLastColumn="0" w:lastRowFirstColumn="0" w:lastRowLastColumn="0"/>
            </w:pPr>
            <w:r>
              <w:t>09/01/2019</w:t>
            </w:r>
          </w:p>
        </w:tc>
      </w:tr>
    </w:tbl>
    <w:p w14:paraId="61ACB92A" w14:textId="77777777" w:rsidR="00C01A4B" w:rsidRDefault="00C01A4B"/>
    <w:p w14:paraId="05D1D5F4" w14:textId="58D9A1C1" w:rsidR="00C01A4B" w:rsidRDefault="00C01A4B" w:rsidP="00C01A4B">
      <w:pPr>
        <w:jc w:val="both"/>
      </w:pPr>
      <w:r>
        <w:t>// WIP</w:t>
      </w:r>
    </w:p>
    <w:p w14:paraId="20D65AAC" w14:textId="304170EB" w:rsidR="00352FAD" w:rsidRPr="004E5B23" w:rsidRDefault="00C01A4B" w:rsidP="006B25F7">
      <w:pPr>
        <w:jc w:val="both"/>
      </w:pPr>
      <w:r>
        <w:t>Choix des technologies</w:t>
      </w:r>
    </w:p>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F12CC4">
      <w:pPr>
        <w:pStyle w:val="Titre10"/>
        <w:numPr>
          <w:ilvl w:val="0"/>
          <w:numId w:val="2"/>
        </w:numPr>
      </w:pPr>
      <w:bookmarkStart w:id="1" w:name="_Toc534816652"/>
      <w:r>
        <w:lastRenderedPageBreak/>
        <w:t>Introduction</w:t>
      </w:r>
      <w:bookmarkEnd w:id="1"/>
    </w:p>
    <w:p w14:paraId="73DF5CEE" w14:textId="08F42DC8" w:rsidR="008C5219" w:rsidRDefault="00F906FE" w:rsidP="00F12CC4">
      <w:pPr>
        <w:pStyle w:val="Titre20"/>
        <w:numPr>
          <w:ilvl w:val="0"/>
          <w:numId w:val="3"/>
        </w:numPr>
      </w:pPr>
      <w:bookmarkStart w:id="2" w:name="_Toc534816653"/>
      <w:bookmarkEnd w:id="0"/>
      <w:r>
        <w:t>Rappel sur le projet</w:t>
      </w:r>
      <w:bookmarkEnd w:id="2"/>
    </w:p>
    <w:p w14:paraId="09220D7C" w14:textId="64D7D448" w:rsidR="000D7B7C" w:rsidRPr="008C5219" w:rsidRDefault="000D7B7C" w:rsidP="00F12CC4">
      <w:pPr>
        <w:pStyle w:val="Titre30"/>
        <w:numPr>
          <w:ilvl w:val="0"/>
          <w:numId w:val="6"/>
        </w:numPr>
      </w:pPr>
      <w:bookmarkStart w:id="3" w:name="_Toc534816654"/>
      <w:r>
        <w:t>Contexte du projet</w:t>
      </w:r>
      <w:bookmarkEnd w:id="3"/>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4" w:name="_Toc243976954"/>
    </w:p>
    <w:p w14:paraId="3A5E294D" w14:textId="734BC844" w:rsidR="008C5219" w:rsidRDefault="0049212E" w:rsidP="00F12CC4">
      <w:pPr>
        <w:pStyle w:val="Titre30"/>
        <w:numPr>
          <w:ilvl w:val="0"/>
          <w:numId w:val="6"/>
        </w:numPr>
      </w:pPr>
      <w:bookmarkStart w:id="5" w:name="_Toc534816655"/>
      <w:r>
        <w:t xml:space="preserve">Objectif </w:t>
      </w:r>
      <w:r w:rsidR="00C969E8">
        <w:t xml:space="preserve">général </w:t>
      </w:r>
      <w:r>
        <w:t>du projet</w:t>
      </w:r>
      <w:bookmarkEnd w:id="5"/>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F12CC4">
      <w:pPr>
        <w:pStyle w:val="Titre20"/>
        <w:numPr>
          <w:ilvl w:val="0"/>
          <w:numId w:val="3"/>
        </w:numPr>
      </w:pPr>
      <w:bookmarkStart w:id="6" w:name="_Toc534816656"/>
      <w:bookmarkEnd w:id="4"/>
      <w:r>
        <w:lastRenderedPageBreak/>
        <w:t>Rappel sur l’architecture</w:t>
      </w:r>
      <w:bookmarkEnd w:id="6"/>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7" w:name="_Toc534816657"/>
      <w:r>
        <w:t>Existant</w:t>
      </w:r>
      <w:bookmarkEnd w:id="7"/>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F12CC4">
      <w:pPr>
        <w:pStyle w:val="Titre30"/>
        <w:numPr>
          <w:ilvl w:val="0"/>
          <w:numId w:val="4"/>
        </w:numPr>
        <w:rPr>
          <w:rStyle w:val="fontstyle01"/>
          <w:rFonts w:asciiTheme="majorHAnsi" w:hAnsiTheme="majorHAnsi"/>
          <w:color w:val="845209" w:themeColor="accent1" w:themeShade="7F"/>
        </w:rPr>
      </w:pPr>
      <w:bookmarkStart w:id="8" w:name="_Toc534816658"/>
      <w:r>
        <w:lastRenderedPageBreak/>
        <w:t>Objectif</w:t>
      </w:r>
      <w:bookmarkEnd w:id="8"/>
    </w:p>
    <w:p w14:paraId="140654E6" w14:textId="21087007" w:rsidR="009C6B0B" w:rsidRPr="003909E2" w:rsidRDefault="009C6B0B" w:rsidP="009C6B0B">
      <w:bookmarkStart w:id="9"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0" w:name="_Toc243976959"/>
      <w:bookmarkEnd w:id="9"/>
    </w:p>
    <w:p w14:paraId="69BA3771" w14:textId="4DBAAF09" w:rsidR="009B46E0" w:rsidRDefault="00302A77" w:rsidP="00F12CC4">
      <w:pPr>
        <w:pStyle w:val="Titre10"/>
        <w:numPr>
          <w:ilvl w:val="0"/>
          <w:numId w:val="2"/>
        </w:numPr>
      </w:pPr>
      <w:r>
        <w:br w:type="page"/>
      </w:r>
      <w:bookmarkStart w:id="11" w:name="_Toc534816659"/>
      <w:bookmarkEnd w:id="10"/>
      <w:r w:rsidR="009B46E0">
        <w:lastRenderedPageBreak/>
        <w:t>Analyse et Modélisation</w:t>
      </w:r>
      <w:bookmarkEnd w:id="11"/>
    </w:p>
    <w:p w14:paraId="27EDDC65" w14:textId="09270A91" w:rsidR="009B46E0" w:rsidRDefault="009B46E0" w:rsidP="00F12CC4">
      <w:pPr>
        <w:pStyle w:val="Titre20"/>
        <w:numPr>
          <w:ilvl w:val="0"/>
          <w:numId w:val="7"/>
        </w:numPr>
      </w:pPr>
      <w:bookmarkStart w:id="12" w:name="_Toc534816660"/>
      <w:r>
        <w:t>Modélisation UML</w:t>
      </w:r>
      <w:bookmarkEnd w:id="12"/>
    </w:p>
    <w:p w14:paraId="7A1622F4" w14:textId="59DBDBC1" w:rsidR="009B46E0" w:rsidRDefault="009B46E0" w:rsidP="00F12CC4">
      <w:pPr>
        <w:pStyle w:val="Titre30"/>
        <w:numPr>
          <w:ilvl w:val="0"/>
          <w:numId w:val="8"/>
        </w:numPr>
      </w:pPr>
      <w:bookmarkStart w:id="13" w:name="_Toc534816661"/>
      <w:r>
        <w:t>Diagramme</w:t>
      </w:r>
      <w:r w:rsidR="000A49B5">
        <w:t>s</w:t>
      </w:r>
      <w:r>
        <w:t xml:space="preserve"> de séquence</w:t>
      </w:r>
      <w:bookmarkEnd w:id="13"/>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4" w:name="_Toc534816662"/>
      <w:r>
        <w:t>Ajout d’une idée/suggestion</w:t>
      </w:r>
      <w:bookmarkEnd w:id="14"/>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5" w:name="_Toc534816663"/>
      <w:r>
        <w:lastRenderedPageBreak/>
        <w:t>Consultation d’une idée/suggestion</w:t>
      </w:r>
      <w:bookmarkEnd w:id="15"/>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6" w:name="_Toc534816664"/>
      <w:r>
        <w:lastRenderedPageBreak/>
        <w:t>Ajout d’une applicatio</w:t>
      </w:r>
      <w:r w:rsidR="00FE0CA6">
        <w:t>n</w:t>
      </w:r>
      <w:bookmarkEnd w:id="16"/>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7" w:name="_Toc534816665"/>
      <w:r>
        <w:lastRenderedPageBreak/>
        <w:t>Modification d’une configuration d’une application</w:t>
      </w:r>
      <w:bookmarkEnd w:id="17"/>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8" w:name="_Toc534816666"/>
      <w:r>
        <w:lastRenderedPageBreak/>
        <w:t>Suppression d’une application</w:t>
      </w:r>
      <w:bookmarkEnd w:id="18"/>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19" w:name="_Toc534816667"/>
      <w:r>
        <w:lastRenderedPageBreak/>
        <w:t>Démarrer une applicatio</w:t>
      </w:r>
      <w:r w:rsidR="003B5B3D">
        <w:t>n</w:t>
      </w:r>
      <w:bookmarkEnd w:id="19"/>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0" w:name="_Toc534816668"/>
      <w:r>
        <w:lastRenderedPageBreak/>
        <w:t>Arrêter une application</w:t>
      </w:r>
      <w:bookmarkEnd w:id="20"/>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1" w:name="_Toc534816669"/>
      <w:r>
        <w:lastRenderedPageBreak/>
        <w:t>Mise à jour d’une application</w:t>
      </w:r>
      <w:bookmarkEnd w:id="21"/>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2" w:name="_Toc534816670"/>
      <w:r>
        <w:lastRenderedPageBreak/>
        <w:t>Supervision d’une application</w:t>
      </w:r>
      <w:bookmarkEnd w:id="22"/>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3" w:name="_Toc534816671"/>
      <w:r>
        <w:lastRenderedPageBreak/>
        <w:t>Redémarrage automatique en cas de crash</w:t>
      </w:r>
      <w:r w:rsidR="00E74421">
        <w:t xml:space="preserve"> d’une application</w:t>
      </w:r>
      <w:bookmarkEnd w:id="23"/>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4" w:name="_Toc534816672"/>
      <w:r>
        <w:lastRenderedPageBreak/>
        <w:t xml:space="preserve">Arrêt </w:t>
      </w:r>
      <w:r w:rsidR="00EC18EF">
        <w:t>automatique</w:t>
      </w:r>
      <w:r>
        <w:t xml:space="preserve"> en cas de manque de ressources</w:t>
      </w:r>
      <w:bookmarkEnd w:id="24"/>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F12CC4">
      <w:pPr>
        <w:pStyle w:val="Titre30"/>
        <w:numPr>
          <w:ilvl w:val="0"/>
          <w:numId w:val="8"/>
        </w:numPr>
      </w:pPr>
      <w:bookmarkStart w:id="25" w:name="_Toc534816673"/>
      <w:r>
        <w:lastRenderedPageBreak/>
        <w:t>Diagramme de classes</w:t>
      </w:r>
      <w:bookmarkEnd w:id="25"/>
    </w:p>
    <w:p w14:paraId="3439AA33" w14:textId="77777777" w:rsidR="00F424F9" w:rsidRDefault="00F424F9"/>
    <w:p w14:paraId="119EC422" w14:textId="108FF11D" w:rsidR="006D168E" w:rsidRDefault="00F424F9">
      <w:pPr>
        <w:rPr>
          <w:rFonts w:asciiTheme="majorHAnsi" w:eastAsiaTheme="majorEastAsia" w:hAnsiTheme="majorHAnsi" w:cstheme="majorBidi"/>
          <w:color w:val="C77C0E" w:themeColor="accent1" w:themeShade="BF"/>
          <w:sz w:val="26"/>
          <w:szCs w:val="26"/>
        </w:rPr>
      </w:pPr>
      <w:r>
        <w:t>// WIP</w:t>
      </w:r>
      <w:r w:rsidR="006D168E">
        <w:br w:type="page"/>
      </w:r>
    </w:p>
    <w:p w14:paraId="670AD101" w14:textId="0E7E9FCB" w:rsidR="00C26DDA" w:rsidRDefault="00C26DDA" w:rsidP="00F12CC4">
      <w:pPr>
        <w:pStyle w:val="Titre20"/>
        <w:numPr>
          <w:ilvl w:val="0"/>
          <w:numId w:val="7"/>
        </w:numPr>
      </w:pPr>
      <w:bookmarkStart w:id="26" w:name="_Toc534816674"/>
      <w:r>
        <w:lastRenderedPageBreak/>
        <w:t>MEAN Stack</w:t>
      </w:r>
      <w:bookmarkEnd w:id="26"/>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7" w:name="_Toc534816675"/>
      <w:r>
        <w:lastRenderedPageBreak/>
        <w:t>MongoDB</w:t>
      </w:r>
      <w:bookmarkEnd w:id="27"/>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8" w:name="_Toc534816676"/>
      <w:r>
        <w:t>Base de données</w:t>
      </w:r>
      <w:bookmarkEnd w:id="28"/>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29" w:name="_Toc534816677"/>
      <w:r>
        <w:lastRenderedPageBreak/>
        <w:t>Orienté documents</w:t>
      </w:r>
      <w:bookmarkEnd w:id="29"/>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30" w:name="_Toc534816678"/>
      <w:proofErr w:type="spellStart"/>
      <w:r>
        <w:lastRenderedPageBreak/>
        <w:t>Angular</w:t>
      </w:r>
      <w:bookmarkEnd w:id="30"/>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1" w:name="_Toc534816679"/>
      <w:r>
        <w:lastRenderedPageBreak/>
        <w:t>Module</w:t>
      </w:r>
      <w:bookmarkEnd w:id="31"/>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2" w:name="_Toc534816680"/>
      <w:r>
        <w:t>Composant</w:t>
      </w:r>
      <w:bookmarkEnd w:id="32"/>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3" w:name="_Toc534816681"/>
      <w:r>
        <w:t>Template</w:t>
      </w:r>
      <w:bookmarkEnd w:id="33"/>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4" w:name="_Toc534816682"/>
      <w:r>
        <w:t>Métadonnées</w:t>
      </w:r>
      <w:bookmarkEnd w:id="34"/>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35" w:name="_Toc534816683"/>
      <w:r>
        <w:lastRenderedPageBreak/>
        <w:t>Node.JS</w:t>
      </w:r>
      <w:bookmarkEnd w:id="35"/>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36" w:name="_Toc534816684"/>
      <w:r>
        <w:lastRenderedPageBreak/>
        <w:t>Express</w:t>
      </w:r>
      <w:bookmarkEnd w:id="36"/>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24E83E47" w:rsidR="00927ABD" w:rsidRDefault="00927ABD">
      <w:r>
        <w:br w:type="page"/>
      </w:r>
    </w:p>
    <w:p w14:paraId="1C4F8998" w14:textId="46779CC3" w:rsidR="00927ABD" w:rsidRDefault="00927ABD" w:rsidP="00927ABD">
      <w:pPr>
        <w:pStyle w:val="Titre30"/>
        <w:numPr>
          <w:ilvl w:val="0"/>
          <w:numId w:val="9"/>
        </w:numPr>
      </w:pPr>
      <w:r>
        <w:lastRenderedPageBreak/>
        <w:t>Raison de ce choix</w:t>
      </w:r>
    </w:p>
    <w:p w14:paraId="325E483D" w14:textId="77777777" w:rsidR="00927ABD" w:rsidRDefault="00927ABD" w:rsidP="00927ABD"/>
    <w:p w14:paraId="1CF4C0B9" w14:textId="7621F84D" w:rsidR="00AC7DE1" w:rsidRDefault="00927ABD">
      <w:r>
        <w:t>// WIP</w:t>
      </w:r>
      <w:r w:rsidR="00AC7DE1">
        <w:br w:type="page"/>
      </w:r>
    </w:p>
    <w:p w14:paraId="2797FDF0" w14:textId="06BE8E3B" w:rsidR="00AC7DE1" w:rsidRDefault="00AC7DE1" w:rsidP="00F12CC4">
      <w:pPr>
        <w:pStyle w:val="Titre20"/>
        <w:numPr>
          <w:ilvl w:val="0"/>
          <w:numId w:val="7"/>
        </w:numPr>
      </w:pPr>
      <w:bookmarkStart w:id="37" w:name="_Toc534816685"/>
      <w:r>
        <w:lastRenderedPageBreak/>
        <w:t>Serveur dédié</w:t>
      </w:r>
      <w:bookmarkEnd w:id="37"/>
    </w:p>
    <w:p w14:paraId="57631E83" w14:textId="1F31DDBF" w:rsidR="00AC7DE1" w:rsidRDefault="00AC7DE1" w:rsidP="00F12CC4">
      <w:pPr>
        <w:pStyle w:val="Titre30"/>
        <w:numPr>
          <w:ilvl w:val="0"/>
          <w:numId w:val="10"/>
        </w:numPr>
      </w:pPr>
      <w:bookmarkStart w:id="38" w:name="_Toc534816686"/>
      <w:r>
        <w:t>Hébergement</w:t>
      </w:r>
      <w:bookmarkEnd w:id="38"/>
    </w:p>
    <w:p w14:paraId="5714BC3B" w14:textId="02BEC9A7" w:rsidR="0020798A" w:rsidRDefault="0020798A" w:rsidP="0020798A">
      <w:pPr>
        <w:pStyle w:val="Titre4"/>
        <w:ind w:left="708"/>
      </w:pPr>
      <w:bookmarkStart w:id="39" w:name="_Toc534816687"/>
      <w:r>
        <w:t>Online.net</w:t>
      </w:r>
      <w:bookmarkEnd w:id="39"/>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r>
      <w:bookmarkStart w:id="40" w:name="_Toc534816688"/>
      <w:r>
        <w:t>DNS</w:t>
      </w:r>
      <w:bookmarkEnd w:id="40"/>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F12CC4">
      <w:pPr>
        <w:pStyle w:val="Titre30"/>
        <w:numPr>
          <w:ilvl w:val="0"/>
          <w:numId w:val="10"/>
        </w:numPr>
      </w:pPr>
      <w:bookmarkStart w:id="41" w:name="_Toc534816689"/>
      <w:r>
        <w:lastRenderedPageBreak/>
        <w:t>Arborescence des fichiers</w:t>
      </w:r>
      <w:bookmarkEnd w:id="41"/>
    </w:p>
    <w:p w14:paraId="75AC857B" w14:textId="1366CFF0" w:rsidR="00AC7DE1" w:rsidRDefault="00AC7DE1" w:rsidP="00AC7DE1">
      <w:pPr>
        <w:pStyle w:val="Titre4"/>
        <w:ind w:left="708"/>
        <w:rPr>
          <w:lang w:val="en-GB"/>
        </w:rPr>
      </w:pPr>
      <w:bookmarkStart w:id="42" w:name="_Toc534816690"/>
      <w:proofErr w:type="spellStart"/>
      <w:r w:rsidRPr="00AC7DE1">
        <w:rPr>
          <w:lang w:val="en-GB"/>
        </w:rPr>
        <w:t>Serveur</w:t>
      </w:r>
      <w:proofErr w:type="spellEnd"/>
      <w:r w:rsidRPr="00AC7DE1">
        <w:rPr>
          <w:lang w:val="en-GB"/>
        </w:rPr>
        <w:t xml:space="preserve"> Web (Front / Back End)</w:t>
      </w:r>
      <w:bookmarkEnd w:id="42"/>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bookmarkStart w:id="43" w:name="_Toc534816691"/>
      <w:r>
        <w:rPr>
          <w:lang w:val="en-GB"/>
        </w:rPr>
        <w:lastRenderedPageBreak/>
        <w:t xml:space="preserve">Parc </w:t>
      </w:r>
      <w:proofErr w:type="spellStart"/>
      <w:r>
        <w:rPr>
          <w:lang w:val="en-GB"/>
        </w:rPr>
        <w:t>d’applications</w:t>
      </w:r>
      <w:bookmarkEnd w:id="43"/>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36479EA0" w14:textId="59D565FE" w:rsidR="00A5263F" w:rsidRDefault="00AA15EA" w:rsidP="00F12CC4">
      <w:pPr>
        <w:pStyle w:val="Titre20"/>
        <w:numPr>
          <w:ilvl w:val="0"/>
          <w:numId w:val="7"/>
        </w:numPr>
      </w:pPr>
      <w:bookmarkStart w:id="44" w:name="_Toc534816692"/>
      <w:r>
        <w:lastRenderedPageBreak/>
        <w:t>Interface utilisateur</w:t>
      </w:r>
      <w:bookmarkEnd w:id="44"/>
    </w:p>
    <w:p w14:paraId="42EA9A60" w14:textId="750179BC" w:rsidR="00776BC7" w:rsidRDefault="00776BC7" w:rsidP="00F12CC4">
      <w:pPr>
        <w:pStyle w:val="Titre30"/>
        <w:numPr>
          <w:ilvl w:val="0"/>
          <w:numId w:val="16"/>
        </w:numPr>
      </w:pPr>
      <w:bookmarkStart w:id="45" w:name="_Toc534816693"/>
      <w:r w:rsidRPr="004F0004">
        <w:t xml:space="preserve">Page </w:t>
      </w:r>
      <w:r w:rsidR="00CA69DB">
        <w:t xml:space="preserve">pour un </w:t>
      </w:r>
      <w:r w:rsidRPr="004F0004">
        <w:t>utilisateur non connecté</w:t>
      </w:r>
      <w:bookmarkEnd w:id="45"/>
    </w:p>
    <w:p w14:paraId="6A43801F" w14:textId="77777777" w:rsidR="00776BC7" w:rsidRPr="00776BC7" w:rsidRDefault="00776BC7" w:rsidP="00776BC7"/>
    <w:p w14:paraId="3D3136E2" w14:textId="131CCA94" w:rsidR="00776BC7" w:rsidRDefault="00206EBA" w:rsidP="00776BC7">
      <w:pPr>
        <w:jc w:val="center"/>
      </w:pPr>
      <w:r>
        <w:rPr>
          <w:noProof/>
        </w:rPr>
        <w:drawing>
          <wp:inline distT="114300" distB="114300" distL="114300" distR="114300" wp14:anchorId="529438E7" wp14:editId="751F108A">
            <wp:extent cx="5760720" cy="3793398"/>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tretch>
                      <a:fillRect/>
                    </a:stretch>
                  </pic:blipFill>
                  <pic:spPr>
                    <a:xfrm>
                      <a:off x="0" y="0"/>
                      <a:ext cx="5760720" cy="3793398"/>
                    </a:xfrm>
                    <a:prstGeom prst="rect">
                      <a:avLst/>
                    </a:prstGeom>
                    <a:ln/>
                  </pic:spPr>
                </pic:pic>
              </a:graphicData>
            </a:graphic>
          </wp:inline>
        </w:drawing>
      </w:r>
    </w:p>
    <w:p w14:paraId="3B4C2083" w14:textId="77777777" w:rsidR="00776BC7" w:rsidRDefault="00776BC7" w:rsidP="00776BC7"/>
    <w:p w14:paraId="1C7E18F4" w14:textId="057F1627" w:rsidR="00776BC7" w:rsidRPr="004F0004" w:rsidRDefault="00DD3ED7" w:rsidP="004D2DA7">
      <w:pPr>
        <w:jc w:val="both"/>
      </w:pPr>
      <w:r>
        <w:t>Si</w:t>
      </w:r>
      <w:r w:rsidR="00776BC7" w:rsidRPr="004F0004">
        <w:t xml:space="preserve"> l’utilisateur n’est pas connecté</w:t>
      </w:r>
      <w:r>
        <w:t>, il n’aura pas accès au reste de l’application web</w:t>
      </w:r>
      <w:r w:rsidR="00776BC7" w:rsidRPr="004F0004">
        <w:t>.</w:t>
      </w:r>
    </w:p>
    <w:p w14:paraId="2C901C0A" w14:textId="77777777" w:rsidR="00776BC7" w:rsidRPr="004F0004" w:rsidRDefault="00776BC7" w:rsidP="004D2DA7">
      <w:pPr>
        <w:jc w:val="both"/>
      </w:pPr>
    </w:p>
    <w:p w14:paraId="0386F3D4" w14:textId="55A6DDA4" w:rsidR="00B4154B" w:rsidRDefault="00776BC7" w:rsidP="004D2DA7">
      <w:pPr>
        <w:jc w:val="both"/>
      </w:pPr>
      <w:r w:rsidRPr="004F0004">
        <w:t>L’utilisateur p</w:t>
      </w:r>
      <w:r w:rsidR="00920871">
        <w:t>ourra seulement</w:t>
      </w:r>
      <w:r w:rsidRPr="004F0004">
        <w:t xml:space="preserve"> se connecter ou s'inscrire sur le site avec les boutons suivants “Se Connecter” et “S'inscrire”.</w:t>
      </w:r>
    </w:p>
    <w:p w14:paraId="46BB1EB9" w14:textId="77777777" w:rsidR="00B4154B" w:rsidRDefault="00B4154B" w:rsidP="004D2DA7">
      <w:pPr>
        <w:jc w:val="both"/>
      </w:pPr>
    </w:p>
    <w:p w14:paraId="2F90657B" w14:textId="4E8AA578" w:rsidR="00776BC7" w:rsidRPr="004F0004" w:rsidRDefault="00B4154B" w:rsidP="004D2DA7">
      <w:pPr>
        <w:jc w:val="both"/>
      </w:pPr>
      <w:r w:rsidRPr="004F0004">
        <w:t xml:space="preserve">Ici nous avons </w:t>
      </w:r>
      <w:r w:rsidR="00920871">
        <w:t xml:space="preserve">aussi </w:t>
      </w:r>
      <w:r w:rsidRPr="004F0004">
        <w:t>l’interface permettant à un utilisateur de se connecter avec son nom d’utilisateur et son mot de passe. Si l’utilisateur ne possède pas de compte, il peut cliquer sur le bouton “Créer un compte”, ce qu’il l’enverra vers une interface sensiblement différente de celle permettant de modifier ses informations (ci-dessous).</w:t>
      </w:r>
      <w:r w:rsidR="00776BC7" w:rsidRPr="004F0004">
        <w:br w:type="page"/>
      </w:r>
    </w:p>
    <w:p w14:paraId="5191DBDA" w14:textId="48A5EA20" w:rsidR="00776BC7" w:rsidRDefault="00776BC7" w:rsidP="00F12CC4">
      <w:pPr>
        <w:pStyle w:val="Titre30"/>
        <w:numPr>
          <w:ilvl w:val="0"/>
          <w:numId w:val="16"/>
        </w:numPr>
      </w:pPr>
      <w:bookmarkStart w:id="46" w:name="_81sxtmfgyvm0" w:colFirst="0" w:colLast="0"/>
      <w:bookmarkStart w:id="47" w:name="_Toc534816694"/>
      <w:bookmarkEnd w:id="46"/>
      <w:r w:rsidRPr="004F0004">
        <w:lastRenderedPageBreak/>
        <w:t xml:space="preserve">Liste des </w:t>
      </w:r>
      <w:r w:rsidR="00834FEB">
        <w:t>application</w:t>
      </w:r>
      <w:r w:rsidR="00CA69DB">
        <w:t>s</w:t>
      </w:r>
      <w:bookmarkEnd w:id="47"/>
    </w:p>
    <w:p w14:paraId="66AD64EB" w14:textId="77777777" w:rsidR="00CA0E8C" w:rsidRPr="00CA0E8C" w:rsidRDefault="00CA0E8C" w:rsidP="00CA0E8C"/>
    <w:p w14:paraId="63AC0E90" w14:textId="5230C06C" w:rsidR="00776BC7" w:rsidRDefault="007B1F7B" w:rsidP="00776BC7">
      <w:pPr>
        <w:jc w:val="center"/>
      </w:pPr>
      <w:r>
        <w:rPr>
          <w:noProof/>
        </w:rPr>
        <w:drawing>
          <wp:inline distT="114300" distB="114300" distL="114300" distR="114300" wp14:anchorId="3352DCB5" wp14:editId="30071DAE">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tretch>
                      <a:fillRect/>
                    </a:stretch>
                  </pic:blipFill>
                  <pic:spPr>
                    <a:xfrm>
                      <a:off x="0" y="0"/>
                      <a:ext cx="5760720" cy="3793398"/>
                    </a:xfrm>
                    <a:prstGeom prst="rect">
                      <a:avLst/>
                    </a:prstGeom>
                    <a:ln/>
                  </pic:spPr>
                </pic:pic>
              </a:graphicData>
            </a:graphic>
          </wp:inline>
        </w:drawing>
      </w:r>
    </w:p>
    <w:p w14:paraId="24A29B7A" w14:textId="77777777" w:rsidR="00EA6D0C" w:rsidRDefault="00EA6D0C" w:rsidP="00776BC7"/>
    <w:p w14:paraId="36C018F7" w14:textId="7F90191B" w:rsidR="00206EBA" w:rsidRPr="004F0004" w:rsidRDefault="00206EBA" w:rsidP="00206EBA">
      <w:r w:rsidRPr="004F0004">
        <w:t xml:space="preserve">Ce </w:t>
      </w:r>
      <w:proofErr w:type="spellStart"/>
      <w:r w:rsidRPr="004F0004">
        <w:t>mockup</w:t>
      </w:r>
      <w:proofErr w:type="spellEnd"/>
      <w:r w:rsidRPr="004F0004">
        <w:t xml:space="preserve"> représente</w:t>
      </w:r>
      <w:r w:rsidR="00834FEB">
        <w:t xml:space="preserve"> qu’une fois notre utilisateur connecté, il pourra accéder à</w:t>
      </w:r>
      <w:r w:rsidRPr="004F0004">
        <w:t xml:space="preserve"> la page d’accueil du site avec l’exposition de tou</w:t>
      </w:r>
      <w:r w:rsidR="00834FEB">
        <w:t>te</w:t>
      </w:r>
      <w:r w:rsidRPr="004F0004">
        <w:t xml:space="preserve">s les </w:t>
      </w:r>
      <w:r w:rsidR="00834FEB">
        <w:t>applications</w:t>
      </w:r>
      <w:r w:rsidRPr="004F0004">
        <w:t xml:space="preserve"> sous forme de liste avec les informations suivantes</w:t>
      </w:r>
      <w:r w:rsidR="005D300B">
        <w:t xml:space="preserve"> </w:t>
      </w:r>
      <w:r w:rsidRPr="004F0004">
        <w:t>:</w:t>
      </w:r>
    </w:p>
    <w:p w14:paraId="028A8311" w14:textId="3432DB91" w:rsidR="00206EBA" w:rsidRDefault="00206EBA" w:rsidP="00F12CC4">
      <w:pPr>
        <w:numPr>
          <w:ilvl w:val="0"/>
          <w:numId w:val="15"/>
        </w:numPr>
        <w:spacing w:line="276" w:lineRule="auto"/>
        <w:jc w:val="both"/>
      </w:pPr>
      <w:r>
        <w:t>L</w:t>
      </w:r>
      <w:r w:rsidR="00BE616C">
        <w:t xml:space="preserve">e statut de l’application (arrêt, marche, </w:t>
      </w:r>
      <w:r w:rsidR="00DD1EBE">
        <w:t>redémarrage, mise sous supervision)</w:t>
      </w:r>
      <w:r w:rsidR="007D191C">
        <w:t>, représenté ici par une LED de couleur en fonction du statut de l’application</w:t>
      </w:r>
    </w:p>
    <w:p w14:paraId="209426A2" w14:textId="37B7C37B" w:rsidR="00BE616C" w:rsidRDefault="00BE616C" w:rsidP="00F12CC4">
      <w:pPr>
        <w:numPr>
          <w:ilvl w:val="0"/>
          <w:numId w:val="15"/>
        </w:numPr>
        <w:spacing w:line="276" w:lineRule="auto"/>
        <w:jc w:val="both"/>
      </w:pPr>
      <w:r>
        <w:t>L’image de l’application</w:t>
      </w:r>
    </w:p>
    <w:p w14:paraId="16D2D3A8" w14:textId="77777777" w:rsidR="00206EBA" w:rsidRDefault="00206EBA" w:rsidP="00F12CC4">
      <w:pPr>
        <w:numPr>
          <w:ilvl w:val="0"/>
          <w:numId w:val="15"/>
        </w:numPr>
        <w:spacing w:line="276" w:lineRule="auto"/>
        <w:jc w:val="both"/>
      </w:pPr>
      <w:r>
        <w:t>Son nom</w:t>
      </w:r>
    </w:p>
    <w:p w14:paraId="310E9B84" w14:textId="406A3ADB" w:rsidR="00206EBA" w:rsidRDefault="00206EBA" w:rsidP="00F12CC4">
      <w:pPr>
        <w:numPr>
          <w:ilvl w:val="0"/>
          <w:numId w:val="15"/>
        </w:numPr>
        <w:spacing w:line="276" w:lineRule="auto"/>
        <w:jc w:val="both"/>
      </w:pPr>
      <w:r>
        <w:t>Sa description</w:t>
      </w:r>
      <w:r w:rsidR="00AE4833">
        <w:t xml:space="preserve"> </w:t>
      </w:r>
      <w:r w:rsidR="00CA405A">
        <w:t xml:space="preserve">courte </w:t>
      </w:r>
      <w:r w:rsidR="00AE4833">
        <w:t>(synopsis du jeu, nombre max de joueurs, configuration du serveur de jeu, …)</w:t>
      </w:r>
    </w:p>
    <w:p w14:paraId="3685F4B5" w14:textId="055E3C7E" w:rsidR="00206EBA" w:rsidRDefault="003D5A33" w:rsidP="00F12CC4">
      <w:pPr>
        <w:numPr>
          <w:ilvl w:val="0"/>
          <w:numId w:val="15"/>
        </w:numPr>
        <w:spacing w:line="276" w:lineRule="auto"/>
        <w:jc w:val="both"/>
      </w:pPr>
      <w:r>
        <w:t>Boutons changement de statuts pour une application (seulement disponible pour un administrateur)</w:t>
      </w:r>
      <w:r w:rsidR="007D191C">
        <w:t>,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w:t>
      </w:r>
    </w:p>
    <w:p w14:paraId="268E28CD" w14:textId="77777777" w:rsidR="00206EBA" w:rsidRDefault="00206EBA" w:rsidP="00776BC7"/>
    <w:p w14:paraId="5AB79861" w14:textId="560680A2" w:rsidR="00776BC7" w:rsidRPr="004F0004" w:rsidRDefault="00776BC7" w:rsidP="00776BC7">
      <w:r w:rsidRPr="004F0004">
        <w:t xml:space="preserve">Ici, nous pouvons voir que l’utilisateur est connecté et qu’il peut dès lors accéder à son compte grâce au bouton “Mon compte”. Si l’utilisateur clique sur l’image, le nom, la description </w:t>
      </w:r>
      <w:r w:rsidR="0008285C">
        <w:t>de l’application</w:t>
      </w:r>
      <w:r w:rsidRPr="004F0004">
        <w:t>, il est directement envoyé vers la page d</w:t>
      </w:r>
      <w:r w:rsidR="0008285C">
        <w:t>e l’application</w:t>
      </w:r>
      <w:r w:rsidRPr="004F0004">
        <w:t>.</w:t>
      </w:r>
      <w:r w:rsidRPr="004F0004">
        <w:br w:type="page"/>
      </w:r>
    </w:p>
    <w:p w14:paraId="505DBAEC" w14:textId="3E700013" w:rsidR="00776BC7" w:rsidRDefault="00776BC7" w:rsidP="00F12CC4">
      <w:pPr>
        <w:pStyle w:val="Titre30"/>
        <w:numPr>
          <w:ilvl w:val="0"/>
          <w:numId w:val="16"/>
        </w:numPr>
      </w:pPr>
      <w:bookmarkStart w:id="48" w:name="_ouefcf9k1kuo" w:colFirst="0" w:colLast="0"/>
      <w:bookmarkStart w:id="49" w:name="_Toc534816695"/>
      <w:bookmarkEnd w:id="48"/>
      <w:r>
        <w:lastRenderedPageBreak/>
        <w:t>Détail d’un</w:t>
      </w:r>
      <w:r w:rsidR="002D607C">
        <w:t>e application</w:t>
      </w:r>
      <w:bookmarkEnd w:id="49"/>
    </w:p>
    <w:p w14:paraId="2D5DBBEF" w14:textId="77777777" w:rsidR="009552FD" w:rsidRPr="009552FD" w:rsidRDefault="009552FD" w:rsidP="009552FD"/>
    <w:p w14:paraId="36D8C8FA" w14:textId="2E411B29" w:rsidR="00776BC7" w:rsidRDefault="007B1F7B" w:rsidP="00776BC7">
      <w:pPr>
        <w:jc w:val="center"/>
      </w:pPr>
      <w:r>
        <w:rPr>
          <w:noProof/>
        </w:rPr>
        <w:drawing>
          <wp:inline distT="114300" distB="114300" distL="114300" distR="114300" wp14:anchorId="12BBCF76" wp14:editId="305BBA9E">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tretch>
                      <a:fillRect/>
                    </a:stretch>
                  </pic:blipFill>
                  <pic:spPr>
                    <a:xfrm>
                      <a:off x="0" y="0"/>
                      <a:ext cx="5760720" cy="3793398"/>
                    </a:xfrm>
                    <a:prstGeom prst="rect">
                      <a:avLst/>
                    </a:prstGeom>
                    <a:ln/>
                  </pic:spPr>
                </pic:pic>
              </a:graphicData>
            </a:graphic>
          </wp:inline>
        </w:drawing>
      </w:r>
    </w:p>
    <w:p w14:paraId="08F6A01E" w14:textId="77777777" w:rsidR="009552FD" w:rsidRDefault="009552FD" w:rsidP="00776BC7"/>
    <w:p w14:paraId="446CFA62" w14:textId="77777777" w:rsidR="008A5941" w:rsidRDefault="00776BC7" w:rsidP="00B70546">
      <w:pPr>
        <w:jc w:val="both"/>
      </w:pPr>
      <w:r w:rsidRPr="004F0004">
        <w:t xml:space="preserve">Ce </w:t>
      </w:r>
      <w:proofErr w:type="spellStart"/>
      <w:r w:rsidRPr="004F0004">
        <w:t>mockup</w:t>
      </w:r>
      <w:proofErr w:type="spellEnd"/>
      <w:r w:rsidRPr="004F0004">
        <w:t xml:space="preserve"> montre le détail d’un</w:t>
      </w:r>
      <w:r w:rsidR="00D34413">
        <w:t>e application</w:t>
      </w:r>
      <w:r w:rsidRPr="004F0004">
        <w:t xml:space="preserve"> avec sa description complète</w:t>
      </w:r>
      <w:r w:rsidR="00832AB6">
        <w:t xml:space="preserve"> (synopsis du jeu, nombre max de joueurs, configuration du serveur de jeu, …)</w:t>
      </w:r>
      <w:r w:rsidRPr="004F0004">
        <w:t xml:space="preserve"> et la possibilité de </w:t>
      </w:r>
      <w:r w:rsidR="002E4523">
        <w:t>changer</w:t>
      </w:r>
      <w:r w:rsidRPr="004F0004">
        <w:t xml:space="preserve"> l</w:t>
      </w:r>
      <w:r w:rsidR="002E4523">
        <w:t>e statut de l’application, si l’utilisateur est connecté en tant qu’administrateur</w:t>
      </w:r>
      <w:r w:rsidRPr="004F0004">
        <w:t>.</w:t>
      </w:r>
    </w:p>
    <w:p w14:paraId="3C2FAB66" w14:textId="77777777" w:rsidR="008A5941" w:rsidRDefault="008A5941" w:rsidP="00B70546">
      <w:pPr>
        <w:jc w:val="both"/>
      </w:pPr>
    </w:p>
    <w:p w14:paraId="35A2DF1C" w14:textId="7526BB40" w:rsidR="00776BC7" w:rsidRPr="004F0004" w:rsidRDefault="008A5941" w:rsidP="00B70546">
      <w:pPr>
        <w:jc w:val="both"/>
      </w:pPr>
      <w:r>
        <w:t>On y retrouve l’indicateur indiquant le statut de l’application mais aussi les différents boutons représentant les interactions possibles.</w:t>
      </w:r>
      <w:r w:rsidR="00776BC7" w:rsidRPr="004F0004">
        <w:br w:type="page"/>
      </w:r>
    </w:p>
    <w:p w14:paraId="4456092B" w14:textId="3CC8ADA5" w:rsidR="00776BC7" w:rsidRDefault="0013647E" w:rsidP="00F12CC4">
      <w:pPr>
        <w:pStyle w:val="Titre30"/>
        <w:numPr>
          <w:ilvl w:val="0"/>
          <w:numId w:val="16"/>
        </w:numPr>
      </w:pPr>
      <w:bookmarkStart w:id="50" w:name="_g87a8kozupzu" w:colFirst="0" w:colLast="0"/>
      <w:bookmarkStart w:id="51" w:name="_Toc534816696"/>
      <w:bookmarkEnd w:id="50"/>
      <w:r>
        <w:lastRenderedPageBreak/>
        <w:t>Ajout d’une application</w:t>
      </w:r>
      <w:bookmarkEnd w:id="51"/>
    </w:p>
    <w:p w14:paraId="16163246" w14:textId="77777777" w:rsidR="00671DE3" w:rsidRPr="00671DE3" w:rsidRDefault="00671DE3" w:rsidP="00671DE3"/>
    <w:p w14:paraId="33AA81DA" w14:textId="26726D03" w:rsidR="00776BC7" w:rsidRDefault="007B1F7B" w:rsidP="00776BC7">
      <w:r>
        <w:rPr>
          <w:noProof/>
        </w:rPr>
        <w:drawing>
          <wp:inline distT="114300" distB="114300" distL="114300" distR="114300" wp14:anchorId="0ECCC869" wp14:editId="475D1FA2">
            <wp:extent cx="5760720" cy="385127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60720" cy="3851275"/>
                    </a:xfrm>
                    <a:prstGeom prst="rect">
                      <a:avLst/>
                    </a:prstGeom>
                    <a:ln/>
                  </pic:spPr>
                </pic:pic>
              </a:graphicData>
            </a:graphic>
          </wp:inline>
        </w:drawing>
      </w:r>
    </w:p>
    <w:p w14:paraId="6F188529" w14:textId="77777777" w:rsidR="00671DE3" w:rsidRDefault="00671DE3" w:rsidP="00776BC7"/>
    <w:p w14:paraId="2F4449C2" w14:textId="7B2F372B" w:rsidR="00776BC7" w:rsidRPr="004F0004" w:rsidRDefault="00BC393F" w:rsidP="00B70546">
      <w:pPr>
        <w:jc w:val="both"/>
      </w:pPr>
      <w:r>
        <w:t>// WIP</w:t>
      </w:r>
      <w:r w:rsidR="00776BC7" w:rsidRPr="004F0004">
        <w:br w:type="page"/>
      </w:r>
    </w:p>
    <w:p w14:paraId="69CE6ED7" w14:textId="2875530E" w:rsidR="00776BC7" w:rsidRDefault="00A261B6" w:rsidP="00F12CC4">
      <w:pPr>
        <w:pStyle w:val="Titre30"/>
        <w:numPr>
          <w:ilvl w:val="0"/>
          <w:numId w:val="16"/>
        </w:numPr>
      </w:pPr>
      <w:bookmarkStart w:id="52" w:name="_96fzw25uspsd" w:colFirst="0" w:colLast="0"/>
      <w:bookmarkStart w:id="53" w:name="_Toc534816697"/>
      <w:bookmarkEnd w:id="52"/>
      <w:r>
        <w:lastRenderedPageBreak/>
        <w:t xml:space="preserve">Configuration </w:t>
      </w:r>
      <w:r w:rsidR="00512E94">
        <w:t xml:space="preserve">d’une </w:t>
      </w:r>
      <w:r>
        <w:t>application</w:t>
      </w:r>
      <w:bookmarkEnd w:id="53"/>
    </w:p>
    <w:p w14:paraId="28842B97" w14:textId="77777777" w:rsidR="00824C6A" w:rsidRPr="00824C6A" w:rsidRDefault="00824C6A" w:rsidP="00824C6A"/>
    <w:p w14:paraId="2F7F265E" w14:textId="61AC82C2" w:rsidR="00776BC7" w:rsidRDefault="007B1F7B" w:rsidP="00776BC7">
      <w:pPr>
        <w:jc w:val="center"/>
      </w:pPr>
      <w:r>
        <w:rPr>
          <w:noProof/>
        </w:rPr>
        <w:drawing>
          <wp:inline distT="114300" distB="114300" distL="114300" distR="114300" wp14:anchorId="32213694" wp14:editId="48DD77AC">
            <wp:extent cx="5760720" cy="3851275"/>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60720" cy="3851275"/>
                    </a:xfrm>
                    <a:prstGeom prst="rect">
                      <a:avLst/>
                    </a:prstGeom>
                    <a:ln/>
                  </pic:spPr>
                </pic:pic>
              </a:graphicData>
            </a:graphic>
          </wp:inline>
        </w:drawing>
      </w:r>
    </w:p>
    <w:p w14:paraId="107663AA" w14:textId="77777777" w:rsidR="001F364C" w:rsidRDefault="001F364C" w:rsidP="00776BC7"/>
    <w:p w14:paraId="3D5B1447" w14:textId="0B23CF45" w:rsidR="00776BC7" w:rsidRDefault="00113471" w:rsidP="00DD3ED7">
      <w:pPr>
        <w:jc w:val="both"/>
      </w:pPr>
      <w:bookmarkStart w:id="54" w:name="_ej05ue1skvgb" w:colFirst="0" w:colLast="0"/>
      <w:bookmarkEnd w:id="54"/>
      <w:r>
        <w:t>// WIP</w:t>
      </w:r>
    </w:p>
    <w:p w14:paraId="495A01E8" w14:textId="77777777" w:rsidR="000A06AB" w:rsidRDefault="000A06AB" w:rsidP="00776BC7"/>
    <w:p w14:paraId="6A25B4AB" w14:textId="3D260C29" w:rsidR="00776BC7" w:rsidRPr="004F0004" w:rsidRDefault="00776BC7" w:rsidP="00B70546">
      <w:pPr>
        <w:jc w:val="both"/>
      </w:pPr>
      <w:r w:rsidRPr="004F0004">
        <w:br w:type="page"/>
      </w:r>
    </w:p>
    <w:p w14:paraId="313F21F9" w14:textId="7EB2B409" w:rsidR="002806B3" w:rsidRDefault="002806B3" w:rsidP="00F12CC4">
      <w:pPr>
        <w:pStyle w:val="Titre30"/>
        <w:numPr>
          <w:ilvl w:val="0"/>
          <w:numId w:val="16"/>
        </w:numPr>
      </w:pPr>
      <w:bookmarkStart w:id="55" w:name="_k402s0wrnqzw" w:colFirst="0" w:colLast="0"/>
      <w:bookmarkStart w:id="56" w:name="_Toc534816698"/>
      <w:bookmarkEnd w:id="55"/>
      <w:r>
        <w:lastRenderedPageBreak/>
        <w:t>Liste des suggestions/idées</w:t>
      </w:r>
      <w:bookmarkEnd w:id="56"/>
    </w:p>
    <w:p w14:paraId="5E071D08" w14:textId="77777777" w:rsidR="002806B3" w:rsidRPr="00824C6A" w:rsidRDefault="002806B3" w:rsidP="002806B3"/>
    <w:p w14:paraId="51F19200" w14:textId="351FFF7F" w:rsidR="002806B3" w:rsidRDefault="007B1F7B" w:rsidP="002806B3">
      <w:pPr>
        <w:jc w:val="center"/>
      </w:pPr>
      <w:r>
        <w:rPr>
          <w:noProof/>
        </w:rPr>
        <w:drawing>
          <wp:inline distT="114300" distB="114300" distL="114300" distR="114300" wp14:anchorId="27997564" wp14:editId="5979EDCE">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tretch>
                      <a:fillRect/>
                    </a:stretch>
                  </pic:blipFill>
                  <pic:spPr>
                    <a:xfrm>
                      <a:off x="0" y="0"/>
                      <a:ext cx="5760720" cy="3793398"/>
                    </a:xfrm>
                    <a:prstGeom prst="rect">
                      <a:avLst/>
                    </a:prstGeom>
                    <a:ln/>
                  </pic:spPr>
                </pic:pic>
              </a:graphicData>
            </a:graphic>
          </wp:inline>
        </w:drawing>
      </w:r>
    </w:p>
    <w:p w14:paraId="3B7AD887" w14:textId="77777777" w:rsidR="002806B3" w:rsidRDefault="002806B3" w:rsidP="002806B3"/>
    <w:p w14:paraId="0534330F" w14:textId="77777777" w:rsidR="0072621B" w:rsidRDefault="00B810DD" w:rsidP="002806B3">
      <w:pPr>
        <w:jc w:val="both"/>
      </w:pPr>
      <w:r>
        <w:t xml:space="preserve">Sur ce </w:t>
      </w:r>
      <w:proofErr w:type="spellStart"/>
      <w:r>
        <w:t>mockup</w:t>
      </w:r>
      <w:proofErr w:type="spellEnd"/>
      <w:r>
        <w:t xml:space="preserve">, nous pouvons retrouver un tableau listant les différentes </w:t>
      </w:r>
      <w:r w:rsidR="0072621B">
        <w:t>suggestions laissée par nos utilisateurs afin de rajouter ou modifier des fonctionnalités ou des applications du parc.</w:t>
      </w:r>
    </w:p>
    <w:p w14:paraId="56C26D06" w14:textId="77777777" w:rsidR="0072621B" w:rsidRDefault="0072621B" w:rsidP="002806B3">
      <w:pPr>
        <w:jc w:val="both"/>
      </w:pPr>
    </w:p>
    <w:p w14:paraId="5AE1DC9F" w14:textId="678CEA89" w:rsidR="002806B3" w:rsidRPr="002806B3" w:rsidRDefault="0072621B" w:rsidP="002806B3">
      <w:pPr>
        <w:jc w:val="both"/>
      </w:pPr>
      <w:r>
        <w:t>Il est donc possible d’y retrouver le nom d’utilisateur ayant suggéré cette modification, ainsi qu’un titre décrivant en quelques mots la suggestion. A l’instar de notre parc d’application, il est possible de voir plus en détail une suggestion.</w:t>
      </w:r>
      <w:r w:rsidR="002806B3">
        <w:br w:type="page"/>
      </w:r>
    </w:p>
    <w:p w14:paraId="28F29A6C" w14:textId="7F36974C" w:rsidR="00372E93" w:rsidRDefault="00372E93" w:rsidP="00F12CC4">
      <w:pPr>
        <w:pStyle w:val="Titre30"/>
        <w:numPr>
          <w:ilvl w:val="0"/>
          <w:numId w:val="16"/>
        </w:numPr>
      </w:pPr>
      <w:bookmarkStart w:id="57" w:name="_Toc534816699"/>
      <w:r>
        <w:lastRenderedPageBreak/>
        <w:t>Détail d’une suggestion</w:t>
      </w:r>
      <w:bookmarkEnd w:id="57"/>
    </w:p>
    <w:p w14:paraId="7E1AF513" w14:textId="77777777" w:rsidR="00372E93" w:rsidRPr="00824C6A" w:rsidRDefault="00372E93" w:rsidP="00372E93"/>
    <w:p w14:paraId="6B38E3EB" w14:textId="13399FB5" w:rsidR="00372E93" w:rsidRDefault="007B1F7B" w:rsidP="00372E93">
      <w:pPr>
        <w:jc w:val="center"/>
      </w:pPr>
      <w:r>
        <w:rPr>
          <w:noProof/>
        </w:rPr>
        <w:drawing>
          <wp:inline distT="114300" distB="114300" distL="114300" distR="114300" wp14:anchorId="24B08FDD" wp14:editId="6DE4E257">
            <wp:extent cx="5760720" cy="3851275"/>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60720" cy="3851275"/>
                    </a:xfrm>
                    <a:prstGeom prst="rect">
                      <a:avLst/>
                    </a:prstGeom>
                    <a:ln/>
                  </pic:spPr>
                </pic:pic>
              </a:graphicData>
            </a:graphic>
          </wp:inline>
        </w:drawing>
      </w:r>
    </w:p>
    <w:p w14:paraId="008C9EB1" w14:textId="77777777" w:rsidR="00372E93" w:rsidRDefault="00372E93" w:rsidP="00372E93"/>
    <w:p w14:paraId="2E5BD444" w14:textId="191F2BF3" w:rsidR="00372E93" w:rsidRDefault="00372E93" w:rsidP="00372E93">
      <w:pPr>
        <w:rPr>
          <w:rFonts w:asciiTheme="majorHAnsi" w:eastAsiaTheme="majorEastAsia" w:hAnsiTheme="majorHAnsi" w:cstheme="majorBidi"/>
          <w:color w:val="845209" w:themeColor="accent1" w:themeShade="7F"/>
        </w:rPr>
      </w:pPr>
      <w:r>
        <w:t xml:space="preserve">// WIP </w:t>
      </w:r>
      <w:r>
        <w:br w:type="page"/>
      </w:r>
    </w:p>
    <w:p w14:paraId="3DF0C6EC" w14:textId="0949904F" w:rsidR="00170DBD" w:rsidRDefault="00422E0B" w:rsidP="00F12CC4">
      <w:pPr>
        <w:pStyle w:val="Titre30"/>
        <w:numPr>
          <w:ilvl w:val="0"/>
          <w:numId w:val="16"/>
        </w:numPr>
      </w:pPr>
      <w:bookmarkStart w:id="58" w:name="_Toc534816700"/>
      <w:r>
        <w:lastRenderedPageBreak/>
        <w:t>Ajout d’une suggestion</w:t>
      </w:r>
      <w:bookmarkEnd w:id="58"/>
    </w:p>
    <w:p w14:paraId="590C2C94" w14:textId="77777777" w:rsidR="00170DBD" w:rsidRPr="00824C6A" w:rsidRDefault="00170DBD" w:rsidP="00170DBD"/>
    <w:p w14:paraId="43170E05" w14:textId="309B03FD" w:rsidR="00170DBD" w:rsidRDefault="007B1F7B" w:rsidP="00170DBD">
      <w:pPr>
        <w:jc w:val="center"/>
      </w:pPr>
      <w:r>
        <w:rPr>
          <w:noProof/>
        </w:rPr>
        <w:drawing>
          <wp:inline distT="114300" distB="114300" distL="114300" distR="114300" wp14:anchorId="45F4C219" wp14:editId="572EFC00">
            <wp:extent cx="5760720" cy="385127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60720" cy="3851275"/>
                    </a:xfrm>
                    <a:prstGeom prst="rect">
                      <a:avLst/>
                    </a:prstGeom>
                    <a:ln/>
                  </pic:spPr>
                </pic:pic>
              </a:graphicData>
            </a:graphic>
          </wp:inline>
        </w:drawing>
      </w:r>
    </w:p>
    <w:p w14:paraId="6681B101" w14:textId="77777777" w:rsidR="00170DBD" w:rsidRDefault="00170DBD" w:rsidP="00170DBD"/>
    <w:p w14:paraId="2CDA4FD3" w14:textId="77777777" w:rsidR="0059193F" w:rsidRDefault="00170DBD" w:rsidP="00170DBD">
      <w:r>
        <w:t xml:space="preserve">// WIP </w:t>
      </w:r>
    </w:p>
    <w:p w14:paraId="6503DE49" w14:textId="77777777" w:rsidR="0059193F" w:rsidRDefault="0059193F">
      <w:r>
        <w:br w:type="page"/>
      </w:r>
    </w:p>
    <w:p w14:paraId="60737FDE" w14:textId="62A2886E" w:rsidR="0059193F" w:rsidRDefault="0059193F" w:rsidP="0059193F">
      <w:pPr>
        <w:pStyle w:val="Titre30"/>
        <w:numPr>
          <w:ilvl w:val="0"/>
          <w:numId w:val="16"/>
        </w:numPr>
      </w:pPr>
      <w:bookmarkStart w:id="59" w:name="_Toc534816701"/>
      <w:r>
        <w:lastRenderedPageBreak/>
        <w:t>Consultation des ressources serveurs</w:t>
      </w:r>
      <w:r w:rsidR="000B2AAF">
        <w:t xml:space="preserve"> (administrateur</w:t>
      </w:r>
      <w:r w:rsidR="00B702D8">
        <w:t xml:space="preserve"> seulement</w:t>
      </w:r>
      <w:r w:rsidR="000B2AAF">
        <w:t>)</w:t>
      </w:r>
      <w:bookmarkEnd w:id="59"/>
    </w:p>
    <w:p w14:paraId="49FD5053" w14:textId="77777777" w:rsidR="0059193F" w:rsidRPr="00824C6A" w:rsidRDefault="0059193F" w:rsidP="0059193F"/>
    <w:p w14:paraId="15FF507A" w14:textId="77777777" w:rsidR="0059193F" w:rsidRDefault="0059193F" w:rsidP="0059193F">
      <w:pPr>
        <w:jc w:val="center"/>
      </w:pPr>
      <w:r>
        <w:rPr>
          <w:noProof/>
        </w:rPr>
        <w:drawing>
          <wp:inline distT="114300" distB="114300" distL="114300" distR="114300" wp14:anchorId="33F6A3F6" wp14:editId="17FCE0F2">
            <wp:extent cx="5760720" cy="3851275"/>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60720" cy="3851275"/>
                    </a:xfrm>
                    <a:prstGeom prst="rect">
                      <a:avLst/>
                    </a:prstGeom>
                    <a:ln/>
                  </pic:spPr>
                </pic:pic>
              </a:graphicData>
            </a:graphic>
          </wp:inline>
        </w:drawing>
      </w:r>
    </w:p>
    <w:p w14:paraId="7EBF275E" w14:textId="77777777" w:rsidR="0059193F" w:rsidRDefault="0059193F" w:rsidP="0059193F"/>
    <w:p w14:paraId="114923D8" w14:textId="06563331" w:rsidR="00170DBD" w:rsidRDefault="0059193F" w:rsidP="0059193F">
      <w:pPr>
        <w:rPr>
          <w:rFonts w:asciiTheme="majorHAnsi" w:eastAsiaTheme="majorEastAsia" w:hAnsiTheme="majorHAnsi" w:cstheme="majorBidi"/>
          <w:color w:val="845209" w:themeColor="accent1" w:themeShade="7F"/>
        </w:rPr>
      </w:pPr>
      <w:r>
        <w:t xml:space="preserve">// WIP </w:t>
      </w:r>
      <w:r w:rsidR="00170DBD">
        <w:br w:type="page"/>
      </w:r>
    </w:p>
    <w:p w14:paraId="6FE42F5B" w14:textId="41398B7C" w:rsidR="00462FD3" w:rsidRDefault="00462FD3" w:rsidP="00462FD3">
      <w:pPr>
        <w:pStyle w:val="Titre30"/>
        <w:numPr>
          <w:ilvl w:val="0"/>
          <w:numId w:val="16"/>
        </w:numPr>
      </w:pPr>
      <w:bookmarkStart w:id="60" w:name="_Toc534816702"/>
      <w:r>
        <w:lastRenderedPageBreak/>
        <w:t>Gestion des utilisateurs</w:t>
      </w:r>
      <w:r w:rsidR="000B2AAF">
        <w:t xml:space="preserve"> (administrateur</w:t>
      </w:r>
      <w:r w:rsidR="009B26AF">
        <w:t>s seulement</w:t>
      </w:r>
      <w:r w:rsidR="000B2AAF">
        <w:t>)</w:t>
      </w:r>
      <w:bookmarkEnd w:id="60"/>
    </w:p>
    <w:p w14:paraId="1FF9AF12" w14:textId="77777777" w:rsidR="00462FD3" w:rsidRPr="00824C6A" w:rsidRDefault="00462FD3" w:rsidP="00462FD3"/>
    <w:p w14:paraId="48BE0680" w14:textId="77777777" w:rsidR="00462FD3" w:rsidRDefault="00462FD3" w:rsidP="00462FD3">
      <w:pPr>
        <w:jc w:val="center"/>
      </w:pPr>
      <w:r>
        <w:rPr>
          <w:noProof/>
        </w:rPr>
        <w:drawing>
          <wp:inline distT="114300" distB="114300" distL="114300" distR="114300" wp14:anchorId="6C629D2D" wp14:editId="217D5FBF">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tretch>
                      <a:fillRect/>
                    </a:stretch>
                  </pic:blipFill>
                  <pic:spPr>
                    <a:xfrm>
                      <a:off x="0" y="0"/>
                      <a:ext cx="5760720" cy="3793398"/>
                    </a:xfrm>
                    <a:prstGeom prst="rect">
                      <a:avLst/>
                    </a:prstGeom>
                    <a:ln/>
                  </pic:spPr>
                </pic:pic>
              </a:graphicData>
            </a:graphic>
          </wp:inline>
        </w:drawing>
      </w:r>
    </w:p>
    <w:p w14:paraId="3D0C48D9" w14:textId="77777777" w:rsidR="00462FD3" w:rsidRDefault="00462FD3" w:rsidP="00462FD3"/>
    <w:p w14:paraId="6D39C7E2" w14:textId="53969897" w:rsidR="00462FD3" w:rsidRDefault="005E672D" w:rsidP="00462FD3">
      <w:pPr>
        <w:rPr>
          <w:rFonts w:asciiTheme="majorHAnsi" w:eastAsiaTheme="majorEastAsia" w:hAnsiTheme="majorHAnsi" w:cstheme="majorBidi"/>
          <w:color w:val="845209" w:themeColor="accent1" w:themeShade="7F"/>
        </w:rPr>
      </w:pPr>
      <w:r>
        <w:t>Un administrateur peut accéder à cette page</w:t>
      </w:r>
      <w:r w:rsidR="009D6EC6">
        <w:t xml:space="preserve"> listant les utilisateurs de l’application</w:t>
      </w:r>
      <w:r>
        <w:t xml:space="preserve">, représenter par ce </w:t>
      </w:r>
      <w:proofErr w:type="spellStart"/>
      <w:r>
        <w:t>mockup</w:t>
      </w:r>
      <w:proofErr w:type="spellEnd"/>
      <w:r w:rsidR="009D6EC6">
        <w:t xml:space="preserve">. Ainsi il pourra éditer un utilisateur afin d’en changer </w:t>
      </w:r>
      <w:bookmarkStart w:id="61" w:name="_GoBack"/>
      <w:bookmarkEnd w:id="61"/>
      <w:r w:rsidR="009D6EC6">
        <w:t>les informations liées.</w:t>
      </w:r>
      <w:r w:rsidR="00462FD3">
        <w:br w:type="page"/>
      </w:r>
    </w:p>
    <w:p w14:paraId="4390EBE6" w14:textId="3FE6597C" w:rsidR="00776BC7" w:rsidRDefault="00776BC7" w:rsidP="00115F77">
      <w:pPr>
        <w:pStyle w:val="Titre30"/>
        <w:numPr>
          <w:ilvl w:val="0"/>
          <w:numId w:val="16"/>
        </w:numPr>
      </w:pPr>
      <w:bookmarkStart w:id="62" w:name="_Toc534816703"/>
      <w:r>
        <w:lastRenderedPageBreak/>
        <w:t>Modifications des informations d’un compte</w:t>
      </w:r>
      <w:bookmarkEnd w:id="62"/>
    </w:p>
    <w:p w14:paraId="642E73F7" w14:textId="77777777" w:rsidR="00A754E9" w:rsidRPr="00A754E9" w:rsidRDefault="00A754E9" w:rsidP="00A754E9"/>
    <w:p w14:paraId="29B69FFC" w14:textId="02679377" w:rsidR="00776BC7" w:rsidRDefault="007B1F7B" w:rsidP="00776BC7">
      <w:r>
        <w:rPr>
          <w:noProof/>
        </w:rPr>
        <w:drawing>
          <wp:inline distT="114300" distB="114300" distL="114300" distR="114300" wp14:anchorId="5A90FC71" wp14:editId="12579005">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tretch>
                      <a:fillRect/>
                    </a:stretch>
                  </pic:blipFill>
                  <pic:spPr>
                    <a:xfrm>
                      <a:off x="0" y="0"/>
                      <a:ext cx="5760720" cy="3793398"/>
                    </a:xfrm>
                    <a:prstGeom prst="rect">
                      <a:avLst/>
                    </a:prstGeom>
                    <a:ln/>
                  </pic:spPr>
                </pic:pic>
              </a:graphicData>
            </a:graphic>
          </wp:inline>
        </w:drawing>
      </w:r>
    </w:p>
    <w:p w14:paraId="25AC2CD9" w14:textId="77777777" w:rsidR="00A754E9" w:rsidRDefault="00A754E9" w:rsidP="00776BC7"/>
    <w:p w14:paraId="18D046F7" w14:textId="0389983F" w:rsidR="00776BC7" w:rsidRPr="00A5263F" w:rsidRDefault="00776BC7" w:rsidP="00B70546">
      <w:pPr>
        <w:jc w:val="both"/>
      </w:pPr>
      <w:r w:rsidRPr="004F0004">
        <w:t xml:space="preserve">Ce </w:t>
      </w:r>
      <w:proofErr w:type="spellStart"/>
      <w:r w:rsidRPr="004F0004">
        <w:t>mockup</w:t>
      </w:r>
      <w:proofErr w:type="spellEnd"/>
      <w:r w:rsidRPr="004F0004">
        <w:t xml:space="preserve"> montre comment un utilisateu</w:t>
      </w:r>
      <w:r w:rsidR="004B05DF">
        <w:t>r</w:t>
      </w:r>
      <w:r w:rsidRPr="004F0004">
        <w:t xml:space="preserve"> peut modifier ses informations personnelles ou s’il le souhaite supprimer son compte utilisateur.</w:t>
      </w:r>
      <w:r w:rsidR="004B05DF">
        <w:t xml:space="preserve"> Il est possible qu’un administrateur puisse accéder à ce formulaire afin d’y modifier, dans le cas d’un mot de passe oublié, ou supprimer le compte d’un utilisateur, si cet utilisateur ne fait plus parti de l’équipe de joueur.</w:t>
      </w:r>
    </w:p>
    <w:p w14:paraId="3FF85919" w14:textId="77777777" w:rsidR="009B4C4C" w:rsidRDefault="009B4C4C"/>
    <w:p w14:paraId="1B5A11C5" w14:textId="32DF6A28" w:rsidR="004C2C79" w:rsidRDefault="004C2C79">
      <w:pPr>
        <w:rPr>
          <w:rFonts w:asciiTheme="majorHAnsi" w:eastAsiaTheme="majorEastAsia" w:hAnsiTheme="majorHAnsi" w:cstheme="majorBidi"/>
          <w:color w:val="C77C0E" w:themeColor="accent1" w:themeShade="BF"/>
          <w:sz w:val="26"/>
          <w:szCs w:val="26"/>
        </w:rPr>
      </w:pPr>
      <w:r>
        <w:br w:type="page"/>
      </w:r>
    </w:p>
    <w:p w14:paraId="5BF00A7C" w14:textId="104DFFC6" w:rsidR="00290C14" w:rsidRDefault="001D034C" w:rsidP="00F12CC4">
      <w:pPr>
        <w:pStyle w:val="Titre20"/>
        <w:numPr>
          <w:ilvl w:val="0"/>
          <w:numId w:val="7"/>
        </w:numPr>
      </w:pPr>
      <w:bookmarkStart w:id="63" w:name="_Toc534816704"/>
      <w:r>
        <w:lastRenderedPageBreak/>
        <w:t>Fiabilité</w:t>
      </w:r>
      <w:bookmarkEnd w:id="63"/>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7F11435" w14:textId="3B1F46A5" w:rsidR="007C1962" w:rsidRDefault="001D034C" w:rsidP="004C2C79">
      <w:pPr>
        <w:jc w:val="both"/>
      </w:pPr>
      <w:r>
        <w:t xml:space="preserve">Aussi, nous avons choisi de mettre en place </w:t>
      </w:r>
      <w:proofErr w:type="spellStart"/>
      <w:r>
        <w:t>SonarQube</w:t>
      </w:r>
      <w:proofErr w:type="spellEnd"/>
      <w:r>
        <w:t xml:space="preserve"> pour tester la qualité de notre code et pouvoir l’améliorer.</w:t>
      </w:r>
    </w:p>
    <w:p w14:paraId="2B70083F" w14:textId="2BA41242" w:rsidR="00290C14" w:rsidRPr="001D034C" w:rsidRDefault="00290C14" w:rsidP="001D034C">
      <w:pPr>
        <w:jc w:val="both"/>
      </w:pPr>
    </w:p>
    <w:p w14:paraId="16F12435" w14:textId="77777777" w:rsidR="00290C14" w:rsidRPr="001D034C" w:rsidRDefault="00290C14" w:rsidP="00290C14"/>
    <w:sectPr w:rsidR="00290C14" w:rsidRPr="001D034C" w:rsidSect="007229B0">
      <w:headerReference w:type="default" r:id="rId38"/>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66D3A" w14:textId="77777777" w:rsidR="007821A6" w:rsidRDefault="007821A6" w:rsidP="006651C9">
      <w:r>
        <w:separator/>
      </w:r>
    </w:p>
  </w:endnote>
  <w:endnote w:type="continuationSeparator" w:id="0">
    <w:p w14:paraId="33B90DB3" w14:textId="77777777" w:rsidR="007821A6" w:rsidRDefault="007821A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861DE" w14:textId="77777777" w:rsidR="007821A6" w:rsidRDefault="007821A6" w:rsidP="006651C9">
      <w:r>
        <w:separator/>
      </w:r>
    </w:p>
  </w:footnote>
  <w:footnote w:type="continuationSeparator" w:id="0">
    <w:p w14:paraId="0B7BEEE9" w14:textId="77777777" w:rsidR="007821A6" w:rsidRDefault="007821A6"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Content>
      <w:p w14:paraId="0FDDFD00" w14:textId="77777777" w:rsidR="00E40763" w:rsidRDefault="00E40763">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E40763" w:rsidRDefault="00E40763">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E40763" w:rsidRDefault="00E40763">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E40763" w:rsidRDefault="00E407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1"/>
  </w:num>
  <w:num w:numId="3">
    <w:abstractNumId w:val="7"/>
  </w:num>
  <w:num w:numId="4">
    <w:abstractNumId w:val="11"/>
  </w:num>
  <w:num w:numId="5">
    <w:abstractNumId w:val="9"/>
  </w:num>
  <w:num w:numId="6">
    <w:abstractNumId w:val="8"/>
  </w:num>
  <w:num w:numId="7">
    <w:abstractNumId w:val="2"/>
  </w:num>
  <w:num w:numId="8">
    <w:abstractNumId w:val="6"/>
  </w:num>
  <w:num w:numId="9">
    <w:abstractNumId w:val="4"/>
  </w:num>
  <w:num w:numId="10">
    <w:abstractNumId w:val="18"/>
  </w:num>
  <w:num w:numId="11">
    <w:abstractNumId w:val="14"/>
  </w:num>
  <w:num w:numId="12">
    <w:abstractNumId w:val="0"/>
  </w:num>
  <w:num w:numId="13">
    <w:abstractNumId w:val="15"/>
  </w:num>
  <w:num w:numId="14">
    <w:abstractNumId w:val="12"/>
  </w:num>
  <w:num w:numId="15">
    <w:abstractNumId w:val="5"/>
  </w:num>
  <w:num w:numId="16">
    <w:abstractNumId w:val="3"/>
  </w:num>
  <w:num w:numId="17">
    <w:abstractNumId w:val="16"/>
  </w:num>
  <w:num w:numId="18">
    <w:abstractNumId w:val="13"/>
  </w:num>
  <w:num w:numId="1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802EC"/>
    <w:rsid w:val="0008285C"/>
    <w:rsid w:val="0008366B"/>
    <w:rsid w:val="000861DC"/>
    <w:rsid w:val="0009546D"/>
    <w:rsid w:val="000A06AB"/>
    <w:rsid w:val="000A1D6D"/>
    <w:rsid w:val="000A49B5"/>
    <w:rsid w:val="000B0CE6"/>
    <w:rsid w:val="000B2AAF"/>
    <w:rsid w:val="000B3710"/>
    <w:rsid w:val="000C3EF7"/>
    <w:rsid w:val="000C599A"/>
    <w:rsid w:val="000D0679"/>
    <w:rsid w:val="000D1381"/>
    <w:rsid w:val="000D4471"/>
    <w:rsid w:val="000D79F0"/>
    <w:rsid w:val="000D7B7C"/>
    <w:rsid w:val="000E4567"/>
    <w:rsid w:val="000E675D"/>
    <w:rsid w:val="000F3BAB"/>
    <w:rsid w:val="000F69F3"/>
    <w:rsid w:val="00110D1E"/>
    <w:rsid w:val="00112387"/>
    <w:rsid w:val="00113471"/>
    <w:rsid w:val="00115431"/>
    <w:rsid w:val="00115F77"/>
    <w:rsid w:val="00122863"/>
    <w:rsid w:val="00130B59"/>
    <w:rsid w:val="0013647E"/>
    <w:rsid w:val="001469A4"/>
    <w:rsid w:val="0015020B"/>
    <w:rsid w:val="001520F8"/>
    <w:rsid w:val="001521A0"/>
    <w:rsid w:val="00154598"/>
    <w:rsid w:val="00154F18"/>
    <w:rsid w:val="001570B3"/>
    <w:rsid w:val="00161907"/>
    <w:rsid w:val="001626E1"/>
    <w:rsid w:val="00162CC4"/>
    <w:rsid w:val="0016424F"/>
    <w:rsid w:val="00166B79"/>
    <w:rsid w:val="00167227"/>
    <w:rsid w:val="00170DBD"/>
    <w:rsid w:val="001730CA"/>
    <w:rsid w:val="00173249"/>
    <w:rsid w:val="0018015E"/>
    <w:rsid w:val="00180336"/>
    <w:rsid w:val="00180EF5"/>
    <w:rsid w:val="00182AE7"/>
    <w:rsid w:val="001838C9"/>
    <w:rsid w:val="00184BB8"/>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1F364C"/>
    <w:rsid w:val="00202362"/>
    <w:rsid w:val="00206EBA"/>
    <w:rsid w:val="0020798A"/>
    <w:rsid w:val="002174B3"/>
    <w:rsid w:val="00223C88"/>
    <w:rsid w:val="00223D58"/>
    <w:rsid w:val="0023073D"/>
    <w:rsid w:val="00232E76"/>
    <w:rsid w:val="002407E3"/>
    <w:rsid w:val="00240F04"/>
    <w:rsid w:val="00241DC9"/>
    <w:rsid w:val="00241F98"/>
    <w:rsid w:val="002424BC"/>
    <w:rsid w:val="00244734"/>
    <w:rsid w:val="002534DD"/>
    <w:rsid w:val="002537F4"/>
    <w:rsid w:val="002540C8"/>
    <w:rsid w:val="00255463"/>
    <w:rsid w:val="00264656"/>
    <w:rsid w:val="0027031D"/>
    <w:rsid w:val="002724A1"/>
    <w:rsid w:val="002806B3"/>
    <w:rsid w:val="00287887"/>
    <w:rsid w:val="0029079C"/>
    <w:rsid w:val="00290C14"/>
    <w:rsid w:val="00291D2E"/>
    <w:rsid w:val="00291FAA"/>
    <w:rsid w:val="0029285D"/>
    <w:rsid w:val="002962FD"/>
    <w:rsid w:val="002A724D"/>
    <w:rsid w:val="002B35CB"/>
    <w:rsid w:val="002B5D4A"/>
    <w:rsid w:val="002B7271"/>
    <w:rsid w:val="002C0823"/>
    <w:rsid w:val="002C0A07"/>
    <w:rsid w:val="002C6941"/>
    <w:rsid w:val="002C7CE4"/>
    <w:rsid w:val="002D607C"/>
    <w:rsid w:val="002E4523"/>
    <w:rsid w:val="002E462F"/>
    <w:rsid w:val="002E4F12"/>
    <w:rsid w:val="002F34F3"/>
    <w:rsid w:val="002F4FD5"/>
    <w:rsid w:val="003010B3"/>
    <w:rsid w:val="00302A77"/>
    <w:rsid w:val="00302B12"/>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72E93"/>
    <w:rsid w:val="0038536E"/>
    <w:rsid w:val="003874D9"/>
    <w:rsid w:val="00387617"/>
    <w:rsid w:val="00387D42"/>
    <w:rsid w:val="003901E4"/>
    <w:rsid w:val="0039033F"/>
    <w:rsid w:val="003909E2"/>
    <w:rsid w:val="0039247E"/>
    <w:rsid w:val="003A1CE7"/>
    <w:rsid w:val="003A62B5"/>
    <w:rsid w:val="003B16F2"/>
    <w:rsid w:val="003B37FE"/>
    <w:rsid w:val="003B40BE"/>
    <w:rsid w:val="003B46EA"/>
    <w:rsid w:val="003B5121"/>
    <w:rsid w:val="003B5B3D"/>
    <w:rsid w:val="003B7484"/>
    <w:rsid w:val="003C7E07"/>
    <w:rsid w:val="003D0112"/>
    <w:rsid w:val="003D5A33"/>
    <w:rsid w:val="003D5F8F"/>
    <w:rsid w:val="003E3F1C"/>
    <w:rsid w:val="003E5E15"/>
    <w:rsid w:val="00402D6B"/>
    <w:rsid w:val="00404D12"/>
    <w:rsid w:val="00406368"/>
    <w:rsid w:val="00407361"/>
    <w:rsid w:val="00407D01"/>
    <w:rsid w:val="004112BC"/>
    <w:rsid w:val="00414870"/>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445F"/>
    <w:rsid w:val="0045268E"/>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6B79"/>
    <w:rsid w:val="004917BF"/>
    <w:rsid w:val="0049212E"/>
    <w:rsid w:val="00493894"/>
    <w:rsid w:val="0049721C"/>
    <w:rsid w:val="004A181B"/>
    <w:rsid w:val="004A1F4F"/>
    <w:rsid w:val="004A4BE4"/>
    <w:rsid w:val="004A5751"/>
    <w:rsid w:val="004A6277"/>
    <w:rsid w:val="004B05DF"/>
    <w:rsid w:val="004C2C79"/>
    <w:rsid w:val="004D021C"/>
    <w:rsid w:val="004D2DA7"/>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83011"/>
    <w:rsid w:val="0058332A"/>
    <w:rsid w:val="0058708D"/>
    <w:rsid w:val="0059193F"/>
    <w:rsid w:val="005946BC"/>
    <w:rsid w:val="0059512C"/>
    <w:rsid w:val="005A2477"/>
    <w:rsid w:val="005B145B"/>
    <w:rsid w:val="005D300B"/>
    <w:rsid w:val="005D32AB"/>
    <w:rsid w:val="005D6639"/>
    <w:rsid w:val="005D668F"/>
    <w:rsid w:val="005E59BA"/>
    <w:rsid w:val="005E5D0E"/>
    <w:rsid w:val="005E672D"/>
    <w:rsid w:val="005F04A7"/>
    <w:rsid w:val="00610225"/>
    <w:rsid w:val="00610350"/>
    <w:rsid w:val="00611300"/>
    <w:rsid w:val="00625B53"/>
    <w:rsid w:val="00633FD7"/>
    <w:rsid w:val="00635DC1"/>
    <w:rsid w:val="00637496"/>
    <w:rsid w:val="006444C0"/>
    <w:rsid w:val="00644854"/>
    <w:rsid w:val="00645C77"/>
    <w:rsid w:val="006618E9"/>
    <w:rsid w:val="006651C9"/>
    <w:rsid w:val="00671DE3"/>
    <w:rsid w:val="006729E8"/>
    <w:rsid w:val="00683C73"/>
    <w:rsid w:val="0068460B"/>
    <w:rsid w:val="0069246F"/>
    <w:rsid w:val="006A111C"/>
    <w:rsid w:val="006A2033"/>
    <w:rsid w:val="006A7C3D"/>
    <w:rsid w:val="006B1CFC"/>
    <w:rsid w:val="006B25F7"/>
    <w:rsid w:val="006B32AD"/>
    <w:rsid w:val="006B445E"/>
    <w:rsid w:val="006B5C68"/>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7E1"/>
    <w:rsid w:val="00703CB9"/>
    <w:rsid w:val="00704DD1"/>
    <w:rsid w:val="0070574E"/>
    <w:rsid w:val="00706051"/>
    <w:rsid w:val="007113F3"/>
    <w:rsid w:val="00712BCD"/>
    <w:rsid w:val="00714B9A"/>
    <w:rsid w:val="0071524A"/>
    <w:rsid w:val="0071744A"/>
    <w:rsid w:val="007229B0"/>
    <w:rsid w:val="00722F62"/>
    <w:rsid w:val="0072519B"/>
    <w:rsid w:val="0072621B"/>
    <w:rsid w:val="00726528"/>
    <w:rsid w:val="007265DC"/>
    <w:rsid w:val="0073600F"/>
    <w:rsid w:val="00736A60"/>
    <w:rsid w:val="007370FA"/>
    <w:rsid w:val="00740469"/>
    <w:rsid w:val="0075797C"/>
    <w:rsid w:val="00760881"/>
    <w:rsid w:val="00761601"/>
    <w:rsid w:val="00762E79"/>
    <w:rsid w:val="00762F35"/>
    <w:rsid w:val="00764D5E"/>
    <w:rsid w:val="00767FAC"/>
    <w:rsid w:val="00773465"/>
    <w:rsid w:val="007758CE"/>
    <w:rsid w:val="00775D26"/>
    <w:rsid w:val="007763C8"/>
    <w:rsid w:val="00776BC7"/>
    <w:rsid w:val="007821A6"/>
    <w:rsid w:val="00783DE8"/>
    <w:rsid w:val="00794982"/>
    <w:rsid w:val="007975A2"/>
    <w:rsid w:val="007A7AB5"/>
    <w:rsid w:val="007B1F7B"/>
    <w:rsid w:val="007B4887"/>
    <w:rsid w:val="007B5B49"/>
    <w:rsid w:val="007C1169"/>
    <w:rsid w:val="007C185D"/>
    <w:rsid w:val="007C1962"/>
    <w:rsid w:val="007C323B"/>
    <w:rsid w:val="007D04A9"/>
    <w:rsid w:val="007D191C"/>
    <w:rsid w:val="007D5B36"/>
    <w:rsid w:val="007E1747"/>
    <w:rsid w:val="007E3378"/>
    <w:rsid w:val="007E3ADB"/>
    <w:rsid w:val="007E6E20"/>
    <w:rsid w:val="007F137A"/>
    <w:rsid w:val="007F384F"/>
    <w:rsid w:val="00800386"/>
    <w:rsid w:val="00801B71"/>
    <w:rsid w:val="00807216"/>
    <w:rsid w:val="008111D2"/>
    <w:rsid w:val="00815D80"/>
    <w:rsid w:val="00824C6A"/>
    <w:rsid w:val="008264BE"/>
    <w:rsid w:val="0083240F"/>
    <w:rsid w:val="00832AB6"/>
    <w:rsid w:val="00834FEB"/>
    <w:rsid w:val="0084628E"/>
    <w:rsid w:val="00847B1E"/>
    <w:rsid w:val="00847F7A"/>
    <w:rsid w:val="008528FF"/>
    <w:rsid w:val="00852F60"/>
    <w:rsid w:val="008537C3"/>
    <w:rsid w:val="00855DB7"/>
    <w:rsid w:val="0086089E"/>
    <w:rsid w:val="00862544"/>
    <w:rsid w:val="0087101A"/>
    <w:rsid w:val="0087491D"/>
    <w:rsid w:val="00875CE5"/>
    <w:rsid w:val="00885C7E"/>
    <w:rsid w:val="008915FD"/>
    <w:rsid w:val="00896C9C"/>
    <w:rsid w:val="00897650"/>
    <w:rsid w:val="008A5941"/>
    <w:rsid w:val="008A66BC"/>
    <w:rsid w:val="008B71E1"/>
    <w:rsid w:val="008C1F81"/>
    <w:rsid w:val="008C4700"/>
    <w:rsid w:val="008C5219"/>
    <w:rsid w:val="008D146D"/>
    <w:rsid w:val="008D4B6B"/>
    <w:rsid w:val="008D6E58"/>
    <w:rsid w:val="008E004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871"/>
    <w:rsid w:val="00920C04"/>
    <w:rsid w:val="00924226"/>
    <w:rsid w:val="00927ABD"/>
    <w:rsid w:val="00930EE8"/>
    <w:rsid w:val="009320A4"/>
    <w:rsid w:val="00932976"/>
    <w:rsid w:val="00932E21"/>
    <w:rsid w:val="00934503"/>
    <w:rsid w:val="00940140"/>
    <w:rsid w:val="00941598"/>
    <w:rsid w:val="0094430E"/>
    <w:rsid w:val="00947B90"/>
    <w:rsid w:val="009549D9"/>
    <w:rsid w:val="009552FD"/>
    <w:rsid w:val="00957BE4"/>
    <w:rsid w:val="009708DF"/>
    <w:rsid w:val="00972A48"/>
    <w:rsid w:val="00973F54"/>
    <w:rsid w:val="009807DF"/>
    <w:rsid w:val="00981AB2"/>
    <w:rsid w:val="00984AFB"/>
    <w:rsid w:val="00985D49"/>
    <w:rsid w:val="00986472"/>
    <w:rsid w:val="009967C5"/>
    <w:rsid w:val="009A6D3D"/>
    <w:rsid w:val="009A753B"/>
    <w:rsid w:val="009B1E60"/>
    <w:rsid w:val="009B26AF"/>
    <w:rsid w:val="009B33C2"/>
    <w:rsid w:val="009B46E0"/>
    <w:rsid w:val="009B4C4C"/>
    <w:rsid w:val="009B5B48"/>
    <w:rsid w:val="009C135A"/>
    <w:rsid w:val="009C6B0B"/>
    <w:rsid w:val="009D0410"/>
    <w:rsid w:val="009D0F14"/>
    <w:rsid w:val="009D4332"/>
    <w:rsid w:val="009D583A"/>
    <w:rsid w:val="009D6EC6"/>
    <w:rsid w:val="009E377A"/>
    <w:rsid w:val="009F030D"/>
    <w:rsid w:val="009F0ECB"/>
    <w:rsid w:val="00A072BD"/>
    <w:rsid w:val="00A12BEE"/>
    <w:rsid w:val="00A13263"/>
    <w:rsid w:val="00A21360"/>
    <w:rsid w:val="00A21BCB"/>
    <w:rsid w:val="00A261B6"/>
    <w:rsid w:val="00A35367"/>
    <w:rsid w:val="00A3594B"/>
    <w:rsid w:val="00A40DF1"/>
    <w:rsid w:val="00A4286A"/>
    <w:rsid w:val="00A50074"/>
    <w:rsid w:val="00A5263F"/>
    <w:rsid w:val="00A55649"/>
    <w:rsid w:val="00A57B23"/>
    <w:rsid w:val="00A63754"/>
    <w:rsid w:val="00A67DB9"/>
    <w:rsid w:val="00A67EA5"/>
    <w:rsid w:val="00A74A50"/>
    <w:rsid w:val="00A754E9"/>
    <w:rsid w:val="00A81B0E"/>
    <w:rsid w:val="00A8215E"/>
    <w:rsid w:val="00A8644E"/>
    <w:rsid w:val="00A91FFC"/>
    <w:rsid w:val="00A966D4"/>
    <w:rsid w:val="00A976BE"/>
    <w:rsid w:val="00AA04D5"/>
    <w:rsid w:val="00AA15EA"/>
    <w:rsid w:val="00AA20A0"/>
    <w:rsid w:val="00AA246D"/>
    <w:rsid w:val="00AC0341"/>
    <w:rsid w:val="00AC6397"/>
    <w:rsid w:val="00AC7243"/>
    <w:rsid w:val="00AC7DE1"/>
    <w:rsid w:val="00AD41B2"/>
    <w:rsid w:val="00AE088C"/>
    <w:rsid w:val="00AE37B0"/>
    <w:rsid w:val="00AE3CD0"/>
    <w:rsid w:val="00AE4833"/>
    <w:rsid w:val="00AE5B84"/>
    <w:rsid w:val="00AF0C7D"/>
    <w:rsid w:val="00AF0F78"/>
    <w:rsid w:val="00AF1267"/>
    <w:rsid w:val="00AF7742"/>
    <w:rsid w:val="00B10F3F"/>
    <w:rsid w:val="00B13092"/>
    <w:rsid w:val="00B20074"/>
    <w:rsid w:val="00B217CF"/>
    <w:rsid w:val="00B3766B"/>
    <w:rsid w:val="00B4154B"/>
    <w:rsid w:val="00B46F80"/>
    <w:rsid w:val="00B54856"/>
    <w:rsid w:val="00B55E9D"/>
    <w:rsid w:val="00B67F36"/>
    <w:rsid w:val="00B702D8"/>
    <w:rsid w:val="00B702FF"/>
    <w:rsid w:val="00B70546"/>
    <w:rsid w:val="00B810DD"/>
    <w:rsid w:val="00B859F6"/>
    <w:rsid w:val="00B87685"/>
    <w:rsid w:val="00B87D29"/>
    <w:rsid w:val="00B95AB7"/>
    <w:rsid w:val="00B95C66"/>
    <w:rsid w:val="00B9629E"/>
    <w:rsid w:val="00BA1AB6"/>
    <w:rsid w:val="00BA2138"/>
    <w:rsid w:val="00BB3AE8"/>
    <w:rsid w:val="00BC1D8D"/>
    <w:rsid w:val="00BC20CA"/>
    <w:rsid w:val="00BC393F"/>
    <w:rsid w:val="00BC41D2"/>
    <w:rsid w:val="00BC5D86"/>
    <w:rsid w:val="00BD0361"/>
    <w:rsid w:val="00BD124C"/>
    <w:rsid w:val="00BD206A"/>
    <w:rsid w:val="00BD4370"/>
    <w:rsid w:val="00BD5F52"/>
    <w:rsid w:val="00BD6711"/>
    <w:rsid w:val="00BD7C5C"/>
    <w:rsid w:val="00BE02B0"/>
    <w:rsid w:val="00BE2644"/>
    <w:rsid w:val="00BE616C"/>
    <w:rsid w:val="00BF0E26"/>
    <w:rsid w:val="00BF27A7"/>
    <w:rsid w:val="00BF5B5D"/>
    <w:rsid w:val="00C01A4B"/>
    <w:rsid w:val="00C0494A"/>
    <w:rsid w:val="00C124AE"/>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0E8C"/>
    <w:rsid w:val="00CA10E8"/>
    <w:rsid w:val="00CA405A"/>
    <w:rsid w:val="00CA531C"/>
    <w:rsid w:val="00CA53FE"/>
    <w:rsid w:val="00CA5A3A"/>
    <w:rsid w:val="00CA69DB"/>
    <w:rsid w:val="00CA7D29"/>
    <w:rsid w:val="00CB3476"/>
    <w:rsid w:val="00CB49E2"/>
    <w:rsid w:val="00CB756E"/>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413"/>
    <w:rsid w:val="00D34EAB"/>
    <w:rsid w:val="00D36FBF"/>
    <w:rsid w:val="00D41ABB"/>
    <w:rsid w:val="00D45081"/>
    <w:rsid w:val="00D512A9"/>
    <w:rsid w:val="00D52A38"/>
    <w:rsid w:val="00D60D47"/>
    <w:rsid w:val="00D64908"/>
    <w:rsid w:val="00D74B46"/>
    <w:rsid w:val="00D81430"/>
    <w:rsid w:val="00D81546"/>
    <w:rsid w:val="00D82295"/>
    <w:rsid w:val="00D86F3D"/>
    <w:rsid w:val="00D90008"/>
    <w:rsid w:val="00D97D16"/>
    <w:rsid w:val="00DA27D0"/>
    <w:rsid w:val="00DA566A"/>
    <w:rsid w:val="00DB0217"/>
    <w:rsid w:val="00DB4BB8"/>
    <w:rsid w:val="00DB60B6"/>
    <w:rsid w:val="00DB6542"/>
    <w:rsid w:val="00DB711E"/>
    <w:rsid w:val="00DC192F"/>
    <w:rsid w:val="00DD10B2"/>
    <w:rsid w:val="00DD1338"/>
    <w:rsid w:val="00DD1EBE"/>
    <w:rsid w:val="00DD3ED7"/>
    <w:rsid w:val="00DD69A6"/>
    <w:rsid w:val="00DE0B74"/>
    <w:rsid w:val="00DE2A11"/>
    <w:rsid w:val="00DE4713"/>
    <w:rsid w:val="00DE69D0"/>
    <w:rsid w:val="00DE6BC7"/>
    <w:rsid w:val="00DF3721"/>
    <w:rsid w:val="00DF61FE"/>
    <w:rsid w:val="00E039F2"/>
    <w:rsid w:val="00E04F3F"/>
    <w:rsid w:val="00E129ED"/>
    <w:rsid w:val="00E12E2A"/>
    <w:rsid w:val="00E136A8"/>
    <w:rsid w:val="00E40763"/>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A6D0C"/>
    <w:rsid w:val="00EC18EF"/>
    <w:rsid w:val="00ED05F4"/>
    <w:rsid w:val="00ED1153"/>
    <w:rsid w:val="00ED4355"/>
    <w:rsid w:val="00ED5C5E"/>
    <w:rsid w:val="00ED7B13"/>
    <w:rsid w:val="00EE6B08"/>
    <w:rsid w:val="00EF6E05"/>
    <w:rsid w:val="00EF778E"/>
    <w:rsid w:val="00F01A36"/>
    <w:rsid w:val="00F06A95"/>
    <w:rsid w:val="00F11809"/>
    <w:rsid w:val="00F12CC4"/>
    <w:rsid w:val="00F160E2"/>
    <w:rsid w:val="00F21EF9"/>
    <w:rsid w:val="00F30EB7"/>
    <w:rsid w:val="00F33C4C"/>
    <w:rsid w:val="00F40A20"/>
    <w:rsid w:val="00F40A95"/>
    <w:rsid w:val="00F424F9"/>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FE8"/>
    <w:rsid w:val="00FC330A"/>
    <w:rsid w:val="00FD0810"/>
    <w:rsid w:val="00FD504F"/>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9C37D36C-65DD-4C9B-A7A0-A723E2B9E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43</Pages>
  <Words>4038</Words>
  <Characters>22213</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2019-01-09T16:27:00Z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