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sdt>
      <w:sdtPr>
        <w:rPr>
          <w:rFonts w:asciiTheme="minorHAnsi" w:eastAsiaTheme="minorEastAsia" w:hAnsiTheme="minorHAnsi" w:cstheme="minorBidi"/>
          <w:color w:val="auto"/>
          <w:sz w:val="24"/>
          <w:szCs w:val="24"/>
        </w:rPr>
        <w:id w:val="1073003437"/>
        <w:docPartObj>
          <w:docPartGallery w:val="Table of Contents"/>
          <w:docPartUnique/>
        </w:docPartObj>
      </w:sdtPr>
      <w:sdtEndPr>
        <w:rPr>
          <w:b/>
          <w:bCs/>
        </w:rPr>
      </w:sdtEndPr>
      <w:sdtContent>
        <w:p w14:paraId="586CD96F" w14:textId="77777777" w:rsidR="009B1E60" w:rsidRDefault="009B1E60">
          <w:pPr>
            <w:pStyle w:val="En-ttedetabledesmatires"/>
          </w:pPr>
          <w:r>
            <w:t>Table des matières</w:t>
          </w:r>
        </w:p>
        <w:p w14:paraId="3178384C" w14:textId="1DF289DD" w:rsidR="001C3782" w:rsidRDefault="009B1E60">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hyperlink w:anchor="_Toc529866338" w:history="1">
            <w:r w:rsidR="001C3782" w:rsidRPr="00067327">
              <w:rPr>
                <w:rStyle w:val="Lienhypertexte"/>
                <w:noProof/>
              </w:rPr>
              <w:t>I.</w:t>
            </w:r>
            <w:r w:rsidR="001C3782">
              <w:rPr>
                <w:noProof/>
                <w:sz w:val="22"/>
                <w:szCs w:val="22"/>
              </w:rPr>
              <w:tab/>
            </w:r>
            <w:r w:rsidR="001C3782" w:rsidRPr="00067327">
              <w:rPr>
                <w:rStyle w:val="Lienhypertexte"/>
                <w:noProof/>
              </w:rPr>
              <w:t>Introduction</w:t>
            </w:r>
            <w:r w:rsidR="001C3782">
              <w:rPr>
                <w:noProof/>
                <w:webHidden/>
              </w:rPr>
              <w:tab/>
            </w:r>
            <w:r w:rsidR="001C3782">
              <w:rPr>
                <w:noProof/>
                <w:webHidden/>
              </w:rPr>
              <w:fldChar w:fldCharType="begin"/>
            </w:r>
            <w:r w:rsidR="001C3782">
              <w:rPr>
                <w:noProof/>
                <w:webHidden/>
              </w:rPr>
              <w:instrText xml:space="preserve"> PAGEREF _Toc529866338 \h </w:instrText>
            </w:r>
            <w:r w:rsidR="001C3782">
              <w:rPr>
                <w:noProof/>
                <w:webHidden/>
              </w:rPr>
            </w:r>
            <w:r w:rsidR="001C3782">
              <w:rPr>
                <w:noProof/>
                <w:webHidden/>
              </w:rPr>
              <w:fldChar w:fldCharType="separate"/>
            </w:r>
            <w:r w:rsidR="00244734">
              <w:rPr>
                <w:noProof/>
                <w:webHidden/>
              </w:rPr>
              <w:t>4</w:t>
            </w:r>
            <w:r w:rsidR="001C3782">
              <w:rPr>
                <w:noProof/>
                <w:webHidden/>
              </w:rPr>
              <w:fldChar w:fldCharType="end"/>
            </w:r>
          </w:hyperlink>
        </w:p>
        <w:p w14:paraId="6C1498E5" w14:textId="1232BC8A" w:rsidR="001C3782" w:rsidRDefault="001C3782">
          <w:pPr>
            <w:pStyle w:val="TM2"/>
            <w:tabs>
              <w:tab w:val="left" w:pos="660"/>
              <w:tab w:val="right" w:leader="dot" w:pos="9062"/>
            </w:tabs>
            <w:rPr>
              <w:noProof/>
              <w:sz w:val="22"/>
              <w:szCs w:val="22"/>
            </w:rPr>
          </w:pPr>
          <w:hyperlink w:anchor="_Toc529866339" w:history="1">
            <w:r w:rsidRPr="00067327">
              <w:rPr>
                <w:rStyle w:val="Lienhypertexte"/>
                <w:noProof/>
              </w:rPr>
              <w:t>1.</w:t>
            </w:r>
            <w:r>
              <w:rPr>
                <w:noProof/>
                <w:sz w:val="22"/>
                <w:szCs w:val="22"/>
              </w:rPr>
              <w:tab/>
            </w:r>
            <w:r w:rsidRPr="00067327">
              <w:rPr>
                <w:rStyle w:val="Lienhypertexte"/>
                <w:noProof/>
              </w:rPr>
              <w:t>Rappel sur le projet</w:t>
            </w:r>
            <w:r>
              <w:rPr>
                <w:noProof/>
                <w:webHidden/>
              </w:rPr>
              <w:tab/>
            </w:r>
            <w:r>
              <w:rPr>
                <w:noProof/>
                <w:webHidden/>
              </w:rPr>
              <w:fldChar w:fldCharType="begin"/>
            </w:r>
            <w:r>
              <w:rPr>
                <w:noProof/>
                <w:webHidden/>
              </w:rPr>
              <w:instrText xml:space="preserve"> PAGEREF _Toc529866339 \h </w:instrText>
            </w:r>
            <w:r>
              <w:rPr>
                <w:noProof/>
                <w:webHidden/>
              </w:rPr>
            </w:r>
            <w:r>
              <w:rPr>
                <w:noProof/>
                <w:webHidden/>
              </w:rPr>
              <w:fldChar w:fldCharType="separate"/>
            </w:r>
            <w:r w:rsidR="00244734">
              <w:rPr>
                <w:noProof/>
                <w:webHidden/>
              </w:rPr>
              <w:t>4</w:t>
            </w:r>
            <w:r>
              <w:rPr>
                <w:noProof/>
                <w:webHidden/>
              </w:rPr>
              <w:fldChar w:fldCharType="end"/>
            </w:r>
          </w:hyperlink>
        </w:p>
        <w:p w14:paraId="6D3A687F" w14:textId="6E2C4141" w:rsidR="001C3782" w:rsidRDefault="001C3782">
          <w:pPr>
            <w:pStyle w:val="TM3"/>
            <w:tabs>
              <w:tab w:val="left" w:pos="1100"/>
              <w:tab w:val="right" w:leader="dot" w:pos="9062"/>
            </w:tabs>
            <w:rPr>
              <w:noProof/>
              <w:sz w:val="22"/>
              <w:szCs w:val="22"/>
            </w:rPr>
          </w:pPr>
          <w:hyperlink w:anchor="_Toc529866340" w:history="1">
            <w:r w:rsidRPr="00067327">
              <w:rPr>
                <w:rStyle w:val="Lienhypertexte"/>
                <w:noProof/>
              </w:rPr>
              <w:t>a)</w:t>
            </w:r>
            <w:r>
              <w:rPr>
                <w:noProof/>
                <w:sz w:val="22"/>
                <w:szCs w:val="22"/>
              </w:rPr>
              <w:tab/>
            </w:r>
            <w:r w:rsidRPr="00067327">
              <w:rPr>
                <w:rStyle w:val="Lienhypertexte"/>
                <w:noProof/>
              </w:rPr>
              <w:t>Contexte du projet</w:t>
            </w:r>
            <w:r>
              <w:rPr>
                <w:noProof/>
                <w:webHidden/>
              </w:rPr>
              <w:tab/>
            </w:r>
            <w:r>
              <w:rPr>
                <w:noProof/>
                <w:webHidden/>
              </w:rPr>
              <w:fldChar w:fldCharType="begin"/>
            </w:r>
            <w:r>
              <w:rPr>
                <w:noProof/>
                <w:webHidden/>
              </w:rPr>
              <w:instrText xml:space="preserve"> PAGEREF _Toc529866340 \h </w:instrText>
            </w:r>
            <w:r>
              <w:rPr>
                <w:noProof/>
                <w:webHidden/>
              </w:rPr>
            </w:r>
            <w:r>
              <w:rPr>
                <w:noProof/>
                <w:webHidden/>
              </w:rPr>
              <w:fldChar w:fldCharType="separate"/>
            </w:r>
            <w:r w:rsidR="00244734">
              <w:rPr>
                <w:noProof/>
                <w:webHidden/>
              </w:rPr>
              <w:t>4</w:t>
            </w:r>
            <w:r>
              <w:rPr>
                <w:noProof/>
                <w:webHidden/>
              </w:rPr>
              <w:fldChar w:fldCharType="end"/>
            </w:r>
          </w:hyperlink>
        </w:p>
        <w:p w14:paraId="74C7D222" w14:textId="7BF9EF89" w:rsidR="001C3782" w:rsidRDefault="001C3782">
          <w:pPr>
            <w:pStyle w:val="TM3"/>
            <w:tabs>
              <w:tab w:val="left" w:pos="1100"/>
              <w:tab w:val="right" w:leader="dot" w:pos="9062"/>
            </w:tabs>
            <w:rPr>
              <w:noProof/>
              <w:sz w:val="22"/>
              <w:szCs w:val="22"/>
            </w:rPr>
          </w:pPr>
          <w:hyperlink w:anchor="_Toc529866341" w:history="1">
            <w:r w:rsidRPr="00067327">
              <w:rPr>
                <w:rStyle w:val="Lienhypertexte"/>
                <w:noProof/>
              </w:rPr>
              <w:t>b)</w:t>
            </w:r>
            <w:r>
              <w:rPr>
                <w:noProof/>
                <w:sz w:val="22"/>
                <w:szCs w:val="22"/>
              </w:rPr>
              <w:tab/>
            </w:r>
            <w:r w:rsidRPr="00067327">
              <w:rPr>
                <w:rStyle w:val="Lienhypertexte"/>
                <w:noProof/>
              </w:rPr>
              <w:t>Objectif général du projet</w:t>
            </w:r>
            <w:r>
              <w:rPr>
                <w:noProof/>
                <w:webHidden/>
              </w:rPr>
              <w:tab/>
            </w:r>
            <w:r>
              <w:rPr>
                <w:noProof/>
                <w:webHidden/>
              </w:rPr>
              <w:fldChar w:fldCharType="begin"/>
            </w:r>
            <w:r>
              <w:rPr>
                <w:noProof/>
                <w:webHidden/>
              </w:rPr>
              <w:instrText xml:space="preserve"> PAGEREF _Toc529866341 \h </w:instrText>
            </w:r>
            <w:r>
              <w:rPr>
                <w:noProof/>
                <w:webHidden/>
              </w:rPr>
            </w:r>
            <w:r>
              <w:rPr>
                <w:noProof/>
                <w:webHidden/>
              </w:rPr>
              <w:fldChar w:fldCharType="separate"/>
            </w:r>
            <w:r w:rsidR="00244734">
              <w:rPr>
                <w:noProof/>
                <w:webHidden/>
              </w:rPr>
              <w:t>4</w:t>
            </w:r>
            <w:r>
              <w:rPr>
                <w:noProof/>
                <w:webHidden/>
              </w:rPr>
              <w:fldChar w:fldCharType="end"/>
            </w:r>
          </w:hyperlink>
        </w:p>
        <w:p w14:paraId="30D56840" w14:textId="1C1D0B2C" w:rsidR="001C3782" w:rsidRDefault="001C3782">
          <w:pPr>
            <w:pStyle w:val="TM2"/>
            <w:tabs>
              <w:tab w:val="left" w:pos="660"/>
              <w:tab w:val="right" w:leader="dot" w:pos="9062"/>
            </w:tabs>
            <w:rPr>
              <w:noProof/>
              <w:sz w:val="22"/>
              <w:szCs w:val="22"/>
            </w:rPr>
          </w:pPr>
          <w:hyperlink w:anchor="_Toc529866342" w:history="1">
            <w:r w:rsidRPr="00067327">
              <w:rPr>
                <w:rStyle w:val="Lienhypertexte"/>
                <w:noProof/>
              </w:rPr>
              <w:t>2.</w:t>
            </w:r>
            <w:r>
              <w:rPr>
                <w:noProof/>
                <w:sz w:val="22"/>
                <w:szCs w:val="22"/>
              </w:rPr>
              <w:tab/>
            </w:r>
            <w:r w:rsidRPr="00067327">
              <w:rPr>
                <w:rStyle w:val="Lienhypertexte"/>
                <w:noProof/>
              </w:rPr>
              <w:t>Rappel sur l’architecture</w:t>
            </w:r>
            <w:r>
              <w:rPr>
                <w:noProof/>
                <w:webHidden/>
              </w:rPr>
              <w:tab/>
            </w:r>
            <w:r>
              <w:rPr>
                <w:noProof/>
                <w:webHidden/>
              </w:rPr>
              <w:fldChar w:fldCharType="begin"/>
            </w:r>
            <w:r>
              <w:rPr>
                <w:noProof/>
                <w:webHidden/>
              </w:rPr>
              <w:instrText xml:space="preserve"> PAGEREF _Toc529866342 \h </w:instrText>
            </w:r>
            <w:r>
              <w:rPr>
                <w:noProof/>
                <w:webHidden/>
              </w:rPr>
            </w:r>
            <w:r>
              <w:rPr>
                <w:noProof/>
                <w:webHidden/>
              </w:rPr>
              <w:fldChar w:fldCharType="separate"/>
            </w:r>
            <w:r w:rsidR="00244734">
              <w:rPr>
                <w:noProof/>
                <w:webHidden/>
              </w:rPr>
              <w:t>5</w:t>
            </w:r>
            <w:r>
              <w:rPr>
                <w:noProof/>
                <w:webHidden/>
              </w:rPr>
              <w:fldChar w:fldCharType="end"/>
            </w:r>
          </w:hyperlink>
        </w:p>
        <w:p w14:paraId="060D2982" w14:textId="0948EA5C" w:rsidR="001C3782" w:rsidRDefault="001C3782">
          <w:pPr>
            <w:pStyle w:val="TM3"/>
            <w:tabs>
              <w:tab w:val="left" w:pos="1100"/>
              <w:tab w:val="right" w:leader="dot" w:pos="9062"/>
            </w:tabs>
            <w:rPr>
              <w:noProof/>
              <w:sz w:val="22"/>
              <w:szCs w:val="22"/>
            </w:rPr>
          </w:pPr>
          <w:hyperlink w:anchor="_Toc529866343" w:history="1">
            <w:r w:rsidRPr="00067327">
              <w:rPr>
                <w:rStyle w:val="Lienhypertexte"/>
                <w:noProof/>
              </w:rPr>
              <w:t>a)</w:t>
            </w:r>
            <w:r>
              <w:rPr>
                <w:noProof/>
                <w:sz w:val="22"/>
                <w:szCs w:val="22"/>
              </w:rPr>
              <w:tab/>
            </w:r>
            <w:r w:rsidRPr="00067327">
              <w:rPr>
                <w:rStyle w:val="Lienhypertexte"/>
                <w:noProof/>
              </w:rPr>
              <w:t>Existant</w:t>
            </w:r>
            <w:r>
              <w:rPr>
                <w:noProof/>
                <w:webHidden/>
              </w:rPr>
              <w:tab/>
            </w:r>
            <w:r>
              <w:rPr>
                <w:noProof/>
                <w:webHidden/>
              </w:rPr>
              <w:fldChar w:fldCharType="begin"/>
            </w:r>
            <w:r>
              <w:rPr>
                <w:noProof/>
                <w:webHidden/>
              </w:rPr>
              <w:instrText xml:space="preserve"> PAGEREF _Toc529866343 \h </w:instrText>
            </w:r>
            <w:r>
              <w:rPr>
                <w:noProof/>
                <w:webHidden/>
              </w:rPr>
            </w:r>
            <w:r>
              <w:rPr>
                <w:noProof/>
                <w:webHidden/>
              </w:rPr>
              <w:fldChar w:fldCharType="separate"/>
            </w:r>
            <w:r w:rsidR="00244734">
              <w:rPr>
                <w:noProof/>
                <w:webHidden/>
              </w:rPr>
              <w:t>5</w:t>
            </w:r>
            <w:r>
              <w:rPr>
                <w:noProof/>
                <w:webHidden/>
              </w:rPr>
              <w:fldChar w:fldCharType="end"/>
            </w:r>
          </w:hyperlink>
        </w:p>
        <w:p w14:paraId="41FE13ED" w14:textId="16A575D3" w:rsidR="001C3782" w:rsidRDefault="001C3782">
          <w:pPr>
            <w:pStyle w:val="TM3"/>
            <w:tabs>
              <w:tab w:val="left" w:pos="1100"/>
              <w:tab w:val="right" w:leader="dot" w:pos="9062"/>
            </w:tabs>
            <w:rPr>
              <w:noProof/>
              <w:sz w:val="22"/>
              <w:szCs w:val="22"/>
            </w:rPr>
          </w:pPr>
          <w:hyperlink w:anchor="_Toc529866344" w:history="1">
            <w:r w:rsidRPr="00067327">
              <w:rPr>
                <w:rStyle w:val="Lienhypertexte"/>
                <w:noProof/>
              </w:rPr>
              <w:t>b)</w:t>
            </w:r>
            <w:r>
              <w:rPr>
                <w:noProof/>
                <w:sz w:val="22"/>
                <w:szCs w:val="22"/>
              </w:rPr>
              <w:tab/>
            </w:r>
            <w:r w:rsidRPr="00067327">
              <w:rPr>
                <w:rStyle w:val="Lienhypertexte"/>
                <w:noProof/>
              </w:rPr>
              <w:t>Objectif</w:t>
            </w:r>
            <w:r>
              <w:rPr>
                <w:noProof/>
                <w:webHidden/>
              </w:rPr>
              <w:tab/>
            </w:r>
            <w:r>
              <w:rPr>
                <w:noProof/>
                <w:webHidden/>
              </w:rPr>
              <w:fldChar w:fldCharType="begin"/>
            </w:r>
            <w:r>
              <w:rPr>
                <w:noProof/>
                <w:webHidden/>
              </w:rPr>
              <w:instrText xml:space="preserve"> PAGEREF _Toc529866344 \h </w:instrText>
            </w:r>
            <w:r>
              <w:rPr>
                <w:noProof/>
                <w:webHidden/>
              </w:rPr>
            </w:r>
            <w:r>
              <w:rPr>
                <w:noProof/>
                <w:webHidden/>
              </w:rPr>
              <w:fldChar w:fldCharType="separate"/>
            </w:r>
            <w:r w:rsidR="00244734">
              <w:rPr>
                <w:noProof/>
                <w:webHidden/>
              </w:rPr>
              <w:t>6</w:t>
            </w:r>
            <w:r>
              <w:rPr>
                <w:noProof/>
                <w:webHidden/>
              </w:rPr>
              <w:fldChar w:fldCharType="end"/>
            </w:r>
          </w:hyperlink>
        </w:p>
        <w:p w14:paraId="3B0461E3" w14:textId="638647AA" w:rsidR="009B1E60" w:rsidRDefault="009B1E60">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bookmarkStart w:id="0" w:name="_Toc243976953"/>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5E77485B" w:rsidR="00161907" w:rsidRPr="00161907" w:rsidRDefault="00161907" w:rsidP="00A8215E">
            <w:pPr>
              <w:jc w:val="center"/>
              <w:rPr>
                <w:b w:val="0"/>
              </w:rPr>
            </w:pPr>
          </w:p>
        </w:tc>
        <w:tc>
          <w:tcPr>
            <w:tcW w:w="3786" w:type="dxa"/>
            <w:vAlign w:val="center"/>
          </w:tcPr>
          <w:p w14:paraId="0B4DEEE7" w14:textId="4759E371"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57D1C889" w:rsidR="00161907" w:rsidRPr="00161907" w:rsidRDefault="00161907" w:rsidP="00A8215E">
            <w:pPr>
              <w:jc w:val="center"/>
              <w:rPr>
                <w:b w:val="0"/>
              </w:rPr>
            </w:pPr>
          </w:p>
        </w:tc>
        <w:tc>
          <w:tcPr>
            <w:tcW w:w="3786" w:type="dxa"/>
            <w:vAlign w:val="center"/>
          </w:tcPr>
          <w:p w14:paraId="3B08E88C" w14:textId="211FB0E3"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75E34488" w:rsidR="00161907" w:rsidRPr="00A8215E" w:rsidRDefault="00161907" w:rsidP="00A8215E">
            <w:pPr>
              <w:jc w:val="center"/>
              <w:rPr>
                <w:b w:val="0"/>
              </w:rPr>
            </w:pPr>
          </w:p>
        </w:tc>
        <w:tc>
          <w:tcPr>
            <w:tcW w:w="3786" w:type="dxa"/>
            <w:vAlign w:val="center"/>
          </w:tcPr>
          <w:p w14:paraId="304C2F0D" w14:textId="260701F8"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EFE5709" w:rsidR="00161907" w:rsidRPr="00A8215E" w:rsidRDefault="00161907" w:rsidP="00A8215E">
            <w:pPr>
              <w:jc w:val="center"/>
              <w:rPr>
                <w:b w:val="0"/>
              </w:rPr>
            </w:pPr>
          </w:p>
        </w:tc>
        <w:tc>
          <w:tcPr>
            <w:tcW w:w="3786" w:type="dxa"/>
            <w:vAlign w:val="center"/>
          </w:tcPr>
          <w:p w14:paraId="6B0C4985" w14:textId="2AC91383"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67E2C02" w:rsidR="00161907" w:rsidRPr="00A8215E" w:rsidRDefault="00161907" w:rsidP="00A8215E">
            <w:pPr>
              <w:jc w:val="center"/>
              <w:rPr>
                <w:b w:val="0"/>
              </w:rPr>
            </w:pPr>
          </w:p>
        </w:tc>
        <w:tc>
          <w:tcPr>
            <w:tcW w:w="3786" w:type="dxa"/>
            <w:vAlign w:val="center"/>
          </w:tcPr>
          <w:p w14:paraId="5D4F318B" w14:textId="7E5DFB49"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696CC024" w:rsidR="00161907" w:rsidRPr="00A8215E" w:rsidRDefault="00161907" w:rsidP="00A8215E">
            <w:pPr>
              <w:jc w:val="center"/>
              <w:rPr>
                <w:b w:val="0"/>
              </w:rPr>
            </w:pPr>
          </w:p>
        </w:tc>
        <w:tc>
          <w:tcPr>
            <w:tcW w:w="3786" w:type="dxa"/>
            <w:vAlign w:val="center"/>
          </w:tcPr>
          <w:p w14:paraId="670B54DC" w14:textId="616B38BE"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784C5657" w:rsidR="00A67EA5" w:rsidRPr="00540807" w:rsidRDefault="00A67EA5" w:rsidP="00A8215E">
            <w:pPr>
              <w:jc w:val="center"/>
              <w:rPr>
                <w:b w:val="0"/>
              </w:rPr>
            </w:pPr>
          </w:p>
        </w:tc>
        <w:tc>
          <w:tcPr>
            <w:tcW w:w="3786" w:type="dxa"/>
            <w:vAlign w:val="center"/>
          </w:tcPr>
          <w:p w14:paraId="0ACFB6BB" w14:textId="0C140D3B" w:rsidR="00A67EA5" w:rsidRDefault="00A67EA5" w:rsidP="00A8215E">
            <w:pPr>
              <w:jc w:val="center"/>
              <w:cnfStyle w:val="000000000000" w:firstRow="0" w:lastRow="0" w:firstColumn="0" w:lastColumn="0" w:oddVBand="0" w:evenVBand="0" w:oddHBand="0" w:evenHBand="0" w:firstRowFirstColumn="0" w:firstRowLastColumn="0" w:lastRowFirstColumn="0" w:lastRowLastColumn="0"/>
            </w:pP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4759A4EB" w:rsidR="004313EA" w:rsidRPr="004313EA" w:rsidRDefault="004313EA" w:rsidP="00A8215E">
            <w:pPr>
              <w:jc w:val="center"/>
              <w:rPr>
                <w:b w:val="0"/>
              </w:rPr>
            </w:pPr>
          </w:p>
        </w:tc>
        <w:tc>
          <w:tcPr>
            <w:tcW w:w="3786" w:type="dxa"/>
            <w:vAlign w:val="center"/>
          </w:tcPr>
          <w:p w14:paraId="7FC59602" w14:textId="23993381" w:rsidR="004313EA" w:rsidRDefault="004313EA" w:rsidP="00A8215E">
            <w:pPr>
              <w:jc w:val="center"/>
              <w:cnfStyle w:val="000000100000" w:firstRow="0" w:lastRow="0" w:firstColumn="0" w:lastColumn="0" w:oddVBand="0" w:evenVBand="0" w:oddHBand="1" w:evenHBand="0" w:firstRowFirstColumn="0" w:firstRowLastColumn="0" w:lastRowFirstColumn="0" w:lastRowLastColumn="0"/>
            </w:pPr>
          </w:p>
        </w:tc>
      </w:tr>
    </w:tbl>
    <w:p w14:paraId="78832932" w14:textId="77777777"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BC20CA">
      <w:pPr>
        <w:pStyle w:val="Titre10"/>
        <w:numPr>
          <w:ilvl w:val="0"/>
          <w:numId w:val="15"/>
        </w:numPr>
      </w:pPr>
      <w:bookmarkStart w:id="1" w:name="_Toc529866338"/>
      <w:r>
        <w:lastRenderedPageBreak/>
        <w:t>Introduction</w:t>
      </w:r>
      <w:bookmarkEnd w:id="1"/>
    </w:p>
    <w:p w14:paraId="73DF5CEE" w14:textId="08F42DC8" w:rsidR="008C5219" w:rsidRDefault="00F906FE" w:rsidP="008C5219">
      <w:pPr>
        <w:pStyle w:val="Titre20"/>
        <w:numPr>
          <w:ilvl w:val="0"/>
          <w:numId w:val="17"/>
        </w:numPr>
      </w:pPr>
      <w:bookmarkStart w:id="2" w:name="_Toc529866339"/>
      <w:bookmarkEnd w:id="0"/>
      <w:r>
        <w:t>Rappel sur le projet</w:t>
      </w:r>
      <w:bookmarkEnd w:id="2"/>
    </w:p>
    <w:p w14:paraId="09220D7C" w14:textId="64D7D448" w:rsidR="000D7B7C" w:rsidRPr="008C5219" w:rsidRDefault="000D7B7C" w:rsidP="000D7B7C">
      <w:pPr>
        <w:pStyle w:val="Titre30"/>
        <w:numPr>
          <w:ilvl w:val="0"/>
          <w:numId w:val="36"/>
        </w:numPr>
      </w:pPr>
      <w:bookmarkStart w:id="3" w:name="_Toc529866340"/>
      <w:r>
        <w:t>Contexte du projet</w:t>
      </w:r>
      <w:bookmarkEnd w:id="3"/>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2E50F049"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proofErr w:type="spellStart"/>
      <w:r>
        <w:rPr>
          <w:rStyle w:val="fontstyle01"/>
        </w:rPr>
        <w:t>activité</w:t>
      </w:r>
      <w:r w:rsidR="0045795A">
        <w:rPr>
          <w:rStyle w:val="fontstyle01"/>
        </w:rPr>
        <w:t>e</w:t>
      </w:r>
      <w:r>
        <w:rPr>
          <w:rStyle w:val="fontstyle01"/>
        </w:rPr>
        <w:t>s</w:t>
      </w:r>
      <w:proofErr w:type="spellEnd"/>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180336">
      <w:pPr>
        <w:pStyle w:val="Paragraphedeliste"/>
        <w:numPr>
          <w:ilvl w:val="0"/>
          <w:numId w:val="24"/>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1809">
      <w:pPr>
        <w:pStyle w:val="Paragraphedeliste"/>
        <w:numPr>
          <w:ilvl w:val="0"/>
          <w:numId w:val="24"/>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4" w:name="_Toc243976954"/>
    </w:p>
    <w:p w14:paraId="3A5E294D" w14:textId="734BC844" w:rsidR="008C5219" w:rsidRDefault="0049212E" w:rsidP="007763C8">
      <w:pPr>
        <w:pStyle w:val="Titre30"/>
        <w:numPr>
          <w:ilvl w:val="0"/>
          <w:numId w:val="36"/>
        </w:numPr>
      </w:pPr>
      <w:bookmarkStart w:id="5" w:name="_Toc529866341"/>
      <w:r>
        <w:t xml:space="preserve">Objectif </w:t>
      </w:r>
      <w:r w:rsidR="00C969E8">
        <w:t xml:space="preserve">général </w:t>
      </w:r>
      <w:r>
        <w:t>du projet</w:t>
      </w:r>
      <w:bookmarkEnd w:id="5"/>
    </w:p>
    <w:p w14:paraId="003DCD21" w14:textId="77777777" w:rsidR="008C5219" w:rsidRDefault="008C5219">
      <w:bookmarkStart w:id="6" w:name="_GoBack"/>
      <w:bookmarkEnd w:id="6"/>
    </w:p>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BC20CA">
      <w:pPr>
        <w:pStyle w:val="Titre20"/>
        <w:numPr>
          <w:ilvl w:val="0"/>
          <w:numId w:val="17"/>
        </w:numPr>
      </w:pPr>
      <w:bookmarkStart w:id="7" w:name="_Toc529866342"/>
      <w:bookmarkEnd w:id="4"/>
      <w:r>
        <w:lastRenderedPageBreak/>
        <w:t>Rappel sur l’architecture</w:t>
      </w:r>
      <w:bookmarkEnd w:id="7"/>
    </w:p>
    <w:p w14:paraId="2624AE83" w14:textId="537FC197" w:rsidR="00555B71" w:rsidRPr="00BD4370" w:rsidRDefault="009C6B0B" w:rsidP="00BD4370">
      <w:pPr>
        <w:pStyle w:val="Titre30"/>
        <w:numPr>
          <w:ilvl w:val="0"/>
          <w:numId w:val="19"/>
        </w:numPr>
        <w:rPr>
          <w:rStyle w:val="fontstyle01"/>
          <w:rFonts w:asciiTheme="majorHAnsi" w:hAnsiTheme="majorHAnsi"/>
          <w:color w:val="845209" w:themeColor="accent1" w:themeShade="7F"/>
        </w:rPr>
      </w:pPr>
      <w:bookmarkStart w:id="8" w:name="_Toc529866343"/>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3E3F1C">
      <w:pPr>
        <w:pStyle w:val="Titre30"/>
        <w:numPr>
          <w:ilvl w:val="0"/>
          <w:numId w:val="19"/>
        </w:numPr>
        <w:rPr>
          <w:rStyle w:val="fontstyle01"/>
          <w:rFonts w:asciiTheme="majorHAnsi" w:hAnsiTheme="majorHAnsi"/>
          <w:color w:val="845209" w:themeColor="accent1" w:themeShade="7F"/>
        </w:rPr>
      </w:pPr>
      <w:bookmarkStart w:id="9" w:name="_Toc529866344"/>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0E4CE056" w14:textId="6373D45B" w:rsidR="007229B0" w:rsidRPr="007229B0" w:rsidRDefault="00302A77" w:rsidP="00302A77">
      <w:r>
        <w:br w:type="page"/>
      </w:r>
      <w:bookmarkEnd w:id="11"/>
    </w:p>
    <w:sectPr w:rsidR="007229B0" w:rsidRPr="007229B0" w:rsidSect="007229B0">
      <w:headerReference w:type="default" r:id="rId13"/>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894AC" w14:textId="77777777" w:rsidR="00122863" w:rsidRDefault="00122863" w:rsidP="006651C9">
      <w:r>
        <w:separator/>
      </w:r>
    </w:p>
  </w:endnote>
  <w:endnote w:type="continuationSeparator" w:id="0">
    <w:p w14:paraId="1E724E45" w14:textId="77777777" w:rsidR="00122863" w:rsidRDefault="00122863"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1E542" w14:textId="77777777" w:rsidR="00122863" w:rsidRDefault="00122863" w:rsidP="006651C9">
      <w:r>
        <w:separator/>
      </w:r>
    </w:p>
  </w:footnote>
  <w:footnote w:type="continuationSeparator" w:id="0">
    <w:p w14:paraId="7AA313D9" w14:textId="77777777" w:rsidR="00122863" w:rsidRDefault="00122863"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474B72" w:rsidRDefault="00474B72">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474B72" w:rsidRDefault="00474B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B34FC4"/>
    <w:multiLevelType w:val="hybridMultilevel"/>
    <w:tmpl w:val="ABB2678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3D7E41B3"/>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6CA54F5F"/>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4"/>
  </w:num>
  <w:num w:numId="2">
    <w:abstractNumId w:val="25"/>
  </w:num>
  <w:num w:numId="3">
    <w:abstractNumId w:val="0"/>
  </w:num>
  <w:num w:numId="4">
    <w:abstractNumId w:val="11"/>
  </w:num>
  <w:num w:numId="5">
    <w:abstractNumId w:val="27"/>
  </w:num>
  <w:num w:numId="6">
    <w:abstractNumId w:val="33"/>
  </w:num>
  <w:num w:numId="7">
    <w:abstractNumId w:val="8"/>
  </w:num>
  <w:num w:numId="8">
    <w:abstractNumId w:val="1"/>
  </w:num>
  <w:num w:numId="9">
    <w:abstractNumId w:val="14"/>
  </w:num>
  <w:num w:numId="10">
    <w:abstractNumId w:val="24"/>
  </w:num>
  <w:num w:numId="11">
    <w:abstractNumId w:val="9"/>
  </w:num>
  <w:num w:numId="12">
    <w:abstractNumId w:val="13"/>
  </w:num>
  <w:num w:numId="13">
    <w:abstractNumId w:val="29"/>
  </w:num>
  <w:num w:numId="14">
    <w:abstractNumId w:val="2"/>
  </w:num>
  <w:num w:numId="15">
    <w:abstractNumId w:val="6"/>
  </w:num>
  <w:num w:numId="16">
    <w:abstractNumId w:val="30"/>
  </w:num>
  <w:num w:numId="17">
    <w:abstractNumId w:val="15"/>
  </w:num>
  <w:num w:numId="18">
    <w:abstractNumId w:val="31"/>
  </w:num>
  <w:num w:numId="19">
    <w:abstractNumId w:val="21"/>
  </w:num>
  <w:num w:numId="20">
    <w:abstractNumId w:val="5"/>
  </w:num>
  <w:num w:numId="21">
    <w:abstractNumId w:val="12"/>
  </w:num>
  <w:num w:numId="22">
    <w:abstractNumId w:val="35"/>
  </w:num>
  <w:num w:numId="23">
    <w:abstractNumId w:val="26"/>
  </w:num>
  <w:num w:numId="24">
    <w:abstractNumId w:val="18"/>
  </w:num>
  <w:num w:numId="25">
    <w:abstractNumId w:val="4"/>
  </w:num>
  <w:num w:numId="26">
    <w:abstractNumId w:val="32"/>
  </w:num>
  <w:num w:numId="27">
    <w:abstractNumId w:val="20"/>
  </w:num>
  <w:num w:numId="28">
    <w:abstractNumId w:val="19"/>
  </w:num>
  <w:num w:numId="29">
    <w:abstractNumId w:val="10"/>
  </w:num>
  <w:num w:numId="30">
    <w:abstractNumId w:val="23"/>
  </w:num>
  <w:num w:numId="31">
    <w:abstractNumId w:val="7"/>
  </w:num>
  <w:num w:numId="32">
    <w:abstractNumId w:val="16"/>
  </w:num>
  <w:num w:numId="33">
    <w:abstractNumId w:val="28"/>
  </w:num>
  <w:num w:numId="34">
    <w:abstractNumId w:val="22"/>
  </w:num>
  <w:num w:numId="35">
    <w:abstractNumId w:val="3"/>
  </w:num>
  <w:num w:numId="36">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163F3"/>
    <w:rsid w:val="0001745E"/>
    <w:rsid w:val="000326C5"/>
    <w:rsid w:val="00032723"/>
    <w:rsid w:val="000454E5"/>
    <w:rsid w:val="00067675"/>
    <w:rsid w:val="000710FD"/>
    <w:rsid w:val="0008366B"/>
    <w:rsid w:val="000861DC"/>
    <w:rsid w:val="0009546D"/>
    <w:rsid w:val="000A1D6D"/>
    <w:rsid w:val="000B3710"/>
    <w:rsid w:val="000D1381"/>
    <w:rsid w:val="000D4471"/>
    <w:rsid w:val="000D79F0"/>
    <w:rsid w:val="000D7B7C"/>
    <w:rsid w:val="000F3BAB"/>
    <w:rsid w:val="000F69F3"/>
    <w:rsid w:val="00110D1E"/>
    <w:rsid w:val="00112387"/>
    <w:rsid w:val="00115431"/>
    <w:rsid w:val="00122863"/>
    <w:rsid w:val="00130B59"/>
    <w:rsid w:val="001469A4"/>
    <w:rsid w:val="001520F8"/>
    <w:rsid w:val="001521A0"/>
    <w:rsid w:val="00154598"/>
    <w:rsid w:val="00154F18"/>
    <w:rsid w:val="001570B3"/>
    <w:rsid w:val="00161907"/>
    <w:rsid w:val="0016424F"/>
    <w:rsid w:val="00166B79"/>
    <w:rsid w:val="001730CA"/>
    <w:rsid w:val="00173249"/>
    <w:rsid w:val="00180336"/>
    <w:rsid w:val="00180EF5"/>
    <w:rsid w:val="00184BB8"/>
    <w:rsid w:val="001861E9"/>
    <w:rsid w:val="00190904"/>
    <w:rsid w:val="001931C0"/>
    <w:rsid w:val="00194070"/>
    <w:rsid w:val="001A02BE"/>
    <w:rsid w:val="001A06C0"/>
    <w:rsid w:val="001A13AD"/>
    <w:rsid w:val="001A45EF"/>
    <w:rsid w:val="001B1418"/>
    <w:rsid w:val="001C3782"/>
    <w:rsid w:val="001D06A3"/>
    <w:rsid w:val="001D3992"/>
    <w:rsid w:val="001E1CAA"/>
    <w:rsid w:val="00202362"/>
    <w:rsid w:val="002174B3"/>
    <w:rsid w:val="00223C88"/>
    <w:rsid w:val="0023073D"/>
    <w:rsid w:val="00232E76"/>
    <w:rsid w:val="00240F04"/>
    <w:rsid w:val="00241DC9"/>
    <w:rsid w:val="00244734"/>
    <w:rsid w:val="002534DD"/>
    <w:rsid w:val="00255463"/>
    <w:rsid w:val="00287887"/>
    <w:rsid w:val="00291FAA"/>
    <w:rsid w:val="0029285D"/>
    <w:rsid w:val="002962FD"/>
    <w:rsid w:val="002A724D"/>
    <w:rsid w:val="002B5D4A"/>
    <w:rsid w:val="002C0823"/>
    <w:rsid w:val="002C0A07"/>
    <w:rsid w:val="002C6941"/>
    <w:rsid w:val="002C7CE4"/>
    <w:rsid w:val="002F4FD5"/>
    <w:rsid w:val="00302A77"/>
    <w:rsid w:val="00310323"/>
    <w:rsid w:val="00312576"/>
    <w:rsid w:val="0031597E"/>
    <w:rsid w:val="00333219"/>
    <w:rsid w:val="00333487"/>
    <w:rsid w:val="00346756"/>
    <w:rsid w:val="003521E2"/>
    <w:rsid w:val="00357566"/>
    <w:rsid w:val="00364ADF"/>
    <w:rsid w:val="00371139"/>
    <w:rsid w:val="003874D9"/>
    <w:rsid w:val="00387617"/>
    <w:rsid w:val="00387D42"/>
    <w:rsid w:val="003901E4"/>
    <w:rsid w:val="003909E2"/>
    <w:rsid w:val="0039247E"/>
    <w:rsid w:val="003A1CE7"/>
    <w:rsid w:val="003B37FE"/>
    <w:rsid w:val="003B5121"/>
    <w:rsid w:val="003D5F8F"/>
    <w:rsid w:val="003E3F1C"/>
    <w:rsid w:val="003E5E15"/>
    <w:rsid w:val="00407361"/>
    <w:rsid w:val="00407D01"/>
    <w:rsid w:val="004112BC"/>
    <w:rsid w:val="00414870"/>
    <w:rsid w:val="00420D03"/>
    <w:rsid w:val="00424C06"/>
    <w:rsid w:val="00427BA1"/>
    <w:rsid w:val="004313EA"/>
    <w:rsid w:val="004318AA"/>
    <w:rsid w:val="0043691E"/>
    <w:rsid w:val="004378E4"/>
    <w:rsid w:val="00440127"/>
    <w:rsid w:val="0044445F"/>
    <w:rsid w:val="004559EB"/>
    <w:rsid w:val="0045795A"/>
    <w:rsid w:val="00463284"/>
    <w:rsid w:val="00463A54"/>
    <w:rsid w:val="00472FC1"/>
    <w:rsid w:val="00474B72"/>
    <w:rsid w:val="0047563E"/>
    <w:rsid w:val="00482824"/>
    <w:rsid w:val="00482FFB"/>
    <w:rsid w:val="00486B79"/>
    <w:rsid w:val="0049212E"/>
    <w:rsid w:val="00493894"/>
    <w:rsid w:val="004A1F4F"/>
    <w:rsid w:val="004A4BE4"/>
    <w:rsid w:val="004A5751"/>
    <w:rsid w:val="004A6277"/>
    <w:rsid w:val="004D021C"/>
    <w:rsid w:val="004D4D33"/>
    <w:rsid w:val="004D7964"/>
    <w:rsid w:val="004E1656"/>
    <w:rsid w:val="004F6241"/>
    <w:rsid w:val="005038A9"/>
    <w:rsid w:val="00515EF9"/>
    <w:rsid w:val="005226D1"/>
    <w:rsid w:val="005255AD"/>
    <w:rsid w:val="00526DD1"/>
    <w:rsid w:val="00535D60"/>
    <w:rsid w:val="00540807"/>
    <w:rsid w:val="00540D4A"/>
    <w:rsid w:val="0055295C"/>
    <w:rsid w:val="00552A23"/>
    <w:rsid w:val="00555B71"/>
    <w:rsid w:val="00572BAC"/>
    <w:rsid w:val="0058332A"/>
    <w:rsid w:val="005946BC"/>
    <w:rsid w:val="0059512C"/>
    <w:rsid w:val="005A2477"/>
    <w:rsid w:val="005B145B"/>
    <w:rsid w:val="005D32AB"/>
    <w:rsid w:val="005D668F"/>
    <w:rsid w:val="005E59BA"/>
    <w:rsid w:val="005E5D0E"/>
    <w:rsid w:val="00610225"/>
    <w:rsid w:val="00610350"/>
    <w:rsid w:val="00625B53"/>
    <w:rsid w:val="00633FD7"/>
    <w:rsid w:val="00644854"/>
    <w:rsid w:val="00645C77"/>
    <w:rsid w:val="006618E9"/>
    <w:rsid w:val="006651C9"/>
    <w:rsid w:val="006729E8"/>
    <w:rsid w:val="00683C73"/>
    <w:rsid w:val="0069246F"/>
    <w:rsid w:val="006A111C"/>
    <w:rsid w:val="006B1CFC"/>
    <w:rsid w:val="006B445E"/>
    <w:rsid w:val="006C3FD5"/>
    <w:rsid w:val="006C42D6"/>
    <w:rsid w:val="006C4E3C"/>
    <w:rsid w:val="006C562C"/>
    <w:rsid w:val="006D6EFB"/>
    <w:rsid w:val="006D729C"/>
    <w:rsid w:val="006E0585"/>
    <w:rsid w:val="006E2B60"/>
    <w:rsid w:val="006F40F1"/>
    <w:rsid w:val="00703CB9"/>
    <w:rsid w:val="00704DD1"/>
    <w:rsid w:val="0070574E"/>
    <w:rsid w:val="00706051"/>
    <w:rsid w:val="007113F3"/>
    <w:rsid w:val="00712BCD"/>
    <w:rsid w:val="0071524A"/>
    <w:rsid w:val="007229B0"/>
    <w:rsid w:val="00726528"/>
    <w:rsid w:val="007265DC"/>
    <w:rsid w:val="0073600F"/>
    <w:rsid w:val="007370FA"/>
    <w:rsid w:val="00740469"/>
    <w:rsid w:val="00762E79"/>
    <w:rsid w:val="00762F35"/>
    <w:rsid w:val="007758CE"/>
    <w:rsid w:val="00775D26"/>
    <w:rsid w:val="007763C8"/>
    <w:rsid w:val="00783DE8"/>
    <w:rsid w:val="00794982"/>
    <w:rsid w:val="007975A2"/>
    <w:rsid w:val="007A7AB5"/>
    <w:rsid w:val="007B4887"/>
    <w:rsid w:val="007D04A9"/>
    <w:rsid w:val="007D5B36"/>
    <w:rsid w:val="007E6E20"/>
    <w:rsid w:val="007F137A"/>
    <w:rsid w:val="00801B71"/>
    <w:rsid w:val="00807216"/>
    <w:rsid w:val="008111D2"/>
    <w:rsid w:val="00815D80"/>
    <w:rsid w:val="0083240F"/>
    <w:rsid w:val="008537C3"/>
    <w:rsid w:val="00855DB7"/>
    <w:rsid w:val="0087101A"/>
    <w:rsid w:val="00875CE5"/>
    <w:rsid w:val="008915FD"/>
    <w:rsid w:val="00897650"/>
    <w:rsid w:val="008B71E1"/>
    <w:rsid w:val="008C1F81"/>
    <w:rsid w:val="008C5219"/>
    <w:rsid w:val="008D146D"/>
    <w:rsid w:val="008D4B6B"/>
    <w:rsid w:val="008D6E58"/>
    <w:rsid w:val="008E2BBA"/>
    <w:rsid w:val="008F310D"/>
    <w:rsid w:val="008F54AE"/>
    <w:rsid w:val="00901EB1"/>
    <w:rsid w:val="0090347F"/>
    <w:rsid w:val="00907377"/>
    <w:rsid w:val="009120F2"/>
    <w:rsid w:val="009126D5"/>
    <w:rsid w:val="009128A3"/>
    <w:rsid w:val="009146DB"/>
    <w:rsid w:val="00920C04"/>
    <w:rsid w:val="00924226"/>
    <w:rsid w:val="00930EE8"/>
    <w:rsid w:val="009320A4"/>
    <w:rsid w:val="00934503"/>
    <w:rsid w:val="009549D9"/>
    <w:rsid w:val="00957BE4"/>
    <w:rsid w:val="009807DF"/>
    <w:rsid w:val="009967C5"/>
    <w:rsid w:val="009A6D3D"/>
    <w:rsid w:val="009B1E60"/>
    <w:rsid w:val="009C135A"/>
    <w:rsid w:val="009C6B0B"/>
    <w:rsid w:val="009D0410"/>
    <w:rsid w:val="009D4332"/>
    <w:rsid w:val="009D583A"/>
    <w:rsid w:val="009F030D"/>
    <w:rsid w:val="009F0ECB"/>
    <w:rsid w:val="00A072BD"/>
    <w:rsid w:val="00A13263"/>
    <w:rsid w:val="00A35367"/>
    <w:rsid w:val="00A40DF1"/>
    <w:rsid w:val="00A4286A"/>
    <w:rsid w:val="00A50074"/>
    <w:rsid w:val="00A55649"/>
    <w:rsid w:val="00A57B23"/>
    <w:rsid w:val="00A67EA5"/>
    <w:rsid w:val="00A74A50"/>
    <w:rsid w:val="00A8215E"/>
    <w:rsid w:val="00A8644E"/>
    <w:rsid w:val="00A966D4"/>
    <w:rsid w:val="00AA04D5"/>
    <w:rsid w:val="00AA246D"/>
    <w:rsid w:val="00AC0341"/>
    <w:rsid w:val="00AC7243"/>
    <w:rsid w:val="00AD41B2"/>
    <w:rsid w:val="00AE088C"/>
    <w:rsid w:val="00AE5B84"/>
    <w:rsid w:val="00AF0F78"/>
    <w:rsid w:val="00AF7742"/>
    <w:rsid w:val="00B13092"/>
    <w:rsid w:val="00B217CF"/>
    <w:rsid w:val="00B3766B"/>
    <w:rsid w:val="00B46F80"/>
    <w:rsid w:val="00B54856"/>
    <w:rsid w:val="00B55E9D"/>
    <w:rsid w:val="00B859F6"/>
    <w:rsid w:val="00B87685"/>
    <w:rsid w:val="00B87D29"/>
    <w:rsid w:val="00B95AB7"/>
    <w:rsid w:val="00B95C66"/>
    <w:rsid w:val="00BA1AB6"/>
    <w:rsid w:val="00BA2138"/>
    <w:rsid w:val="00BB3AE8"/>
    <w:rsid w:val="00BC1D8D"/>
    <w:rsid w:val="00BC20CA"/>
    <w:rsid w:val="00BC41D2"/>
    <w:rsid w:val="00BC5D86"/>
    <w:rsid w:val="00BD124C"/>
    <w:rsid w:val="00BD206A"/>
    <w:rsid w:val="00BD4370"/>
    <w:rsid w:val="00BD5F52"/>
    <w:rsid w:val="00BD6711"/>
    <w:rsid w:val="00BE02B0"/>
    <w:rsid w:val="00BE2644"/>
    <w:rsid w:val="00BF0E26"/>
    <w:rsid w:val="00BF27A7"/>
    <w:rsid w:val="00BF5B5D"/>
    <w:rsid w:val="00C0494A"/>
    <w:rsid w:val="00C124AE"/>
    <w:rsid w:val="00C20261"/>
    <w:rsid w:val="00C205EA"/>
    <w:rsid w:val="00C224E3"/>
    <w:rsid w:val="00C22F1C"/>
    <w:rsid w:val="00C24C9A"/>
    <w:rsid w:val="00C36FF1"/>
    <w:rsid w:val="00C42289"/>
    <w:rsid w:val="00C42444"/>
    <w:rsid w:val="00C46133"/>
    <w:rsid w:val="00C5053D"/>
    <w:rsid w:val="00C57FC3"/>
    <w:rsid w:val="00C632AD"/>
    <w:rsid w:val="00C67195"/>
    <w:rsid w:val="00C747AF"/>
    <w:rsid w:val="00C94825"/>
    <w:rsid w:val="00C94FFC"/>
    <w:rsid w:val="00C96683"/>
    <w:rsid w:val="00C969E8"/>
    <w:rsid w:val="00CA0D8E"/>
    <w:rsid w:val="00CA10E8"/>
    <w:rsid w:val="00CA531C"/>
    <w:rsid w:val="00CB3476"/>
    <w:rsid w:val="00CD28C5"/>
    <w:rsid w:val="00CF44D2"/>
    <w:rsid w:val="00D120AA"/>
    <w:rsid w:val="00D12256"/>
    <w:rsid w:val="00D137F9"/>
    <w:rsid w:val="00D20405"/>
    <w:rsid w:val="00D33D2A"/>
    <w:rsid w:val="00D33F3C"/>
    <w:rsid w:val="00D512A9"/>
    <w:rsid w:val="00D60D47"/>
    <w:rsid w:val="00D81546"/>
    <w:rsid w:val="00D86F3D"/>
    <w:rsid w:val="00D90008"/>
    <w:rsid w:val="00D97D16"/>
    <w:rsid w:val="00DA566A"/>
    <w:rsid w:val="00DB4BB8"/>
    <w:rsid w:val="00DB60B6"/>
    <w:rsid w:val="00DB6542"/>
    <w:rsid w:val="00DC192F"/>
    <w:rsid w:val="00DD1338"/>
    <w:rsid w:val="00DD69A6"/>
    <w:rsid w:val="00DE4713"/>
    <w:rsid w:val="00DF3721"/>
    <w:rsid w:val="00DF61FE"/>
    <w:rsid w:val="00E039F2"/>
    <w:rsid w:val="00E129ED"/>
    <w:rsid w:val="00E136A8"/>
    <w:rsid w:val="00E4085C"/>
    <w:rsid w:val="00E50C5B"/>
    <w:rsid w:val="00E5405E"/>
    <w:rsid w:val="00E557C3"/>
    <w:rsid w:val="00E579D9"/>
    <w:rsid w:val="00E84E0E"/>
    <w:rsid w:val="00E96387"/>
    <w:rsid w:val="00E9638F"/>
    <w:rsid w:val="00EA479D"/>
    <w:rsid w:val="00ED05F4"/>
    <w:rsid w:val="00ED1153"/>
    <w:rsid w:val="00ED4355"/>
    <w:rsid w:val="00ED5C5E"/>
    <w:rsid w:val="00EE6B08"/>
    <w:rsid w:val="00EF778E"/>
    <w:rsid w:val="00F01A36"/>
    <w:rsid w:val="00F11809"/>
    <w:rsid w:val="00F21EF9"/>
    <w:rsid w:val="00F30EB7"/>
    <w:rsid w:val="00F40A20"/>
    <w:rsid w:val="00F40A95"/>
    <w:rsid w:val="00F53135"/>
    <w:rsid w:val="00F53CC4"/>
    <w:rsid w:val="00F615A0"/>
    <w:rsid w:val="00F8101C"/>
    <w:rsid w:val="00F906FE"/>
    <w:rsid w:val="00FA4A96"/>
    <w:rsid w:val="00FB3C76"/>
    <w:rsid w:val="00FB71D0"/>
    <w:rsid w:val="00FC2FE8"/>
    <w:rsid w:val="00FC330A"/>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340D1279-E04B-48E0-97D6-52BA3FF84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7</Pages>
  <Words>793</Words>
  <Characters>4363</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2018-11-13T09:04:00Z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